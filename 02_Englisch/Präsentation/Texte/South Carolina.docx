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3793C" w14:textId="3E5269FF" w:rsidR="00EE1D40" w:rsidRPr="00AC50A4" w:rsidRDefault="001A0D4C" w:rsidP="001A0D4C">
      <w:pPr>
        <w:pStyle w:val="berschrift2"/>
        <w:rPr>
          <w:lang w:val="en-GB"/>
        </w:rPr>
      </w:pPr>
      <w:r>
        <w:rPr>
          <w:lang w:val="en-GB"/>
        </w:rPr>
        <w:t>South Carolina</w:t>
      </w:r>
    </w:p>
    <w:p w14:paraId="7CCAF2E0" w14:textId="77777777" w:rsidR="00AC50A4" w:rsidRPr="00AC50A4" w:rsidRDefault="00AC50A4" w:rsidP="00AC50A4">
      <w:pPr>
        <w:rPr>
          <w:b/>
          <w:color w:val="00B0F0"/>
          <w:sz w:val="32"/>
          <w:lang w:val="en-GB"/>
        </w:rPr>
      </w:pPr>
    </w:p>
    <w:p w14:paraId="79F4409A" w14:textId="56479AB7" w:rsidR="00AC50A4" w:rsidRDefault="00AC50A4" w:rsidP="00AC50A4">
      <w:pPr>
        <w:rPr>
          <w:b/>
          <w:bCs/>
          <w:lang w:val="en-GB"/>
        </w:rPr>
      </w:pPr>
      <w:r w:rsidRPr="00AC50A4">
        <w:rPr>
          <w:b/>
          <w:bCs/>
          <w:lang w:val="en-GB"/>
        </w:rPr>
        <w:t>• Ali: State &amp; Capital City</w:t>
      </w:r>
    </w:p>
    <w:p w14:paraId="71B9D05E" w14:textId="77777777" w:rsidR="001A0D4C" w:rsidRPr="00AC50A4" w:rsidRDefault="001A0D4C" w:rsidP="00AC50A4">
      <w:pPr>
        <w:rPr>
          <w:b/>
          <w:bCs/>
          <w:lang w:val="en-GB"/>
        </w:rPr>
      </w:pPr>
    </w:p>
    <w:p w14:paraId="4D16638F" w14:textId="731ACA74" w:rsidR="00AC50A4" w:rsidRPr="00AC50A4" w:rsidRDefault="00AC50A4" w:rsidP="00AC50A4">
      <w:pPr>
        <w:rPr>
          <w:b/>
          <w:bCs/>
          <w:lang w:val="en-GB"/>
        </w:rPr>
      </w:pPr>
      <w:r w:rsidRPr="00AC50A4">
        <w:rPr>
          <w:b/>
          <w:bCs/>
          <w:lang w:val="en-GB"/>
        </w:rPr>
        <w:t>• Yuri: Famous places and landmarks?</w:t>
      </w:r>
      <w:r>
        <w:rPr>
          <w:b/>
          <w:bCs/>
          <w:lang w:val="en-GB"/>
        </w:rPr>
        <w:br/>
      </w:r>
      <w:r w:rsidRPr="00AC50A4">
        <w:rPr>
          <w:lang w:val="en-GB"/>
        </w:rPr>
        <w:t>There are many famous places in South Carolina. Myrtle Beach is a very famous vacation spot with 60 miles of sand beach. The beach is on the atlantic coast. There is also a big Ferris wheel which is 60 meters tall and has a beautiful view of the sea. The Blue Ridge Mountains are beautiful for hiking and nature and up the mountains you get a nice view to look down. Charleston is a historic city with old buildings and lots of history.</w:t>
      </w:r>
      <w:r>
        <w:rPr>
          <w:lang w:val="en-GB"/>
        </w:rPr>
        <w:br/>
      </w:r>
    </w:p>
    <w:p w14:paraId="5FA28116" w14:textId="2EAE630E" w:rsidR="00AC50A4" w:rsidRDefault="00AC50A4" w:rsidP="00AC50A4">
      <w:pPr>
        <w:rPr>
          <w:b/>
          <w:bCs/>
          <w:lang w:val="en-GB"/>
        </w:rPr>
      </w:pPr>
      <w:r w:rsidRPr="00AC50A4">
        <w:rPr>
          <w:b/>
          <w:bCs/>
          <w:lang w:val="en-GB"/>
        </w:rPr>
        <w:t>• Ali: Symbols of the State</w:t>
      </w:r>
    </w:p>
    <w:p w14:paraId="3CB5026F" w14:textId="1E17AE76" w:rsidR="001A0D4C" w:rsidRPr="00AC50A4" w:rsidRDefault="001A0D4C" w:rsidP="00AC50A4">
      <w:pPr>
        <w:rPr>
          <w:b/>
          <w:bCs/>
          <w:lang w:val="en-GB"/>
        </w:rPr>
      </w:pPr>
    </w:p>
    <w:p w14:paraId="783F01B4" w14:textId="77777777" w:rsidR="00AC50A4" w:rsidRPr="00AC50A4" w:rsidRDefault="00AC50A4" w:rsidP="00AC50A4">
      <w:pPr>
        <w:rPr>
          <w:lang w:val="en-GB"/>
        </w:rPr>
      </w:pPr>
      <w:r w:rsidRPr="00AC50A4">
        <w:rPr>
          <w:b/>
          <w:bCs/>
          <w:lang w:val="en-GB"/>
        </w:rPr>
        <w:t>• Yuri: Famous people</w:t>
      </w:r>
      <w:r w:rsidRPr="00AC50A4">
        <w:rPr>
          <w:lang w:val="en-GB"/>
        </w:rPr>
        <w:br/>
        <w:t>South Carolina is not only known for its beaches and history, but also for some world-famous people:</w:t>
      </w:r>
    </w:p>
    <w:p w14:paraId="243158FE" w14:textId="77777777" w:rsidR="00AC50A4" w:rsidRPr="00AC50A4" w:rsidRDefault="00AC50A4" w:rsidP="00AC50A4">
      <w:pPr>
        <w:rPr>
          <w:lang w:val="en-GB"/>
        </w:rPr>
      </w:pPr>
      <w:r w:rsidRPr="00AC50A4">
        <w:rPr>
          <w:lang w:val="en-GB"/>
        </w:rPr>
        <w:t>James Brown – Known as the “Godfather of Soul,” born in Barnwell. He changed music forever with soul and funk and is considered one of the most influential musicians of the 20th century.</w:t>
      </w:r>
    </w:p>
    <w:p w14:paraId="142FD2D5" w14:textId="77777777" w:rsidR="00AC50A4" w:rsidRPr="00AC50A4" w:rsidRDefault="00AC50A4" w:rsidP="00AC50A4">
      <w:pPr>
        <w:rPr>
          <w:lang w:val="en-GB"/>
        </w:rPr>
      </w:pPr>
      <w:r w:rsidRPr="00AC50A4">
        <w:rPr>
          <w:lang w:val="en-GB"/>
        </w:rPr>
        <w:t>Chadwick Boseman – Actor from Anderson, best known for playing Black Panther in the Marvel movies. He also starred in 42 and Get on Up.</w:t>
      </w:r>
    </w:p>
    <w:p w14:paraId="09B7DE98" w14:textId="77777777" w:rsidR="00AC50A4" w:rsidRPr="00AC50A4" w:rsidRDefault="00AC50A4" w:rsidP="00AC50A4">
      <w:pPr>
        <w:rPr>
          <w:lang w:val="en-GB"/>
        </w:rPr>
      </w:pPr>
      <w:r w:rsidRPr="00AC50A4">
        <w:rPr>
          <w:lang w:val="en-GB"/>
        </w:rPr>
        <w:t>Viola Davis – Award-winning actress from St. Matthews. She has won an Oscar, an Emmy, and a Tony Award.</w:t>
      </w:r>
    </w:p>
    <w:p w14:paraId="6DE31CF2" w14:textId="77777777" w:rsidR="00AC50A4" w:rsidRPr="00AC50A4" w:rsidRDefault="00AC50A4" w:rsidP="00AC50A4">
      <w:pPr>
        <w:rPr>
          <w:lang w:val="en-GB"/>
        </w:rPr>
      </w:pPr>
      <w:r w:rsidRPr="00AC50A4">
        <w:rPr>
          <w:lang w:val="en-GB"/>
        </w:rPr>
        <w:t>Darius Rucker – Singer from Charleston, famous as the lead singer of Hootie &amp; the Blowfish and later as a country music star.</w:t>
      </w:r>
    </w:p>
    <w:p w14:paraId="3CDA64CD" w14:textId="77777777" w:rsidR="00AC50A4" w:rsidRDefault="00AC50A4" w:rsidP="00AC50A4">
      <w:pPr>
        <w:rPr>
          <w:lang w:val="en-GB"/>
        </w:rPr>
      </w:pPr>
      <w:r w:rsidRPr="00AC50A4">
        <w:rPr>
          <w:lang w:val="en-GB"/>
        </w:rPr>
        <w:t>Thomas Gibson –  Actor from Charleston, known for TV shows like Criminal Minds and Dharma &amp; Greg.</w:t>
      </w:r>
    </w:p>
    <w:p w14:paraId="66F0CBCD" w14:textId="77777777" w:rsidR="001A0D4C" w:rsidRPr="00AC50A4" w:rsidRDefault="001A0D4C" w:rsidP="00AC50A4">
      <w:pPr>
        <w:rPr>
          <w:lang w:val="en-GB"/>
        </w:rPr>
      </w:pPr>
    </w:p>
    <w:p w14:paraId="4BB032D7" w14:textId="7DA21B05" w:rsidR="00DB75F7" w:rsidRPr="00AC50A4" w:rsidRDefault="00AC50A4" w:rsidP="00AC50A4">
      <w:pPr>
        <w:rPr>
          <w:lang w:val="en-GB"/>
        </w:rPr>
      </w:pPr>
      <w:r w:rsidRPr="00AC50A4">
        <w:rPr>
          <w:b/>
          <w:bCs/>
          <w:lang w:val="en-GB"/>
        </w:rPr>
        <w:t>• Ali: What are some fun or surprising facts? Explain.</w:t>
      </w:r>
      <w:r w:rsidRPr="00AC50A4">
        <w:rPr>
          <w:lang w:val="en-GB"/>
        </w:rPr>
        <w:br/>
      </w:r>
      <w:r w:rsidRPr="00AC50A4">
        <w:rPr>
          <w:lang w:val="en-GB"/>
        </w:rPr>
        <w:br/>
      </w:r>
      <w:r w:rsidRPr="00AC50A4">
        <w:rPr>
          <w:lang w:val="en-GB"/>
        </w:rPr>
        <w:br/>
      </w:r>
    </w:p>
    <w:sectPr w:rsidR="00DB75F7" w:rsidRPr="00AC50A4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06649" w14:textId="77777777" w:rsidR="000D5718" w:rsidRDefault="000D5718" w:rsidP="001D7A24">
      <w:pPr>
        <w:spacing w:after="0" w:line="240" w:lineRule="auto"/>
      </w:pPr>
      <w:r>
        <w:separator/>
      </w:r>
    </w:p>
  </w:endnote>
  <w:endnote w:type="continuationSeparator" w:id="0">
    <w:p w14:paraId="735CBA0F" w14:textId="77777777" w:rsidR="000D5718" w:rsidRDefault="000D5718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607FA" w14:textId="77777777" w:rsidR="000D5718" w:rsidRDefault="000D5718" w:rsidP="001D7A24">
      <w:pPr>
        <w:spacing w:after="0" w:line="240" w:lineRule="auto"/>
      </w:pPr>
      <w:r>
        <w:separator/>
      </w:r>
    </w:p>
  </w:footnote>
  <w:footnote w:type="continuationSeparator" w:id="0">
    <w:p w14:paraId="17A5E5E6" w14:textId="77777777" w:rsidR="000D5718" w:rsidRDefault="000D5718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685B" w14:textId="304371CD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1A0D4C">
      <w:rPr>
        <w:color w:val="0070C0"/>
        <w:sz w:val="20"/>
        <w:szCs w:val="20"/>
      </w:rPr>
      <w:t>09.12.2025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60458"/>
    <w:multiLevelType w:val="multilevel"/>
    <w:tmpl w:val="C94C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1"/>
  </w:num>
  <w:num w:numId="2" w16cid:durableId="170394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A4"/>
    <w:rsid w:val="000D5718"/>
    <w:rsid w:val="00113808"/>
    <w:rsid w:val="001A0D4C"/>
    <w:rsid w:val="001D7A24"/>
    <w:rsid w:val="004044E4"/>
    <w:rsid w:val="00561A7D"/>
    <w:rsid w:val="005E4AC6"/>
    <w:rsid w:val="005F7D00"/>
    <w:rsid w:val="006564F9"/>
    <w:rsid w:val="0068234E"/>
    <w:rsid w:val="00686D30"/>
    <w:rsid w:val="006B2766"/>
    <w:rsid w:val="007D4F18"/>
    <w:rsid w:val="00920C97"/>
    <w:rsid w:val="009B254F"/>
    <w:rsid w:val="00A444F9"/>
    <w:rsid w:val="00AC50A4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14695"/>
  <w15:chartTrackingRefBased/>
  <w15:docId w15:val="{AB15796B-41ED-4BDF-9289-449BC534B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189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cp:lastPrinted>2025-12-09T17:23:00Z</cp:lastPrinted>
  <dcterms:created xsi:type="dcterms:W3CDTF">2025-12-09T05:38:00Z</dcterms:created>
  <dcterms:modified xsi:type="dcterms:W3CDTF">2025-12-11T09:15:00Z</dcterms:modified>
</cp:coreProperties>
</file>