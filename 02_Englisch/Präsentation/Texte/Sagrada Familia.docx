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42CF" w14:textId="4200DCE7" w:rsidR="00EE1D40" w:rsidRDefault="001A760F" w:rsidP="00686D30">
      <w:pPr>
        <w:pStyle w:val="berschrift2"/>
      </w:pPr>
      <w:r w:rsidRPr="001A760F">
        <w:t>Sagrada Familia</w:t>
      </w:r>
    </w:p>
    <w:p w14:paraId="6B834111" w14:textId="77777777" w:rsidR="005006E5" w:rsidRPr="005006E5" w:rsidRDefault="005006E5" w:rsidP="005006E5"/>
    <w:p w14:paraId="025D9584" w14:textId="4BD22B9A" w:rsidR="00425085" w:rsidRDefault="00425085" w:rsidP="00425085">
      <w:r w:rsidRPr="00425085">
        <w:t xml:space="preserve">Today I present you </w:t>
      </w:r>
      <w:r w:rsidRPr="00425085">
        <w:rPr>
          <w:b/>
          <w:bCs/>
        </w:rPr>
        <w:t>my topic</w:t>
      </w:r>
      <w:r w:rsidR="009F388F">
        <w:t xml:space="preserve"> the</w:t>
      </w:r>
      <w:r w:rsidRPr="00425085">
        <w:t xml:space="preserve"> </w:t>
      </w:r>
      <w:r w:rsidRPr="00425085">
        <w:rPr>
          <w:b/>
          <w:bCs/>
        </w:rPr>
        <w:t>Sagrada Familia.</w:t>
      </w:r>
    </w:p>
    <w:p w14:paraId="018D7022" w14:textId="1F8B7FAC" w:rsidR="00AE645F" w:rsidRPr="007C5272" w:rsidRDefault="00425085" w:rsidP="00425085">
      <w:pPr>
        <w:pBdr>
          <w:top w:val="single" w:sz="6" w:space="1" w:color="auto"/>
          <w:bottom w:val="single" w:sz="6" w:space="1" w:color="auto"/>
        </w:pBdr>
        <w:rPr>
          <w:bCs/>
        </w:rPr>
      </w:pPr>
      <w:r w:rsidRPr="00425085">
        <w:t xml:space="preserve">Sagrada Familia is a very </w:t>
      </w:r>
      <w:r w:rsidRPr="00425085">
        <w:rPr>
          <w:b/>
          <w:bCs/>
        </w:rPr>
        <w:t>famous building in Barcelona</w:t>
      </w:r>
      <w:r w:rsidRPr="00425085">
        <w:t xml:space="preserve">. The architecture was made </w:t>
      </w:r>
      <w:r w:rsidRPr="00425085">
        <w:rPr>
          <w:b/>
          <w:bCs/>
        </w:rPr>
        <w:t>by Antonio Gaud</w:t>
      </w:r>
      <w:r w:rsidR="009F388F">
        <w:rPr>
          <w:b/>
          <w:bCs/>
        </w:rPr>
        <w:t>i</w:t>
      </w:r>
      <w:r w:rsidRPr="00425085">
        <w:t xml:space="preserve">. They started building it in </w:t>
      </w:r>
      <w:r w:rsidRPr="00425085">
        <w:rPr>
          <w:b/>
          <w:bCs/>
        </w:rPr>
        <w:t>1882</w:t>
      </w:r>
      <w:r w:rsidRPr="00425085">
        <w:rPr>
          <w:bCs/>
        </w:rPr>
        <w:t>.</w:t>
      </w:r>
      <w:r w:rsidRPr="00425085">
        <w:t xml:space="preserve"> The Basilica has </w:t>
      </w:r>
      <w:r w:rsidRPr="00425085">
        <w:rPr>
          <w:b/>
          <w:bCs/>
        </w:rPr>
        <w:t>18 towers</w:t>
      </w:r>
      <w:r w:rsidRPr="00425085">
        <w:t xml:space="preserve">, and each one </w:t>
      </w:r>
      <w:r w:rsidRPr="00425085">
        <w:rPr>
          <w:b/>
          <w:bCs/>
        </w:rPr>
        <w:t>symbolises different biblical figures.</w:t>
      </w:r>
      <w:r w:rsidR="00AE645F">
        <w:rPr>
          <w:b/>
          <w:bCs/>
        </w:rPr>
        <w:t xml:space="preserve"> </w:t>
      </w:r>
      <w:r w:rsidR="00AE645F">
        <w:rPr>
          <w:bCs/>
        </w:rPr>
        <w:t xml:space="preserve">The </w:t>
      </w:r>
      <w:r w:rsidR="007C5272">
        <w:rPr>
          <w:bCs/>
        </w:rPr>
        <w:t xml:space="preserve">Tower in the </w:t>
      </w:r>
      <w:r w:rsidR="007C5272">
        <w:rPr>
          <w:b/>
          <w:bCs/>
        </w:rPr>
        <w:t>middle</w:t>
      </w:r>
      <w:r w:rsidR="007C5272">
        <w:rPr>
          <w:bCs/>
        </w:rPr>
        <w:t xml:space="preserve"> is </w:t>
      </w:r>
      <w:r w:rsidR="007C5272">
        <w:rPr>
          <w:b/>
          <w:bCs/>
        </w:rPr>
        <w:t xml:space="preserve">172 Meters </w:t>
      </w:r>
      <w:r w:rsidR="00691704">
        <w:rPr>
          <w:bCs/>
        </w:rPr>
        <w:t>high</w:t>
      </w:r>
      <w:r w:rsidR="007C5272">
        <w:rPr>
          <w:bCs/>
        </w:rPr>
        <w:t xml:space="preserve"> </w:t>
      </w:r>
      <w:r w:rsidR="003B67DE">
        <w:rPr>
          <w:bCs/>
        </w:rPr>
        <w:t>–</w:t>
      </w:r>
      <w:r w:rsidR="007C5272">
        <w:rPr>
          <w:bCs/>
        </w:rPr>
        <w:t xml:space="preserve"> </w:t>
      </w:r>
      <w:r w:rsidR="003B67DE">
        <w:rPr>
          <w:bCs/>
        </w:rPr>
        <w:t xml:space="preserve">It </w:t>
      </w:r>
      <w:r w:rsidR="00101AC5">
        <w:rPr>
          <w:bCs/>
        </w:rPr>
        <w:t xml:space="preserve">was called </w:t>
      </w:r>
      <w:r w:rsidR="00101AC5">
        <w:rPr>
          <w:b/>
          <w:bCs/>
        </w:rPr>
        <w:t>T</w:t>
      </w:r>
      <w:r w:rsidR="00101AC5" w:rsidRPr="00101AC5">
        <w:rPr>
          <w:b/>
          <w:bCs/>
        </w:rPr>
        <w:t>ower of Jesus Christ</w:t>
      </w:r>
    </w:p>
    <w:p w14:paraId="49DD060C" w14:textId="0AE44A53" w:rsidR="00425085" w:rsidRDefault="00425085" w:rsidP="00425085">
      <w:pPr>
        <w:pBdr>
          <w:bottom w:val="single" w:sz="6" w:space="1" w:color="auto"/>
          <w:between w:val="single" w:sz="6" w:space="1" w:color="auto"/>
        </w:pBdr>
      </w:pPr>
      <w:r w:rsidRPr="00425085">
        <w:t xml:space="preserve">The building was finished </w:t>
      </w:r>
      <w:r w:rsidRPr="00425085">
        <w:rPr>
          <w:b/>
          <w:bCs/>
        </w:rPr>
        <w:t>100 years after the death</w:t>
      </w:r>
      <w:r w:rsidRPr="00425085">
        <w:t xml:space="preserve"> of Gaud</w:t>
      </w:r>
      <w:r w:rsidR="00EE3D54">
        <w:t>i</w:t>
      </w:r>
      <w:r w:rsidR="00C808C2">
        <w:t xml:space="preserve"> –</w:t>
      </w:r>
      <w:r w:rsidRPr="00425085">
        <w:t xml:space="preserve"> </w:t>
      </w:r>
      <w:r w:rsidR="00EE3D54">
        <w:t>Special</w:t>
      </w:r>
      <w:r w:rsidRPr="00425085">
        <w:t xml:space="preserve"> is that the </w:t>
      </w:r>
      <w:r w:rsidRPr="00425085">
        <w:rPr>
          <w:b/>
          <w:bCs/>
        </w:rPr>
        <w:t>whole</w:t>
      </w:r>
      <w:r w:rsidRPr="00425085">
        <w:t xml:space="preserve"> project was paid only with </w:t>
      </w:r>
      <w:r w:rsidRPr="00425085">
        <w:rPr>
          <w:b/>
        </w:rPr>
        <w:t>private donations</w:t>
      </w:r>
      <w:r w:rsidRPr="00425085">
        <w:t xml:space="preserve"> and </w:t>
      </w:r>
      <w:r w:rsidRPr="00425085">
        <w:rPr>
          <w:b/>
        </w:rPr>
        <w:t>entrance fees</w:t>
      </w:r>
      <w:r w:rsidRPr="00425085">
        <w:t>.</w:t>
      </w:r>
      <w:r w:rsidR="00184295">
        <w:t xml:space="preserve"> </w:t>
      </w:r>
    </w:p>
    <w:p w14:paraId="3F3DDBFE" w14:textId="3675F5C0" w:rsidR="00425085" w:rsidRDefault="00425085" w:rsidP="00425085">
      <w:pPr>
        <w:pBdr>
          <w:bottom w:val="single" w:sz="6" w:space="1" w:color="auto"/>
          <w:between w:val="single" w:sz="6" w:space="1" w:color="auto"/>
        </w:pBdr>
      </w:pPr>
      <w:r w:rsidRPr="00425085">
        <w:t xml:space="preserve">Inside the </w:t>
      </w:r>
      <w:r w:rsidRPr="00425085">
        <w:rPr>
          <w:b/>
          <w:bCs/>
        </w:rPr>
        <w:t>basilica</w:t>
      </w:r>
      <w:r w:rsidRPr="00425085">
        <w:t xml:space="preserve"> you can see </w:t>
      </w:r>
      <w:r w:rsidRPr="00425085">
        <w:rPr>
          <w:b/>
          <w:bCs/>
        </w:rPr>
        <w:t>colourful windows</w:t>
      </w:r>
      <w:r w:rsidRPr="00425085">
        <w:t xml:space="preserve">, </w:t>
      </w:r>
      <w:r w:rsidRPr="00425085">
        <w:rPr>
          <w:b/>
        </w:rPr>
        <w:t>huge columns</w:t>
      </w:r>
      <w:r w:rsidR="009E4CAA" w:rsidRPr="009E4CAA">
        <w:rPr>
          <w:b/>
          <w:vertAlign w:val="superscript"/>
        </w:rPr>
        <w:t>(</w:t>
      </w:r>
      <w:r w:rsidR="00BD711C" w:rsidRPr="00BD711C">
        <w:rPr>
          <w:b/>
          <w:vertAlign w:val="superscript"/>
        </w:rPr>
        <w:t>riesige Säulen</w:t>
      </w:r>
      <w:r w:rsidR="009E4CAA" w:rsidRPr="009E4CAA">
        <w:rPr>
          <w:b/>
          <w:vertAlign w:val="superscript"/>
        </w:rPr>
        <w:t>)</w:t>
      </w:r>
      <w:r w:rsidRPr="00425085">
        <w:t xml:space="preserve">. </w:t>
      </w:r>
      <w:r w:rsidR="00E975EE">
        <w:t xml:space="preserve">I read that </w:t>
      </w:r>
      <w:r w:rsidR="00E975EE" w:rsidRPr="00E975EE">
        <w:rPr>
          <w:b/>
        </w:rPr>
        <w:t>many</w:t>
      </w:r>
      <w:r w:rsidRPr="00425085">
        <w:t xml:space="preserve"> </w:t>
      </w:r>
      <w:r w:rsidRPr="00425085">
        <w:rPr>
          <w:b/>
          <w:bCs/>
        </w:rPr>
        <w:t>people sa</w:t>
      </w:r>
      <w:r w:rsidR="00E975EE" w:rsidRPr="00E975EE">
        <w:rPr>
          <w:b/>
          <w:bCs/>
        </w:rPr>
        <w:t>id</w:t>
      </w:r>
      <w:r w:rsidRPr="00425085">
        <w:t xml:space="preserve"> it feels like being in a </w:t>
      </w:r>
      <w:r w:rsidRPr="00425085">
        <w:rPr>
          <w:b/>
        </w:rPr>
        <w:t>stone forest</w:t>
      </w:r>
      <w:r w:rsidRPr="00425085">
        <w:t>.</w:t>
      </w:r>
    </w:p>
    <w:p w14:paraId="432D6CC0" w14:textId="77777777" w:rsidR="00425085" w:rsidRDefault="00425085" w:rsidP="00425085">
      <w:pPr>
        <w:pBdr>
          <w:bottom w:val="single" w:sz="6" w:space="1" w:color="auto"/>
          <w:between w:val="single" w:sz="6" w:space="1" w:color="auto"/>
        </w:pBdr>
      </w:pPr>
      <w:r w:rsidRPr="00425085">
        <w:t xml:space="preserve">The entry price for the basilica </w:t>
      </w:r>
      <w:r w:rsidRPr="00425085">
        <w:rPr>
          <w:b/>
        </w:rPr>
        <w:t>with</w:t>
      </w:r>
      <w:r w:rsidRPr="00425085">
        <w:t xml:space="preserve"> an </w:t>
      </w:r>
      <w:r w:rsidRPr="00425085">
        <w:rPr>
          <w:b/>
        </w:rPr>
        <w:t>audio guide</w:t>
      </w:r>
      <w:r w:rsidRPr="00425085">
        <w:t xml:space="preserve"> is about </w:t>
      </w:r>
      <w:r w:rsidRPr="00425085">
        <w:rPr>
          <w:b/>
          <w:bCs/>
        </w:rPr>
        <w:t>26€</w:t>
      </w:r>
      <w:r w:rsidRPr="00425085">
        <w:t xml:space="preserve">. If you want to </w:t>
      </w:r>
      <w:r w:rsidRPr="00425085">
        <w:rPr>
          <w:b/>
        </w:rPr>
        <w:t>visit</w:t>
      </w:r>
      <w:r w:rsidRPr="00425085">
        <w:t xml:space="preserve"> </w:t>
      </w:r>
      <w:r w:rsidRPr="00425085">
        <w:rPr>
          <w:b/>
        </w:rPr>
        <w:t>one of the towers</w:t>
      </w:r>
      <w:r w:rsidRPr="00425085">
        <w:t xml:space="preserve">, the ticket costs around </w:t>
      </w:r>
      <w:r w:rsidRPr="00425085">
        <w:rPr>
          <w:b/>
          <w:bCs/>
        </w:rPr>
        <w:t>36€</w:t>
      </w:r>
      <w:r w:rsidRPr="00425085">
        <w:t>.</w:t>
      </w:r>
      <w:r w:rsidRPr="00425085">
        <w:br/>
        <w:t xml:space="preserve">The total cost to build the Sagrada Familia is about </w:t>
      </w:r>
      <w:r w:rsidRPr="00425085">
        <w:rPr>
          <w:b/>
          <w:bCs/>
        </w:rPr>
        <w:t>374 million euros</w:t>
      </w:r>
      <w:r w:rsidRPr="00425085">
        <w:t>.</w:t>
      </w:r>
    </w:p>
    <w:p w14:paraId="2E613C60" w14:textId="1293556F" w:rsidR="006418CC" w:rsidRDefault="00E17267" w:rsidP="00E17267">
      <w:pPr>
        <w:pBdr>
          <w:bottom w:val="single" w:sz="6" w:space="1" w:color="auto"/>
          <w:between w:val="single" w:sz="6" w:space="1" w:color="auto"/>
        </w:pBdr>
      </w:pPr>
      <w:r w:rsidRPr="00E17267">
        <w:rPr>
          <w:b/>
          <w:bCs/>
        </w:rPr>
        <w:t>My reasons to visit it:</w:t>
      </w:r>
      <w:r w:rsidRPr="00E17267">
        <w:br/>
        <w:t xml:space="preserve">• I was there, and it is one of the most </w:t>
      </w:r>
      <w:r w:rsidRPr="00E17267">
        <w:rPr>
          <w:b/>
        </w:rPr>
        <w:t>famous buildings in the world</w:t>
      </w:r>
      <w:r w:rsidRPr="00E17267">
        <w:t xml:space="preserve">. The building is </w:t>
      </w:r>
      <w:r w:rsidRPr="00E17267">
        <w:rPr>
          <w:b/>
        </w:rPr>
        <w:t>amazing to visit</w:t>
      </w:r>
      <w:r w:rsidRPr="00E17267">
        <w:t xml:space="preserve"> and really </w:t>
      </w:r>
      <w:r w:rsidRPr="00E17267">
        <w:rPr>
          <w:b/>
        </w:rPr>
        <w:t>impressive</w:t>
      </w:r>
      <w:r w:rsidR="006E7FE9" w:rsidRPr="006E7FE9">
        <w:rPr>
          <w:b/>
          <w:vertAlign w:val="superscript"/>
        </w:rPr>
        <w:t>(</w:t>
      </w:r>
      <w:r w:rsidR="006E7FE9" w:rsidRPr="006E7FE9">
        <w:rPr>
          <w:b/>
          <w:vertAlign w:val="superscript"/>
        </w:rPr>
        <w:t>beeindruckend</w:t>
      </w:r>
      <w:r w:rsidR="006E7FE9" w:rsidRPr="006E7FE9">
        <w:rPr>
          <w:b/>
          <w:vertAlign w:val="superscript"/>
        </w:rPr>
        <w:t>)</w:t>
      </w:r>
      <w:r w:rsidRPr="00E17267">
        <w:t>.</w:t>
      </w:r>
      <w:r w:rsidRPr="00E17267">
        <w:br/>
        <w:t xml:space="preserve">• The architecture is unique </w:t>
      </w:r>
      <w:r w:rsidR="006E7FE9">
        <w:t xml:space="preserve">– </w:t>
      </w:r>
      <w:r w:rsidRPr="00E17267">
        <w:t>there is no other place like this. It looks so cool and creative.</w:t>
      </w:r>
      <w:r w:rsidRPr="00E17267">
        <w:br/>
        <w:t xml:space="preserve">• If you walk up one of the towers, it is a </w:t>
      </w:r>
      <w:r w:rsidRPr="00E17267">
        <w:rPr>
          <w:b/>
        </w:rPr>
        <w:t>great experience</w:t>
      </w:r>
      <w:r w:rsidRPr="00E17267">
        <w:t xml:space="preserve">, but there are </w:t>
      </w:r>
      <w:r w:rsidRPr="00E17267">
        <w:rPr>
          <w:b/>
        </w:rPr>
        <w:t>many stairs</w:t>
      </w:r>
      <w:r w:rsidRPr="00E17267">
        <w:t xml:space="preserve"> you need to </w:t>
      </w:r>
      <w:r w:rsidR="006418CC">
        <w:t>step</w:t>
      </w:r>
      <w:r w:rsidRPr="00E17267">
        <w:t>.</w:t>
      </w:r>
    </w:p>
    <w:p w14:paraId="658F8C15" w14:textId="5718DC63" w:rsidR="008649CD" w:rsidRDefault="00E17267" w:rsidP="00E17267">
      <w:r w:rsidRPr="00E17267">
        <w:t xml:space="preserve">I also </w:t>
      </w:r>
      <w:r w:rsidRPr="00E17267">
        <w:rPr>
          <w:b/>
          <w:bCs/>
        </w:rPr>
        <w:t>visited</w:t>
      </w:r>
      <w:r w:rsidRPr="00E17267">
        <w:t xml:space="preserve"> the </w:t>
      </w:r>
      <w:r w:rsidRPr="00E17267">
        <w:rPr>
          <w:b/>
          <w:bCs/>
        </w:rPr>
        <w:t>other buildings from Gaud</w:t>
      </w:r>
      <w:r w:rsidR="00E736E8">
        <w:rPr>
          <w:b/>
          <w:bCs/>
        </w:rPr>
        <w:t>i</w:t>
      </w:r>
      <w:r w:rsidRPr="00E17267">
        <w:t xml:space="preserve">, and they are so </w:t>
      </w:r>
      <w:r w:rsidRPr="00E17267">
        <w:rPr>
          <w:b/>
        </w:rPr>
        <w:t>colorful and happy</w:t>
      </w:r>
      <w:r w:rsidRPr="00E17267">
        <w:t>. The buildings feel special because every detail shows Gaud</w:t>
      </w:r>
      <w:r w:rsidR="00E736E8">
        <w:t>i</w:t>
      </w:r>
      <w:r w:rsidRPr="00E17267">
        <w:t>’s imagination and style.</w:t>
      </w:r>
      <w:r w:rsidR="00E736E8">
        <w:t xml:space="preserve"> I can </w:t>
      </w:r>
      <w:r w:rsidR="00E736E8" w:rsidRPr="005006E5">
        <w:rPr>
          <w:b/>
        </w:rPr>
        <w:t xml:space="preserve">really </w:t>
      </w:r>
      <w:r w:rsidR="00184295" w:rsidRPr="005006E5">
        <w:rPr>
          <w:b/>
        </w:rPr>
        <w:t>recommend</w:t>
      </w:r>
      <w:r w:rsidR="00184295" w:rsidRPr="005006E5">
        <w:rPr>
          <w:b/>
        </w:rPr>
        <w:t xml:space="preserve"> it</w:t>
      </w:r>
      <w:r w:rsidR="006C530C">
        <w:rPr>
          <w:b/>
          <w:vertAlign w:val="superscript"/>
        </w:rPr>
        <w:t>(empfehlen)</w:t>
      </w:r>
      <w:r w:rsidR="00184295">
        <w:t>.</w:t>
      </w:r>
    </w:p>
    <w:p w14:paraId="42F1F80A" w14:textId="08A17E5D" w:rsidR="008649CD" w:rsidRDefault="008649CD" w:rsidP="00E17267">
      <w:r>
        <w:t>---</w:t>
      </w:r>
    </w:p>
    <w:p w14:paraId="695531B1" w14:textId="77777777" w:rsidR="008649CD" w:rsidRPr="00E17267" w:rsidRDefault="008649CD" w:rsidP="00E17267"/>
    <w:p w14:paraId="0D59AC5B" w14:textId="4ED6D2B9" w:rsidR="006F11FB" w:rsidRPr="00686D30" w:rsidRDefault="00D64A37" w:rsidP="008072AF">
      <w:r>
        <w:br/>
      </w:r>
    </w:p>
    <w:sectPr w:rsidR="006F11FB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5D44" w14:textId="77777777" w:rsidR="002865C3" w:rsidRPr="001A760F" w:rsidRDefault="002865C3" w:rsidP="001D7A24">
      <w:pPr>
        <w:spacing w:after="0" w:line="240" w:lineRule="auto"/>
      </w:pPr>
      <w:r w:rsidRPr="001A760F">
        <w:separator/>
      </w:r>
    </w:p>
  </w:endnote>
  <w:endnote w:type="continuationSeparator" w:id="0">
    <w:p w14:paraId="157695C3" w14:textId="77777777" w:rsidR="002865C3" w:rsidRPr="001A760F" w:rsidRDefault="002865C3" w:rsidP="001D7A24">
      <w:pPr>
        <w:spacing w:after="0" w:line="240" w:lineRule="auto"/>
      </w:pPr>
      <w:r w:rsidRPr="001A76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09CB" w14:textId="77777777" w:rsidR="002865C3" w:rsidRPr="001A760F" w:rsidRDefault="002865C3" w:rsidP="001D7A24">
      <w:pPr>
        <w:spacing w:after="0" w:line="240" w:lineRule="auto"/>
      </w:pPr>
      <w:r w:rsidRPr="001A760F">
        <w:separator/>
      </w:r>
    </w:p>
  </w:footnote>
  <w:footnote w:type="continuationSeparator" w:id="0">
    <w:p w14:paraId="51235A73" w14:textId="77777777" w:rsidR="002865C3" w:rsidRPr="001A760F" w:rsidRDefault="002865C3" w:rsidP="001D7A24">
      <w:pPr>
        <w:spacing w:after="0" w:line="240" w:lineRule="auto"/>
      </w:pPr>
      <w:r w:rsidRPr="001A760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BDFD" w14:textId="573104AB" w:rsidR="001D7A24" w:rsidRPr="001A760F" w:rsidRDefault="0086607D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</w:t>
    </w:r>
    <w:r w:rsidR="001D7A24" w:rsidRPr="001A760F">
      <w:rPr>
        <w:color w:val="0070C0"/>
        <w:sz w:val="20"/>
        <w:szCs w:val="20"/>
      </w:rPr>
      <w:t xml:space="preserve"> </w:t>
    </w:r>
    <w:r w:rsidR="001A760F" w:rsidRPr="001A760F">
      <w:rPr>
        <w:color w:val="0070C0"/>
        <w:sz w:val="20"/>
        <w:szCs w:val="20"/>
      </w:rPr>
      <w:t>26.02.2026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0F"/>
    <w:rsid w:val="00014B36"/>
    <w:rsid w:val="00101AC5"/>
    <w:rsid w:val="00113808"/>
    <w:rsid w:val="00135031"/>
    <w:rsid w:val="00184295"/>
    <w:rsid w:val="001A760F"/>
    <w:rsid w:val="001D7A24"/>
    <w:rsid w:val="002865C3"/>
    <w:rsid w:val="002A405E"/>
    <w:rsid w:val="003B67DE"/>
    <w:rsid w:val="004044E4"/>
    <w:rsid w:val="00425085"/>
    <w:rsid w:val="00466037"/>
    <w:rsid w:val="005006E5"/>
    <w:rsid w:val="00561A7D"/>
    <w:rsid w:val="005E4AC6"/>
    <w:rsid w:val="006418CC"/>
    <w:rsid w:val="006564F9"/>
    <w:rsid w:val="0067321D"/>
    <w:rsid w:val="0068234E"/>
    <w:rsid w:val="00686D30"/>
    <w:rsid w:val="00691704"/>
    <w:rsid w:val="006B2766"/>
    <w:rsid w:val="006C530C"/>
    <w:rsid w:val="006E7FE9"/>
    <w:rsid w:val="006F11FB"/>
    <w:rsid w:val="007C5272"/>
    <w:rsid w:val="008072AF"/>
    <w:rsid w:val="00816594"/>
    <w:rsid w:val="008649CD"/>
    <w:rsid w:val="0086607D"/>
    <w:rsid w:val="008777FE"/>
    <w:rsid w:val="00920C97"/>
    <w:rsid w:val="009A6842"/>
    <w:rsid w:val="009B254F"/>
    <w:rsid w:val="009C17AD"/>
    <w:rsid w:val="009E4CAA"/>
    <w:rsid w:val="009F388F"/>
    <w:rsid w:val="00A444F9"/>
    <w:rsid w:val="00A84A17"/>
    <w:rsid w:val="00AE645F"/>
    <w:rsid w:val="00BD711C"/>
    <w:rsid w:val="00BF7405"/>
    <w:rsid w:val="00C34A63"/>
    <w:rsid w:val="00C51E7D"/>
    <w:rsid w:val="00C808C2"/>
    <w:rsid w:val="00D62457"/>
    <w:rsid w:val="00D64A37"/>
    <w:rsid w:val="00DB75F7"/>
    <w:rsid w:val="00DC4319"/>
    <w:rsid w:val="00DD7611"/>
    <w:rsid w:val="00E17267"/>
    <w:rsid w:val="00E649EF"/>
    <w:rsid w:val="00E736E8"/>
    <w:rsid w:val="00E9519B"/>
    <w:rsid w:val="00E975EE"/>
    <w:rsid w:val="00EE1D40"/>
    <w:rsid w:val="00EE3D54"/>
    <w:rsid w:val="00EF7B0B"/>
    <w:rsid w:val="00FB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D67B"/>
  <w15:chartTrackingRefBased/>
  <w15:docId w15:val="{9F79947E-0293-479C-8463-07D66224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  <w:lang w:val="en-GB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Hyperlink">
    <w:name w:val="Hyperlink"/>
    <w:basedOn w:val="Absatz-Standardschriftart"/>
    <w:uiPriority w:val="99"/>
    <w:unhideWhenUsed/>
    <w:rsid w:val="00101AC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1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199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35</cp:revision>
  <dcterms:created xsi:type="dcterms:W3CDTF">2026-02-26T10:36:00Z</dcterms:created>
  <dcterms:modified xsi:type="dcterms:W3CDTF">2026-03-03T08:28:00Z</dcterms:modified>
</cp:coreProperties>
</file>