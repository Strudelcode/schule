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1AAC" w14:textId="44C97FBA" w:rsidR="002728E6" w:rsidRDefault="002728E6" w:rsidP="002728E6">
      <w:pPr>
        <w:pStyle w:val="berschrift2"/>
        <w:spacing w:line="276" w:lineRule="auto"/>
        <w:rPr>
          <w:lang w:val="en-GB"/>
        </w:rPr>
      </w:pPr>
      <w:r w:rsidRPr="002728E6">
        <w:rPr>
          <w:lang w:val="en-GB"/>
        </w:rPr>
        <w:t>Why – Because</w:t>
      </w:r>
      <w:r>
        <w:rPr>
          <w:lang w:val="en-GB"/>
        </w:rPr>
        <w:br/>
      </w:r>
    </w:p>
    <w:p w14:paraId="69AD7F98" w14:textId="29D382BB" w:rsidR="002728E6" w:rsidRPr="002728E6" w:rsidRDefault="002728E6" w:rsidP="002728E6">
      <w:pPr>
        <w:spacing w:line="276" w:lineRule="auto"/>
        <w:rPr>
          <w:lang w:val="en-GB"/>
        </w:rPr>
      </w:pPr>
      <w:r w:rsidRPr="002728E6">
        <w:rPr>
          <w:lang w:val="en-GB"/>
        </w:rPr>
        <w:t xml:space="preserve">We use </w:t>
      </w:r>
      <w:r w:rsidRPr="002728E6">
        <w:rPr>
          <w:b/>
          <w:bCs/>
          <w:lang w:val="en-GB"/>
        </w:rPr>
        <w:t>why</w:t>
      </w:r>
      <w:r w:rsidRPr="002728E6">
        <w:rPr>
          <w:lang w:val="en-GB"/>
        </w:rPr>
        <w:t xml:space="preserve"> to ask for a reason and </w:t>
      </w:r>
      <w:r w:rsidRPr="002728E6">
        <w:rPr>
          <w:b/>
          <w:bCs/>
          <w:lang w:val="en-GB"/>
        </w:rPr>
        <w:t>because</w:t>
      </w:r>
      <w:r w:rsidRPr="002728E6">
        <w:rPr>
          <w:lang w:val="en-GB"/>
        </w:rPr>
        <w:t xml:space="preserve"> to give a reason.</w:t>
      </w:r>
    </w:p>
    <w:p w14:paraId="4004D48B" w14:textId="77777777" w:rsidR="002728E6" w:rsidRPr="002728E6" w:rsidRDefault="002728E6" w:rsidP="002728E6">
      <w:pPr>
        <w:numPr>
          <w:ilvl w:val="0"/>
          <w:numId w:val="2"/>
        </w:numPr>
        <w:spacing w:line="276" w:lineRule="auto"/>
        <w:rPr>
          <w:lang w:val="en-GB"/>
        </w:rPr>
      </w:pPr>
      <w:r w:rsidRPr="002728E6">
        <w:rPr>
          <w:i/>
          <w:iCs/>
          <w:lang w:val="en-GB"/>
        </w:rPr>
        <w:t>Why are you late? – Because the bus didn’t arrive on time.</w:t>
      </w:r>
    </w:p>
    <w:p w14:paraId="145AA8AC" w14:textId="77777777" w:rsidR="002728E6" w:rsidRPr="002728E6" w:rsidRDefault="002728E6" w:rsidP="002728E6">
      <w:pPr>
        <w:numPr>
          <w:ilvl w:val="0"/>
          <w:numId w:val="2"/>
        </w:numPr>
        <w:spacing w:line="276" w:lineRule="auto"/>
        <w:rPr>
          <w:lang w:val="en-GB"/>
        </w:rPr>
      </w:pPr>
      <w:r w:rsidRPr="002728E6">
        <w:rPr>
          <w:i/>
          <w:iCs/>
          <w:lang w:val="en-GB"/>
        </w:rPr>
        <w:t>Why were so many people there? – Because Tom posted his invitation on Instagram.</w:t>
      </w:r>
    </w:p>
    <w:p w14:paraId="75058F98" w14:textId="0135CF87" w:rsidR="002728E6" w:rsidRPr="002728E6" w:rsidRDefault="002728E6" w:rsidP="002728E6">
      <w:pPr>
        <w:numPr>
          <w:ilvl w:val="0"/>
          <w:numId w:val="2"/>
        </w:numPr>
        <w:spacing w:line="276" w:lineRule="auto"/>
        <w:rPr>
          <w:lang w:val="en-GB"/>
        </w:rPr>
      </w:pPr>
      <w:r w:rsidRPr="002728E6">
        <w:rPr>
          <w:i/>
          <w:iCs/>
          <w:lang w:val="en-GB"/>
        </w:rPr>
        <w:t>But why did so many people turn up? – Because Tom didn’t have his profile on private.</w:t>
      </w:r>
      <w:r>
        <w:rPr>
          <w:i/>
          <w:iCs/>
          <w:lang w:val="en-GB"/>
        </w:rPr>
        <w:br/>
      </w:r>
    </w:p>
    <w:p w14:paraId="7162B480" w14:textId="77777777" w:rsidR="002728E6" w:rsidRPr="002728E6" w:rsidRDefault="002728E6" w:rsidP="002728E6">
      <w:pPr>
        <w:spacing w:line="276" w:lineRule="auto"/>
      </w:pPr>
      <w:r w:rsidRPr="002728E6">
        <w:rPr>
          <w:b/>
          <w:bCs/>
        </w:rPr>
        <w:t xml:space="preserve">More </w:t>
      </w:r>
      <w:proofErr w:type="spellStart"/>
      <w:r w:rsidRPr="002728E6">
        <w:rPr>
          <w:b/>
          <w:bCs/>
        </w:rPr>
        <w:t>examples</w:t>
      </w:r>
      <w:proofErr w:type="spellEnd"/>
      <w:r w:rsidRPr="002728E6">
        <w:rPr>
          <w:b/>
          <w:bCs/>
        </w:rPr>
        <w:t>:</w:t>
      </w:r>
    </w:p>
    <w:p w14:paraId="72B37D1F" w14:textId="77777777" w:rsidR="002728E6" w:rsidRPr="002728E6" w:rsidRDefault="002728E6" w:rsidP="002728E6">
      <w:pPr>
        <w:numPr>
          <w:ilvl w:val="0"/>
          <w:numId w:val="3"/>
        </w:numPr>
        <w:spacing w:line="276" w:lineRule="auto"/>
        <w:rPr>
          <w:lang w:val="en-GB"/>
        </w:rPr>
      </w:pPr>
      <w:r w:rsidRPr="002728E6">
        <w:rPr>
          <w:lang w:val="en-GB"/>
        </w:rPr>
        <w:t>Why is the sky blue? – Because of the way light reflects in the atmosphere.</w:t>
      </w:r>
    </w:p>
    <w:p w14:paraId="6AD3FA62" w14:textId="08671010" w:rsidR="002728E6" w:rsidRPr="002728E6" w:rsidRDefault="002728E6" w:rsidP="002728E6">
      <w:pPr>
        <w:numPr>
          <w:ilvl w:val="0"/>
          <w:numId w:val="3"/>
        </w:numPr>
        <w:spacing w:line="276" w:lineRule="auto"/>
        <w:rPr>
          <w:lang w:val="en-GB"/>
        </w:rPr>
      </w:pPr>
      <w:r w:rsidRPr="002728E6">
        <w:rPr>
          <w:lang w:val="en-GB"/>
        </w:rPr>
        <w:t>Why are you tired? – Because I didn’t sleep well last night.</w:t>
      </w:r>
      <w:r>
        <w:rPr>
          <w:lang w:val="en-GB"/>
        </w:rPr>
        <w:br/>
      </w:r>
    </w:p>
    <w:p w14:paraId="61395FA3" w14:textId="77777777" w:rsidR="002728E6" w:rsidRPr="002728E6" w:rsidRDefault="002728E6" w:rsidP="002728E6">
      <w:pPr>
        <w:spacing w:line="276" w:lineRule="auto"/>
        <w:rPr>
          <w:lang w:val="en-GB"/>
        </w:rPr>
      </w:pPr>
      <w:r w:rsidRPr="002728E6">
        <w:rPr>
          <w:b/>
          <w:bCs/>
          <w:lang w:val="en-GB"/>
        </w:rPr>
        <w:t>Tip:</w:t>
      </w:r>
      <w:r w:rsidRPr="002728E6">
        <w:rPr>
          <w:lang w:val="en-GB"/>
        </w:rPr>
        <w:t xml:space="preserve"> “Why” asks for the reason, “because” gives the reason.</w:t>
      </w:r>
    </w:p>
    <w:p w14:paraId="65DF226B" w14:textId="2255431C" w:rsidR="00DB75F7" w:rsidRPr="002728E6" w:rsidRDefault="00DB75F7" w:rsidP="002728E6">
      <w:pPr>
        <w:spacing w:line="276" w:lineRule="auto"/>
        <w:rPr>
          <w:lang w:val="en-GB"/>
        </w:rPr>
      </w:pPr>
    </w:p>
    <w:sectPr w:rsidR="00DB75F7" w:rsidRPr="002728E6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A288" w14:textId="77777777" w:rsidR="002728E6" w:rsidRDefault="002728E6" w:rsidP="001D7A24">
      <w:pPr>
        <w:spacing w:after="0" w:line="240" w:lineRule="auto"/>
      </w:pPr>
      <w:r>
        <w:separator/>
      </w:r>
    </w:p>
  </w:endnote>
  <w:endnote w:type="continuationSeparator" w:id="0">
    <w:p w14:paraId="10156609" w14:textId="77777777" w:rsidR="002728E6" w:rsidRDefault="002728E6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CF19" w14:textId="77777777" w:rsidR="002728E6" w:rsidRDefault="002728E6" w:rsidP="001D7A24">
      <w:pPr>
        <w:spacing w:after="0" w:line="240" w:lineRule="auto"/>
      </w:pPr>
      <w:r>
        <w:separator/>
      </w:r>
    </w:p>
  </w:footnote>
  <w:footnote w:type="continuationSeparator" w:id="0">
    <w:p w14:paraId="1468BB9A" w14:textId="77777777" w:rsidR="002728E6" w:rsidRDefault="002728E6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D59D" w14:textId="53315EB7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2728E6">
      <w:rPr>
        <w:color w:val="0070C0"/>
        <w:sz w:val="20"/>
        <w:szCs w:val="20"/>
      </w:rPr>
      <w:t>15.12.2025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421E8"/>
    <w:multiLevelType w:val="multilevel"/>
    <w:tmpl w:val="F2F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1302"/>
    <w:multiLevelType w:val="multilevel"/>
    <w:tmpl w:val="D6A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0"/>
  </w:num>
  <w:num w:numId="2" w16cid:durableId="662897165">
    <w:abstractNumId w:val="1"/>
  </w:num>
  <w:num w:numId="3" w16cid:durableId="690690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E6"/>
    <w:rsid w:val="00113808"/>
    <w:rsid w:val="001D7A24"/>
    <w:rsid w:val="002728E6"/>
    <w:rsid w:val="004044E4"/>
    <w:rsid w:val="004D7367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2A19"/>
  <w15:chartTrackingRefBased/>
  <w15:docId w15:val="{4493BE9C-0EA4-446A-937F-27A43160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70</Words>
  <Characters>447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2025-12-15T05:54:00Z</dcterms:created>
  <dcterms:modified xsi:type="dcterms:W3CDTF">2025-12-15T05:55:00Z</dcterms:modified>
</cp:coreProperties>
</file>