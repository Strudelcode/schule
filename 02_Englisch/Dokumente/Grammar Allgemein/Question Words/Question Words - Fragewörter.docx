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4FFF" w14:textId="7862AC8A" w:rsidR="00920C97" w:rsidRDefault="000F7030" w:rsidP="007064C8">
      <w:pPr>
        <w:pStyle w:val="berschrift2"/>
        <w:rPr>
          <w:bCs/>
          <w:szCs w:val="40"/>
        </w:rPr>
      </w:pPr>
      <w:r>
        <w:t xml:space="preserve">Question Words - </w:t>
      </w:r>
      <w:r w:rsidR="007064C8">
        <w:t>Fragewörter</w:t>
      </w:r>
    </w:p>
    <w:p w14:paraId="132E1D16" w14:textId="77777777" w:rsidR="007064C8" w:rsidRDefault="007064C8" w:rsidP="007064C8"/>
    <w:tbl>
      <w:tblPr>
        <w:tblStyle w:val="Gitternetztabelle2Akzent1"/>
        <w:tblW w:w="10424" w:type="dxa"/>
        <w:tblLook w:val="04A0" w:firstRow="1" w:lastRow="0" w:firstColumn="1" w:lastColumn="0" w:noHBand="0" w:noVBand="1"/>
      </w:tblPr>
      <w:tblGrid>
        <w:gridCol w:w="5212"/>
        <w:gridCol w:w="5212"/>
      </w:tblGrid>
      <w:tr w:rsidR="007064C8" w14:paraId="482C2011" w14:textId="77777777" w:rsidTr="00706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6B1E96ED" w14:textId="77777777" w:rsidR="007064C8" w:rsidRPr="007064C8" w:rsidRDefault="007064C8" w:rsidP="007064C8">
            <w:pPr>
              <w:jc w:val="center"/>
              <w:rPr>
                <w:color w:val="00B0F0"/>
                <w:sz w:val="32"/>
                <w:szCs w:val="32"/>
              </w:rPr>
            </w:pPr>
            <w:r w:rsidRPr="007064C8">
              <w:rPr>
                <w:color w:val="00B0F0"/>
                <w:sz w:val="32"/>
                <w:szCs w:val="32"/>
              </w:rPr>
              <w:t>Deutsch</w:t>
            </w:r>
          </w:p>
        </w:tc>
        <w:tc>
          <w:tcPr>
            <w:tcW w:w="5212" w:type="dxa"/>
          </w:tcPr>
          <w:p w14:paraId="0F90FC4F" w14:textId="77777777" w:rsidR="007064C8" w:rsidRPr="007064C8" w:rsidRDefault="007064C8" w:rsidP="007064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  <w:sz w:val="32"/>
                <w:szCs w:val="32"/>
              </w:rPr>
            </w:pPr>
            <w:r w:rsidRPr="007064C8">
              <w:rPr>
                <w:color w:val="00B0F0"/>
                <w:sz w:val="32"/>
                <w:szCs w:val="32"/>
              </w:rPr>
              <w:t>Englisch</w:t>
            </w:r>
          </w:p>
        </w:tc>
      </w:tr>
      <w:tr w:rsidR="007064C8" w:rsidRPr="007064C8" w14:paraId="46CD2D3E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5FD6FCF2" w14:textId="77777777" w:rsidR="007064C8" w:rsidRPr="007064C8" w:rsidRDefault="007064C8" w:rsidP="007064C8">
            <w:pPr>
              <w:jc w:val="center"/>
            </w:pPr>
            <w:r w:rsidRPr="007064C8">
              <w:t>Wo?</w:t>
            </w:r>
          </w:p>
        </w:tc>
        <w:tc>
          <w:tcPr>
            <w:tcW w:w="5212" w:type="dxa"/>
          </w:tcPr>
          <w:p w14:paraId="55B2C8C6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>Where?</w:t>
            </w:r>
          </w:p>
        </w:tc>
      </w:tr>
      <w:tr w:rsidR="007064C8" w:rsidRPr="007064C8" w14:paraId="6239D707" w14:textId="77777777" w:rsidTr="007064C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484D9125" w14:textId="77777777" w:rsidR="007064C8" w:rsidRPr="007064C8" w:rsidRDefault="007064C8" w:rsidP="007064C8">
            <w:pPr>
              <w:jc w:val="center"/>
            </w:pPr>
            <w:r w:rsidRPr="007064C8">
              <w:t>Was?</w:t>
            </w:r>
          </w:p>
        </w:tc>
        <w:tc>
          <w:tcPr>
            <w:tcW w:w="5212" w:type="dxa"/>
          </w:tcPr>
          <w:p w14:paraId="62C60850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4C8">
              <w:t>What?</w:t>
            </w:r>
          </w:p>
        </w:tc>
      </w:tr>
      <w:tr w:rsidR="007064C8" w:rsidRPr="007064C8" w14:paraId="30D44F67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5FFB0BF2" w14:textId="77777777" w:rsidR="007064C8" w:rsidRPr="007064C8" w:rsidRDefault="007064C8" w:rsidP="007064C8">
            <w:pPr>
              <w:jc w:val="center"/>
            </w:pPr>
            <w:r w:rsidRPr="007064C8">
              <w:t>Wie?</w:t>
            </w:r>
          </w:p>
        </w:tc>
        <w:tc>
          <w:tcPr>
            <w:tcW w:w="5212" w:type="dxa"/>
          </w:tcPr>
          <w:p w14:paraId="3D062C0A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>How?</w:t>
            </w:r>
          </w:p>
        </w:tc>
      </w:tr>
      <w:tr w:rsidR="007064C8" w:rsidRPr="007064C8" w14:paraId="40AF0E8A" w14:textId="77777777" w:rsidTr="007064C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5BF6FF1A" w14:textId="77777777" w:rsidR="007064C8" w:rsidRPr="007064C8" w:rsidRDefault="007064C8" w:rsidP="007064C8">
            <w:pPr>
              <w:jc w:val="center"/>
            </w:pPr>
            <w:proofErr w:type="spellStart"/>
            <w:r w:rsidRPr="007064C8">
              <w:t>Wer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2DA57CBC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4C8">
              <w:t>Who?</w:t>
            </w:r>
          </w:p>
        </w:tc>
      </w:tr>
      <w:tr w:rsidR="007064C8" w:rsidRPr="007064C8" w14:paraId="584DE48D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16CDA099" w14:textId="77777777" w:rsidR="007064C8" w:rsidRPr="007064C8" w:rsidRDefault="007064C8" w:rsidP="007064C8">
            <w:pPr>
              <w:jc w:val="center"/>
            </w:pPr>
            <w:r w:rsidRPr="007064C8">
              <w:t>Wann?</w:t>
            </w:r>
          </w:p>
        </w:tc>
        <w:tc>
          <w:tcPr>
            <w:tcW w:w="5212" w:type="dxa"/>
          </w:tcPr>
          <w:p w14:paraId="6996C69A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>When?</w:t>
            </w:r>
          </w:p>
        </w:tc>
      </w:tr>
      <w:tr w:rsidR="007064C8" w:rsidRPr="007064C8" w14:paraId="77F3363F" w14:textId="77777777" w:rsidTr="007064C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3F45D090" w14:textId="77777777" w:rsidR="007064C8" w:rsidRPr="007064C8" w:rsidRDefault="007064C8" w:rsidP="007064C8">
            <w:pPr>
              <w:jc w:val="center"/>
            </w:pPr>
            <w:proofErr w:type="spellStart"/>
            <w:r w:rsidRPr="007064C8">
              <w:t>Warum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745EE7E5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4C8">
              <w:t>Why?</w:t>
            </w:r>
          </w:p>
        </w:tc>
      </w:tr>
      <w:tr w:rsidR="007064C8" w:rsidRPr="007064C8" w14:paraId="1832EAB6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48750B0B" w14:textId="77777777" w:rsidR="007064C8" w:rsidRPr="007064C8" w:rsidRDefault="007064C8" w:rsidP="007064C8">
            <w:pPr>
              <w:jc w:val="center"/>
            </w:pPr>
            <w:r w:rsidRPr="007064C8">
              <w:t xml:space="preserve">Was </w:t>
            </w:r>
            <w:proofErr w:type="gramStart"/>
            <w:r w:rsidRPr="007064C8">
              <w:t>für..?</w:t>
            </w:r>
            <w:proofErr w:type="gramEnd"/>
          </w:p>
        </w:tc>
        <w:tc>
          <w:tcPr>
            <w:tcW w:w="5212" w:type="dxa"/>
          </w:tcPr>
          <w:p w14:paraId="4D357E16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 xml:space="preserve">What kind </w:t>
            </w:r>
            <w:proofErr w:type="gramStart"/>
            <w:r w:rsidRPr="007064C8">
              <w:t>of..?</w:t>
            </w:r>
            <w:proofErr w:type="gramEnd"/>
          </w:p>
        </w:tc>
      </w:tr>
      <w:tr w:rsidR="007064C8" w:rsidRPr="007064C8" w14:paraId="42808BDE" w14:textId="77777777" w:rsidTr="007064C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7462FDFD" w14:textId="77777777" w:rsidR="007064C8" w:rsidRPr="007064C8" w:rsidRDefault="007064C8" w:rsidP="007064C8">
            <w:pPr>
              <w:jc w:val="center"/>
            </w:pPr>
            <w:proofErr w:type="spellStart"/>
            <w:r w:rsidRPr="007064C8">
              <w:t>Wieviel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14B6C3C1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4C8">
              <w:t>How much?</w:t>
            </w:r>
          </w:p>
        </w:tc>
      </w:tr>
      <w:tr w:rsidR="007064C8" w:rsidRPr="007064C8" w14:paraId="7A737E22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5882ABCC" w14:textId="77777777" w:rsidR="007064C8" w:rsidRPr="007064C8" w:rsidRDefault="007064C8" w:rsidP="007064C8">
            <w:pPr>
              <w:jc w:val="center"/>
            </w:pPr>
            <w:r w:rsidRPr="007064C8">
              <w:t xml:space="preserve">Wie </w:t>
            </w:r>
            <w:proofErr w:type="spellStart"/>
            <w:r w:rsidRPr="007064C8">
              <w:t>viele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28059D62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>How many?</w:t>
            </w:r>
          </w:p>
        </w:tc>
      </w:tr>
      <w:tr w:rsidR="007064C8" w:rsidRPr="007064C8" w14:paraId="063458BB" w14:textId="77777777" w:rsidTr="007064C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3BBACDC5" w14:textId="77777777" w:rsidR="007064C8" w:rsidRPr="007064C8" w:rsidRDefault="007064C8" w:rsidP="007064C8">
            <w:pPr>
              <w:jc w:val="center"/>
            </w:pPr>
            <w:r w:rsidRPr="007064C8">
              <w:t xml:space="preserve">Wie </w:t>
            </w:r>
            <w:proofErr w:type="spellStart"/>
            <w:r w:rsidRPr="007064C8">
              <w:t>lange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0874DC4E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4C8">
              <w:t>How long?</w:t>
            </w:r>
          </w:p>
        </w:tc>
      </w:tr>
      <w:tr w:rsidR="007064C8" w:rsidRPr="007064C8" w14:paraId="647692CA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213CC0D9" w14:textId="77777777" w:rsidR="007064C8" w:rsidRPr="007064C8" w:rsidRDefault="007064C8" w:rsidP="007064C8">
            <w:pPr>
              <w:jc w:val="center"/>
            </w:pPr>
            <w:r w:rsidRPr="007064C8">
              <w:t>Wohin?</w:t>
            </w:r>
          </w:p>
        </w:tc>
        <w:tc>
          <w:tcPr>
            <w:tcW w:w="5212" w:type="dxa"/>
          </w:tcPr>
          <w:p w14:paraId="32BF002D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064C8">
              <w:t>Where ..</w:t>
            </w:r>
            <w:proofErr w:type="gramEnd"/>
            <w:r w:rsidRPr="007064C8">
              <w:t xml:space="preserve"> to?</w:t>
            </w:r>
          </w:p>
        </w:tc>
      </w:tr>
      <w:tr w:rsidR="007064C8" w:rsidRPr="007064C8" w14:paraId="357D25F0" w14:textId="77777777" w:rsidTr="007064C8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33EA446C" w14:textId="77777777" w:rsidR="007064C8" w:rsidRPr="007064C8" w:rsidRDefault="007064C8" w:rsidP="007064C8">
            <w:pPr>
              <w:jc w:val="center"/>
            </w:pPr>
            <w:r w:rsidRPr="007064C8">
              <w:t>Woher?</w:t>
            </w:r>
          </w:p>
        </w:tc>
        <w:tc>
          <w:tcPr>
            <w:tcW w:w="5212" w:type="dxa"/>
          </w:tcPr>
          <w:p w14:paraId="3D4FB26F" w14:textId="77777777" w:rsidR="007064C8" w:rsidRPr="007064C8" w:rsidRDefault="007064C8" w:rsidP="007064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064C8">
              <w:t>Where ..</w:t>
            </w:r>
            <w:proofErr w:type="gramEnd"/>
            <w:r w:rsidRPr="007064C8">
              <w:t xml:space="preserve"> from?</w:t>
            </w:r>
          </w:p>
        </w:tc>
      </w:tr>
      <w:tr w:rsidR="007064C8" w:rsidRPr="007064C8" w14:paraId="0A28D9D1" w14:textId="77777777" w:rsidTr="00706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2" w:type="dxa"/>
          </w:tcPr>
          <w:p w14:paraId="1D254B52" w14:textId="77777777" w:rsidR="007064C8" w:rsidRPr="007064C8" w:rsidRDefault="007064C8" w:rsidP="007064C8">
            <w:pPr>
              <w:jc w:val="center"/>
            </w:pPr>
            <w:r w:rsidRPr="007064C8">
              <w:t xml:space="preserve">Mit </w:t>
            </w:r>
            <w:proofErr w:type="spellStart"/>
            <w:r w:rsidRPr="007064C8">
              <w:t>wem</w:t>
            </w:r>
            <w:proofErr w:type="spellEnd"/>
            <w:r w:rsidRPr="007064C8">
              <w:t>?</w:t>
            </w:r>
          </w:p>
        </w:tc>
        <w:tc>
          <w:tcPr>
            <w:tcW w:w="5212" w:type="dxa"/>
          </w:tcPr>
          <w:p w14:paraId="3AC7482E" w14:textId="77777777" w:rsidR="007064C8" w:rsidRPr="007064C8" w:rsidRDefault="007064C8" w:rsidP="007064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4C8">
              <w:t>Who with?</w:t>
            </w:r>
          </w:p>
        </w:tc>
      </w:tr>
    </w:tbl>
    <w:p w14:paraId="39A90ACD" w14:textId="5C38D6E1" w:rsidR="00DB75F7" w:rsidRPr="00686D30" w:rsidRDefault="00DB75F7" w:rsidP="00686D30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4238" w14:textId="77777777" w:rsidR="00AC2B2B" w:rsidRDefault="00AC2B2B" w:rsidP="001D7A24">
      <w:pPr>
        <w:spacing w:after="0" w:line="240" w:lineRule="auto"/>
      </w:pPr>
      <w:r>
        <w:separator/>
      </w:r>
    </w:p>
  </w:endnote>
  <w:endnote w:type="continuationSeparator" w:id="0">
    <w:p w14:paraId="7372F03C" w14:textId="77777777" w:rsidR="00AC2B2B" w:rsidRDefault="00AC2B2B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A6959" w14:textId="77777777" w:rsidR="00AC2B2B" w:rsidRDefault="00AC2B2B" w:rsidP="001D7A24">
      <w:pPr>
        <w:spacing w:after="0" w:line="240" w:lineRule="auto"/>
      </w:pPr>
      <w:r>
        <w:separator/>
      </w:r>
    </w:p>
  </w:footnote>
  <w:footnote w:type="continuationSeparator" w:id="0">
    <w:p w14:paraId="3FDA4CBA" w14:textId="77777777" w:rsidR="00AC2B2B" w:rsidRDefault="00AC2B2B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AC52B" w14:textId="05B3CD41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7064C8">
      <w:rPr>
        <w:color w:val="0070C0"/>
        <w:sz w:val="20"/>
        <w:szCs w:val="20"/>
      </w:rPr>
      <w:t>26.10.2025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C8"/>
    <w:rsid w:val="000F7030"/>
    <w:rsid w:val="00113808"/>
    <w:rsid w:val="001D7A24"/>
    <w:rsid w:val="004044E4"/>
    <w:rsid w:val="00561A7D"/>
    <w:rsid w:val="005D7C53"/>
    <w:rsid w:val="005E4AC6"/>
    <w:rsid w:val="006564F9"/>
    <w:rsid w:val="0068234E"/>
    <w:rsid w:val="00686D30"/>
    <w:rsid w:val="006B2766"/>
    <w:rsid w:val="007064C8"/>
    <w:rsid w:val="00920C97"/>
    <w:rsid w:val="009B254F"/>
    <w:rsid w:val="00A444F9"/>
    <w:rsid w:val="00AC2B2B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06E76"/>
  <w15:chartTrackingRefBased/>
  <w15:docId w15:val="{474754F1-5B2C-4A1B-8FFF-0B64F122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59"/>
    <w:rsid w:val="007064C8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1">
    <w:name w:val="Grid Table 2 Accent 1"/>
    <w:basedOn w:val="NormaleTabelle"/>
    <w:uiPriority w:val="47"/>
    <w:rsid w:val="007064C8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37</Words>
  <Characters>240</Characters>
  <Application>Microsoft Office Word</Application>
  <DocSecurity>0</DocSecurity>
  <Lines>2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2025-10-26T09:35:00Z</dcterms:created>
  <dcterms:modified xsi:type="dcterms:W3CDTF">2025-10-26T09:38:00Z</dcterms:modified>
</cp:coreProperties>
</file>