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B36F" w14:textId="5E5A3D54" w:rsidR="0054089C" w:rsidRPr="0054089C" w:rsidRDefault="0054089C" w:rsidP="0054089C">
      <w:pPr>
        <w:pStyle w:val="berschrift2"/>
        <w:rPr>
          <w:lang w:val="en-GB"/>
        </w:rPr>
      </w:pPr>
      <w:r w:rsidRPr="0054089C">
        <w:rPr>
          <w:lang w:val="en-GB"/>
        </w:rPr>
        <w:t>MODAL VERBS – HAVE TO</w:t>
      </w:r>
    </w:p>
    <w:p w14:paraId="623C92F0" w14:textId="482560BB" w:rsidR="0054089C" w:rsidRPr="0054089C" w:rsidRDefault="0054089C" w:rsidP="0054089C"/>
    <w:p w14:paraId="48DDDB7A" w14:textId="77777777" w:rsidR="0054089C" w:rsidRPr="0054089C" w:rsidRDefault="0054089C" w:rsidP="0054089C">
      <w:pPr>
        <w:pStyle w:val="KeinLeerraum"/>
      </w:pPr>
      <w:r w:rsidRPr="0054089C">
        <w:t>1. Positive Form</w:t>
      </w:r>
    </w:p>
    <w:p w14:paraId="0239AC71" w14:textId="77777777" w:rsidR="0054089C" w:rsidRPr="0054089C" w:rsidRDefault="0054089C" w:rsidP="0054089C">
      <w:pPr>
        <w:numPr>
          <w:ilvl w:val="0"/>
          <w:numId w:val="2"/>
        </w:numPr>
      </w:pPr>
      <w:r w:rsidRPr="0054089C">
        <w:t xml:space="preserve">I </w:t>
      </w:r>
      <w:proofErr w:type="spellStart"/>
      <w:r w:rsidRPr="0054089C">
        <w:t>have</w:t>
      </w:r>
      <w:proofErr w:type="spellEnd"/>
      <w:r w:rsidRPr="0054089C">
        <w:t xml:space="preserve"> </w:t>
      </w:r>
      <w:proofErr w:type="spellStart"/>
      <w:r w:rsidRPr="0054089C">
        <w:t>to</w:t>
      </w:r>
      <w:proofErr w:type="spellEnd"/>
      <w:r w:rsidRPr="0054089C">
        <w:t xml:space="preserve"> </w:t>
      </w:r>
      <w:proofErr w:type="spellStart"/>
      <w:r w:rsidRPr="0054089C">
        <w:t>travel</w:t>
      </w:r>
      <w:proofErr w:type="spellEnd"/>
      <w:r w:rsidRPr="0054089C">
        <w:t>.</w:t>
      </w:r>
    </w:p>
    <w:p w14:paraId="79992BB6" w14:textId="77777777" w:rsidR="0054089C" w:rsidRPr="0054089C" w:rsidRDefault="0054089C" w:rsidP="0054089C">
      <w:pPr>
        <w:numPr>
          <w:ilvl w:val="0"/>
          <w:numId w:val="2"/>
        </w:numPr>
      </w:pPr>
      <w:proofErr w:type="spellStart"/>
      <w:r w:rsidRPr="0054089C">
        <w:t>You</w:t>
      </w:r>
      <w:proofErr w:type="spellEnd"/>
      <w:r w:rsidRPr="0054089C">
        <w:t xml:space="preserve"> </w:t>
      </w:r>
      <w:proofErr w:type="spellStart"/>
      <w:r w:rsidRPr="0054089C">
        <w:t>have</w:t>
      </w:r>
      <w:proofErr w:type="spellEnd"/>
      <w:r w:rsidRPr="0054089C">
        <w:t xml:space="preserve"> </w:t>
      </w:r>
      <w:proofErr w:type="spellStart"/>
      <w:r w:rsidRPr="0054089C">
        <w:t>to</w:t>
      </w:r>
      <w:proofErr w:type="spellEnd"/>
      <w:r w:rsidRPr="0054089C">
        <w:t xml:space="preserve"> </w:t>
      </w:r>
      <w:proofErr w:type="spellStart"/>
      <w:r w:rsidRPr="0054089C">
        <w:t>travel</w:t>
      </w:r>
      <w:proofErr w:type="spellEnd"/>
      <w:r w:rsidRPr="0054089C">
        <w:t>.</w:t>
      </w:r>
    </w:p>
    <w:p w14:paraId="042EDBF6" w14:textId="4C372504" w:rsidR="0054089C" w:rsidRPr="0054089C" w:rsidRDefault="0054089C" w:rsidP="0054089C">
      <w:pPr>
        <w:numPr>
          <w:ilvl w:val="0"/>
          <w:numId w:val="2"/>
        </w:numPr>
        <w:rPr>
          <w:lang w:val="en-GB"/>
        </w:rPr>
      </w:pPr>
      <w:r w:rsidRPr="0054089C">
        <w:rPr>
          <w:lang w:val="en-GB"/>
        </w:rPr>
        <w:t>He/She</w:t>
      </w:r>
      <w:r>
        <w:rPr>
          <w:lang w:val="en-GB"/>
        </w:rPr>
        <w:t>/It</w:t>
      </w:r>
      <w:r w:rsidRPr="0054089C">
        <w:rPr>
          <w:lang w:val="en-GB"/>
        </w:rPr>
        <w:t xml:space="preserve"> </w:t>
      </w:r>
      <w:proofErr w:type="gramStart"/>
      <w:r w:rsidRPr="0054089C">
        <w:rPr>
          <w:lang w:val="en-GB"/>
        </w:rPr>
        <w:t>has to</w:t>
      </w:r>
      <w:proofErr w:type="gramEnd"/>
      <w:r w:rsidRPr="0054089C">
        <w:rPr>
          <w:lang w:val="en-GB"/>
        </w:rPr>
        <w:t xml:space="preserve"> travel.</w:t>
      </w:r>
    </w:p>
    <w:p w14:paraId="14B913B5" w14:textId="77777777" w:rsidR="0054089C" w:rsidRPr="0054089C" w:rsidRDefault="0054089C" w:rsidP="0054089C">
      <w:pPr>
        <w:numPr>
          <w:ilvl w:val="0"/>
          <w:numId w:val="2"/>
        </w:numPr>
      </w:pPr>
      <w:proofErr w:type="spellStart"/>
      <w:r w:rsidRPr="0054089C">
        <w:t>We</w:t>
      </w:r>
      <w:proofErr w:type="spellEnd"/>
      <w:r w:rsidRPr="0054089C">
        <w:t xml:space="preserve"> </w:t>
      </w:r>
      <w:proofErr w:type="spellStart"/>
      <w:r w:rsidRPr="0054089C">
        <w:t>have</w:t>
      </w:r>
      <w:proofErr w:type="spellEnd"/>
      <w:r w:rsidRPr="0054089C">
        <w:t xml:space="preserve"> </w:t>
      </w:r>
      <w:proofErr w:type="spellStart"/>
      <w:r w:rsidRPr="0054089C">
        <w:t>to</w:t>
      </w:r>
      <w:proofErr w:type="spellEnd"/>
      <w:r w:rsidRPr="0054089C">
        <w:t xml:space="preserve"> </w:t>
      </w:r>
      <w:proofErr w:type="spellStart"/>
      <w:r w:rsidRPr="0054089C">
        <w:t>travel</w:t>
      </w:r>
      <w:proofErr w:type="spellEnd"/>
      <w:r w:rsidRPr="0054089C">
        <w:t>.</w:t>
      </w:r>
    </w:p>
    <w:p w14:paraId="1B35C818" w14:textId="77777777" w:rsidR="0054089C" w:rsidRPr="0054089C" w:rsidRDefault="0054089C" w:rsidP="0054089C">
      <w:pPr>
        <w:numPr>
          <w:ilvl w:val="0"/>
          <w:numId w:val="2"/>
        </w:numPr>
      </w:pPr>
      <w:proofErr w:type="spellStart"/>
      <w:r w:rsidRPr="0054089C">
        <w:t>They</w:t>
      </w:r>
      <w:proofErr w:type="spellEnd"/>
      <w:r w:rsidRPr="0054089C">
        <w:t xml:space="preserve"> </w:t>
      </w:r>
      <w:proofErr w:type="spellStart"/>
      <w:r w:rsidRPr="0054089C">
        <w:t>have</w:t>
      </w:r>
      <w:proofErr w:type="spellEnd"/>
      <w:r w:rsidRPr="0054089C">
        <w:t xml:space="preserve"> </w:t>
      </w:r>
      <w:proofErr w:type="spellStart"/>
      <w:r w:rsidRPr="0054089C">
        <w:t>to</w:t>
      </w:r>
      <w:proofErr w:type="spellEnd"/>
      <w:r w:rsidRPr="0054089C">
        <w:t xml:space="preserve"> </w:t>
      </w:r>
      <w:proofErr w:type="spellStart"/>
      <w:r w:rsidRPr="0054089C">
        <w:t>travel</w:t>
      </w:r>
      <w:proofErr w:type="spellEnd"/>
      <w:r w:rsidRPr="0054089C">
        <w:t>.</w:t>
      </w:r>
    </w:p>
    <w:p w14:paraId="794A032D" w14:textId="77777777" w:rsidR="0054089C" w:rsidRPr="0054089C" w:rsidRDefault="0054089C" w:rsidP="0054089C">
      <w:pPr>
        <w:rPr>
          <w:lang w:val="en-GB"/>
        </w:rPr>
      </w:pPr>
      <w:r w:rsidRPr="0054089C">
        <w:rPr>
          <w:b/>
          <w:bCs/>
          <w:lang w:val="en-GB"/>
        </w:rPr>
        <w:t>Tip:</w:t>
      </w:r>
      <w:r w:rsidRPr="0054089C">
        <w:rPr>
          <w:lang w:val="en-GB"/>
        </w:rPr>
        <w:t xml:space="preserve"> For </w:t>
      </w:r>
      <w:r w:rsidRPr="0054089C">
        <w:rPr>
          <w:b/>
          <w:bCs/>
          <w:lang w:val="en-GB"/>
        </w:rPr>
        <w:t>he/she/it</w:t>
      </w:r>
      <w:r w:rsidRPr="0054089C">
        <w:rPr>
          <w:lang w:val="en-GB"/>
        </w:rPr>
        <w:t xml:space="preserve">, use </w:t>
      </w:r>
      <w:proofErr w:type="gramStart"/>
      <w:r w:rsidRPr="0054089C">
        <w:rPr>
          <w:b/>
          <w:bCs/>
          <w:lang w:val="en-GB"/>
        </w:rPr>
        <w:t>has to</w:t>
      </w:r>
      <w:proofErr w:type="gramEnd"/>
      <w:r w:rsidRPr="0054089C">
        <w:rPr>
          <w:lang w:val="en-GB"/>
        </w:rPr>
        <w:t xml:space="preserve"> instead of </w:t>
      </w:r>
      <w:proofErr w:type="gramStart"/>
      <w:r w:rsidRPr="0054089C">
        <w:rPr>
          <w:b/>
          <w:bCs/>
          <w:lang w:val="en-GB"/>
        </w:rPr>
        <w:t>have</w:t>
      </w:r>
      <w:proofErr w:type="gramEnd"/>
      <w:r w:rsidRPr="0054089C">
        <w:rPr>
          <w:b/>
          <w:bCs/>
          <w:lang w:val="en-GB"/>
        </w:rPr>
        <w:t xml:space="preserve"> to</w:t>
      </w:r>
      <w:r w:rsidRPr="0054089C">
        <w:rPr>
          <w:lang w:val="en-GB"/>
        </w:rPr>
        <w:t>.</w:t>
      </w:r>
    </w:p>
    <w:p w14:paraId="2768D9F9" w14:textId="5CFCBD60" w:rsidR="0054089C" w:rsidRPr="0054089C" w:rsidRDefault="0054089C" w:rsidP="0054089C"/>
    <w:p w14:paraId="7C7EEC69" w14:textId="77777777" w:rsidR="0054089C" w:rsidRPr="0054089C" w:rsidRDefault="0054089C" w:rsidP="0054089C">
      <w:pPr>
        <w:pStyle w:val="KeinLeerraum"/>
      </w:pPr>
      <w:r w:rsidRPr="0054089C">
        <w:t>2. Negative Form</w:t>
      </w:r>
    </w:p>
    <w:p w14:paraId="2C4078DF" w14:textId="77777777" w:rsidR="0054089C" w:rsidRPr="0054089C" w:rsidRDefault="0054089C" w:rsidP="0054089C">
      <w:pPr>
        <w:numPr>
          <w:ilvl w:val="0"/>
          <w:numId w:val="3"/>
        </w:numPr>
        <w:rPr>
          <w:lang w:val="en-GB"/>
        </w:rPr>
      </w:pPr>
      <w:r w:rsidRPr="0054089C">
        <w:rPr>
          <w:lang w:val="en-GB"/>
        </w:rPr>
        <w:t>I don’t have to travel.</w:t>
      </w:r>
    </w:p>
    <w:p w14:paraId="4069DF40" w14:textId="77777777" w:rsidR="0054089C" w:rsidRPr="0054089C" w:rsidRDefault="0054089C" w:rsidP="0054089C">
      <w:pPr>
        <w:numPr>
          <w:ilvl w:val="0"/>
          <w:numId w:val="3"/>
        </w:numPr>
        <w:rPr>
          <w:lang w:val="en-GB"/>
        </w:rPr>
      </w:pPr>
      <w:r w:rsidRPr="0054089C">
        <w:rPr>
          <w:lang w:val="en-GB"/>
        </w:rPr>
        <w:t>You don’t have to travel.</w:t>
      </w:r>
    </w:p>
    <w:p w14:paraId="38A664BB" w14:textId="2F2BEC0B" w:rsidR="0054089C" w:rsidRPr="0054089C" w:rsidRDefault="0054089C" w:rsidP="0054089C">
      <w:pPr>
        <w:numPr>
          <w:ilvl w:val="0"/>
          <w:numId w:val="3"/>
        </w:numPr>
        <w:rPr>
          <w:lang w:val="en-GB"/>
        </w:rPr>
      </w:pPr>
      <w:r w:rsidRPr="0054089C">
        <w:rPr>
          <w:lang w:val="en-GB"/>
        </w:rPr>
        <w:t>He/She</w:t>
      </w:r>
      <w:r>
        <w:rPr>
          <w:lang w:val="en-GB"/>
        </w:rPr>
        <w:t>/It</w:t>
      </w:r>
      <w:r w:rsidRPr="0054089C">
        <w:rPr>
          <w:lang w:val="en-GB"/>
        </w:rPr>
        <w:t xml:space="preserve"> doesn’t have to travel.</w:t>
      </w:r>
    </w:p>
    <w:p w14:paraId="6273228A" w14:textId="77777777" w:rsidR="0054089C" w:rsidRPr="0054089C" w:rsidRDefault="0054089C" w:rsidP="0054089C">
      <w:pPr>
        <w:numPr>
          <w:ilvl w:val="0"/>
          <w:numId w:val="3"/>
        </w:numPr>
        <w:rPr>
          <w:lang w:val="en-GB"/>
        </w:rPr>
      </w:pPr>
      <w:r w:rsidRPr="0054089C">
        <w:rPr>
          <w:lang w:val="en-GB"/>
        </w:rPr>
        <w:t>We don’t have to travel.</w:t>
      </w:r>
    </w:p>
    <w:p w14:paraId="7600E258" w14:textId="77777777" w:rsidR="0054089C" w:rsidRPr="0054089C" w:rsidRDefault="0054089C" w:rsidP="0054089C">
      <w:pPr>
        <w:numPr>
          <w:ilvl w:val="0"/>
          <w:numId w:val="3"/>
        </w:numPr>
        <w:rPr>
          <w:lang w:val="en-GB"/>
        </w:rPr>
      </w:pPr>
      <w:r w:rsidRPr="0054089C">
        <w:rPr>
          <w:lang w:val="en-GB"/>
        </w:rPr>
        <w:t>They don’t have to travel.</w:t>
      </w:r>
    </w:p>
    <w:p w14:paraId="1AF83E7C" w14:textId="77777777" w:rsidR="0054089C" w:rsidRPr="0054089C" w:rsidRDefault="0054089C" w:rsidP="0054089C">
      <w:r w:rsidRPr="0054089C">
        <w:rPr>
          <w:b/>
          <w:bCs/>
          <w:lang w:val="en-GB"/>
        </w:rPr>
        <w:t>Meaning:</w:t>
      </w:r>
      <w:r w:rsidRPr="0054089C">
        <w:rPr>
          <w:lang w:val="en-GB"/>
        </w:rPr>
        <w:t xml:space="preserve"> You are </w:t>
      </w:r>
      <w:r w:rsidRPr="0054089C">
        <w:rPr>
          <w:b/>
          <w:bCs/>
          <w:lang w:val="en-GB"/>
        </w:rPr>
        <w:t>not obliged</w:t>
      </w:r>
      <w:r w:rsidRPr="0054089C">
        <w:rPr>
          <w:lang w:val="en-GB"/>
        </w:rPr>
        <w:t xml:space="preserve"> to do it. </w:t>
      </w:r>
      <w:proofErr w:type="spellStart"/>
      <w:r w:rsidRPr="0054089C">
        <w:t>It’s</w:t>
      </w:r>
      <w:proofErr w:type="spellEnd"/>
      <w:r w:rsidRPr="0054089C">
        <w:t xml:space="preserve"> </w:t>
      </w:r>
      <w:r w:rsidRPr="0054089C">
        <w:rPr>
          <w:b/>
          <w:bCs/>
        </w:rPr>
        <w:t xml:space="preserve">not </w:t>
      </w:r>
      <w:proofErr w:type="spellStart"/>
      <w:r w:rsidRPr="0054089C">
        <w:rPr>
          <w:b/>
          <w:bCs/>
        </w:rPr>
        <w:t>necessary</w:t>
      </w:r>
      <w:proofErr w:type="spellEnd"/>
      <w:r w:rsidRPr="0054089C">
        <w:t>.</w:t>
      </w:r>
    </w:p>
    <w:p w14:paraId="4081DFE8" w14:textId="03CF8B29" w:rsidR="0054089C" w:rsidRPr="0054089C" w:rsidRDefault="0054089C" w:rsidP="0054089C"/>
    <w:p w14:paraId="51779E59" w14:textId="77777777" w:rsidR="0054089C" w:rsidRPr="0054089C" w:rsidRDefault="0054089C" w:rsidP="0054089C">
      <w:pPr>
        <w:pStyle w:val="KeinLeerraum"/>
      </w:pPr>
      <w:r w:rsidRPr="0054089C">
        <w:t>3. Questions</w:t>
      </w:r>
    </w:p>
    <w:p w14:paraId="750298B7" w14:textId="77777777" w:rsidR="0054089C" w:rsidRPr="0054089C" w:rsidRDefault="0054089C" w:rsidP="0054089C">
      <w:pPr>
        <w:numPr>
          <w:ilvl w:val="0"/>
          <w:numId w:val="4"/>
        </w:numPr>
        <w:rPr>
          <w:lang w:val="en-GB"/>
        </w:rPr>
      </w:pPr>
      <w:r w:rsidRPr="0054089C">
        <w:rPr>
          <w:lang w:val="en-GB"/>
        </w:rPr>
        <w:t>Do I have to travel?</w:t>
      </w:r>
    </w:p>
    <w:p w14:paraId="7FA9A341" w14:textId="77777777" w:rsidR="0054089C" w:rsidRPr="0054089C" w:rsidRDefault="0054089C" w:rsidP="0054089C">
      <w:pPr>
        <w:numPr>
          <w:ilvl w:val="0"/>
          <w:numId w:val="4"/>
        </w:numPr>
        <w:rPr>
          <w:lang w:val="en-GB"/>
        </w:rPr>
      </w:pPr>
      <w:r w:rsidRPr="0054089C">
        <w:rPr>
          <w:lang w:val="en-GB"/>
        </w:rPr>
        <w:t>Do you have to travel?</w:t>
      </w:r>
    </w:p>
    <w:p w14:paraId="29E901B4" w14:textId="58BABF40" w:rsidR="0054089C" w:rsidRPr="0054089C" w:rsidRDefault="0054089C" w:rsidP="0054089C">
      <w:pPr>
        <w:numPr>
          <w:ilvl w:val="0"/>
          <w:numId w:val="4"/>
        </w:numPr>
        <w:rPr>
          <w:lang w:val="en-GB"/>
        </w:rPr>
      </w:pPr>
      <w:r w:rsidRPr="0054089C">
        <w:rPr>
          <w:lang w:val="en-GB"/>
        </w:rPr>
        <w:t>Does he/she</w:t>
      </w:r>
      <w:r>
        <w:rPr>
          <w:lang w:val="en-GB"/>
        </w:rPr>
        <w:t>/it</w:t>
      </w:r>
      <w:r w:rsidRPr="0054089C">
        <w:rPr>
          <w:lang w:val="en-GB"/>
        </w:rPr>
        <w:t xml:space="preserve"> have to travel?</w:t>
      </w:r>
    </w:p>
    <w:p w14:paraId="6AF3316D" w14:textId="77777777" w:rsidR="0054089C" w:rsidRPr="0054089C" w:rsidRDefault="0054089C" w:rsidP="0054089C">
      <w:pPr>
        <w:numPr>
          <w:ilvl w:val="0"/>
          <w:numId w:val="4"/>
        </w:numPr>
        <w:rPr>
          <w:lang w:val="en-GB"/>
        </w:rPr>
      </w:pPr>
      <w:r w:rsidRPr="0054089C">
        <w:rPr>
          <w:lang w:val="en-GB"/>
        </w:rPr>
        <w:t>Do we have to travel?</w:t>
      </w:r>
    </w:p>
    <w:p w14:paraId="0EBC170A" w14:textId="77777777" w:rsidR="0054089C" w:rsidRPr="0054089C" w:rsidRDefault="0054089C" w:rsidP="0054089C">
      <w:pPr>
        <w:numPr>
          <w:ilvl w:val="0"/>
          <w:numId w:val="4"/>
        </w:numPr>
        <w:rPr>
          <w:lang w:val="en-GB"/>
        </w:rPr>
      </w:pPr>
      <w:r w:rsidRPr="0054089C">
        <w:rPr>
          <w:lang w:val="en-GB"/>
        </w:rPr>
        <w:t>Do they have to travel?</w:t>
      </w:r>
    </w:p>
    <w:p w14:paraId="60CC9899" w14:textId="0F47DC69" w:rsidR="0054089C" w:rsidRPr="0054089C" w:rsidRDefault="0054089C" w:rsidP="0054089C"/>
    <w:p w14:paraId="240707BD" w14:textId="6CB95640" w:rsidR="0054089C" w:rsidRPr="0054089C" w:rsidRDefault="0054089C" w:rsidP="0054089C">
      <w:pPr>
        <w:pStyle w:val="KeinLeerraum"/>
      </w:pPr>
      <w:r w:rsidRPr="0054089C">
        <w:t xml:space="preserve">4. </w:t>
      </w:r>
      <w:r>
        <w:t xml:space="preserve">Yes / </w:t>
      </w:r>
      <w:proofErr w:type="spellStart"/>
      <w:r>
        <w:t>No</w:t>
      </w:r>
      <w:proofErr w:type="spellEnd"/>
    </w:p>
    <w:p w14:paraId="3CC0B58D" w14:textId="135EF2F1" w:rsidR="0054089C" w:rsidRPr="0054089C" w:rsidRDefault="0054089C" w:rsidP="0054089C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      </w:t>
      </w:r>
      <w:r w:rsidRPr="0054089C">
        <w:rPr>
          <w:lang w:val="en-GB"/>
        </w:rPr>
        <w:t xml:space="preserve">Yes, I do. </w:t>
      </w:r>
      <w:r>
        <w:rPr>
          <w:lang w:val="en-GB"/>
        </w:rPr>
        <w:tab/>
        <w:t>|</w:t>
      </w:r>
      <w:r w:rsidRPr="0054089C">
        <w:rPr>
          <w:lang w:val="en-GB"/>
        </w:rPr>
        <w:t xml:space="preserve"> No, I don’t.</w:t>
      </w:r>
    </w:p>
    <w:p w14:paraId="4801BE89" w14:textId="20CADF7F" w:rsidR="0054089C" w:rsidRPr="0054089C" w:rsidRDefault="0054089C" w:rsidP="0054089C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  </w:t>
      </w:r>
      <w:r w:rsidRPr="0054089C">
        <w:rPr>
          <w:lang w:val="en-GB"/>
        </w:rPr>
        <w:t xml:space="preserve">Yes, you do. </w:t>
      </w:r>
      <w:r>
        <w:rPr>
          <w:lang w:val="en-GB"/>
        </w:rPr>
        <w:tab/>
        <w:t>|</w:t>
      </w:r>
      <w:r w:rsidRPr="0054089C">
        <w:rPr>
          <w:lang w:val="en-GB"/>
        </w:rPr>
        <w:t xml:space="preserve"> No, you don’t.</w:t>
      </w:r>
    </w:p>
    <w:p w14:paraId="65B39D67" w14:textId="7C30E115" w:rsidR="00DB75F7" w:rsidRPr="0054089C" w:rsidRDefault="0054089C" w:rsidP="00686D30">
      <w:pPr>
        <w:numPr>
          <w:ilvl w:val="0"/>
          <w:numId w:val="5"/>
        </w:numPr>
        <w:rPr>
          <w:lang w:val="en-GB"/>
        </w:rPr>
      </w:pPr>
      <w:r w:rsidRPr="0054089C">
        <w:rPr>
          <w:lang w:val="en-GB"/>
        </w:rPr>
        <w:t xml:space="preserve">Yes, he does. </w:t>
      </w:r>
      <w:r>
        <w:rPr>
          <w:lang w:val="en-GB"/>
        </w:rPr>
        <w:tab/>
        <w:t>|</w:t>
      </w:r>
      <w:r w:rsidRPr="0054089C">
        <w:rPr>
          <w:lang w:val="en-GB"/>
        </w:rPr>
        <w:t xml:space="preserve"> No, he doesn’t.</w:t>
      </w:r>
    </w:p>
    <w:sectPr w:rsidR="00DB75F7" w:rsidRPr="0054089C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60E2" w14:textId="77777777" w:rsidR="00AC41A7" w:rsidRDefault="00AC41A7" w:rsidP="001D7A24">
      <w:pPr>
        <w:spacing w:after="0" w:line="240" w:lineRule="auto"/>
      </w:pPr>
      <w:r>
        <w:separator/>
      </w:r>
    </w:p>
  </w:endnote>
  <w:endnote w:type="continuationSeparator" w:id="0">
    <w:p w14:paraId="122130D2" w14:textId="77777777" w:rsidR="00AC41A7" w:rsidRDefault="00AC41A7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0175C" w14:textId="77777777" w:rsidR="00AC41A7" w:rsidRDefault="00AC41A7" w:rsidP="001D7A24">
      <w:pPr>
        <w:spacing w:after="0" w:line="240" w:lineRule="auto"/>
      </w:pPr>
      <w:r>
        <w:separator/>
      </w:r>
    </w:p>
  </w:footnote>
  <w:footnote w:type="continuationSeparator" w:id="0">
    <w:p w14:paraId="71C9940B" w14:textId="77777777" w:rsidR="00AC41A7" w:rsidRDefault="00AC41A7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7A52B" w14:textId="1DA30E0F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F14FB6">
      <w:rPr>
        <w:color w:val="0070C0"/>
        <w:sz w:val="20"/>
        <w:szCs w:val="20"/>
      </w:rPr>
      <w:t>15.12.2025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23C8"/>
    <w:multiLevelType w:val="multilevel"/>
    <w:tmpl w:val="E918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60ACE"/>
    <w:multiLevelType w:val="multilevel"/>
    <w:tmpl w:val="75A6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F31BB"/>
    <w:multiLevelType w:val="multilevel"/>
    <w:tmpl w:val="FFA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86AD3"/>
    <w:multiLevelType w:val="multilevel"/>
    <w:tmpl w:val="EB2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45508">
    <w:abstractNumId w:val="1"/>
  </w:num>
  <w:num w:numId="2" w16cid:durableId="1386757146">
    <w:abstractNumId w:val="4"/>
  </w:num>
  <w:num w:numId="3" w16cid:durableId="1934392890">
    <w:abstractNumId w:val="3"/>
  </w:num>
  <w:num w:numId="4" w16cid:durableId="124087157">
    <w:abstractNumId w:val="2"/>
  </w:num>
  <w:num w:numId="5" w16cid:durableId="113255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9C"/>
    <w:rsid w:val="00113808"/>
    <w:rsid w:val="001D7A24"/>
    <w:rsid w:val="004044E4"/>
    <w:rsid w:val="004D7367"/>
    <w:rsid w:val="0054089C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AC41A7"/>
    <w:rsid w:val="00C34A63"/>
    <w:rsid w:val="00C51E7D"/>
    <w:rsid w:val="00DB75F7"/>
    <w:rsid w:val="00DC4319"/>
    <w:rsid w:val="00EE1D40"/>
    <w:rsid w:val="00EF7B0B"/>
    <w:rsid w:val="00F1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D424F"/>
  <w15:chartTrackingRefBased/>
  <w15:docId w15:val="{52165414-31AD-4066-9CB7-83FB6A99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89</Words>
  <Characters>565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2025-12-15T15:45:00Z</dcterms:created>
  <dcterms:modified xsi:type="dcterms:W3CDTF">2025-12-15T15:49:00Z</dcterms:modified>
</cp:coreProperties>
</file>