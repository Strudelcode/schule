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FDC1" w14:textId="30E989A5" w:rsidR="00A862E0" w:rsidRPr="00A862E0" w:rsidRDefault="00A862E0" w:rsidP="00A862E0">
      <w:pPr>
        <w:pStyle w:val="berschrift2"/>
        <w:rPr>
          <w:lang w:val="en-US"/>
        </w:rPr>
      </w:pPr>
      <w:r w:rsidRPr="00A862E0">
        <w:rPr>
          <w:lang w:val="en-US"/>
        </w:rPr>
        <w:t xml:space="preserve">The Nobel Prize </w:t>
      </w:r>
      <w:r>
        <w:rPr>
          <w:lang w:val="en-US"/>
        </w:rPr>
        <w:t>[Martin Luther King]</w:t>
      </w:r>
      <w:r>
        <w:rPr>
          <w:lang w:val="en-US"/>
        </w:rPr>
        <w:br/>
      </w:r>
    </w:p>
    <w:p w14:paraId="7EA7AE59" w14:textId="77777777" w:rsidR="00A862E0" w:rsidRPr="00A862E0" w:rsidRDefault="00A862E0" w:rsidP="00A862E0">
      <w:pPr>
        <w:pStyle w:val="KeinLeerraum"/>
        <w:rPr>
          <w:lang w:val="en-US"/>
        </w:rPr>
      </w:pPr>
      <w:r w:rsidRPr="00A862E0">
        <w:rPr>
          <w:lang w:val="en-US"/>
        </w:rPr>
        <w:t>What are the Nobel Prizes?</w:t>
      </w:r>
    </w:p>
    <w:p w14:paraId="01D8995A" w14:textId="1F97B29D" w:rsidR="00A862E0" w:rsidRPr="00A862E0" w:rsidRDefault="00A862E0" w:rsidP="00A862E0">
      <w:pPr>
        <w:rPr>
          <w:lang w:val="en-US"/>
        </w:rPr>
      </w:pPr>
      <w:r w:rsidRPr="00A862E0">
        <w:rPr>
          <w:lang w:val="en-US"/>
        </w:rPr>
        <w:t>The Nobel Prizes were created by Alfred Nobel in 1895.</w:t>
      </w:r>
      <w:r>
        <w:rPr>
          <w:lang w:val="en-US"/>
        </w:rPr>
        <w:br/>
      </w:r>
    </w:p>
    <w:p w14:paraId="6D7FBF79" w14:textId="77777777" w:rsidR="00A862E0" w:rsidRPr="00A862E0" w:rsidRDefault="00A862E0" w:rsidP="00A862E0">
      <w:pPr>
        <w:pStyle w:val="KeinLeerraum"/>
        <w:rPr>
          <w:lang w:val="en-US"/>
        </w:rPr>
      </w:pPr>
      <w:r w:rsidRPr="00A862E0">
        <w:rPr>
          <w:lang w:val="en-US"/>
        </w:rPr>
        <w:t xml:space="preserve">When are they </w:t>
      </w:r>
      <w:proofErr w:type="gramStart"/>
      <w:r w:rsidRPr="00A862E0">
        <w:rPr>
          <w:lang w:val="en-US"/>
        </w:rPr>
        <w:t>awarded</w:t>
      </w:r>
      <w:proofErr w:type="gramEnd"/>
      <w:r w:rsidRPr="00A862E0">
        <w:rPr>
          <w:lang w:val="en-US"/>
        </w:rPr>
        <w:t>?</w:t>
      </w:r>
    </w:p>
    <w:p w14:paraId="58E1847C" w14:textId="19ABEE67" w:rsidR="00A862E0" w:rsidRPr="00A862E0" w:rsidRDefault="00A862E0" w:rsidP="00A862E0">
      <w:pPr>
        <w:rPr>
          <w:lang w:val="en-US"/>
        </w:rPr>
      </w:pPr>
      <w:r w:rsidRPr="00A862E0">
        <w:rPr>
          <w:lang w:val="en-US"/>
        </w:rPr>
        <w:t>They are awarded every year on 10th December.</w:t>
      </w:r>
      <w:r>
        <w:rPr>
          <w:lang w:val="en-US"/>
        </w:rPr>
        <w:br/>
      </w:r>
    </w:p>
    <w:p w14:paraId="5EA47FCF" w14:textId="77777777" w:rsidR="00A862E0" w:rsidRPr="00A862E0" w:rsidRDefault="00A862E0" w:rsidP="00A862E0">
      <w:pPr>
        <w:pStyle w:val="KeinLeerraum"/>
        <w:rPr>
          <w:lang w:val="en-US"/>
        </w:rPr>
      </w:pPr>
      <w:r w:rsidRPr="00A862E0">
        <w:rPr>
          <w:lang w:val="en-US"/>
        </w:rPr>
        <w:t>Categories</w:t>
      </w:r>
    </w:p>
    <w:p w14:paraId="67C7FE37" w14:textId="73E5B630" w:rsidR="00A862E0" w:rsidRPr="00A862E0" w:rsidRDefault="00A862E0" w:rsidP="00A862E0">
      <w:pPr>
        <w:rPr>
          <w:lang w:val="en-US"/>
        </w:rPr>
      </w:pPr>
      <w:r w:rsidRPr="00A862E0">
        <w:rPr>
          <w:lang w:val="en-US"/>
        </w:rPr>
        <w:t>Physics, Chemistry, Medicine, Literature and Peace.</w:t>
      </w:r>
      <w:r>
        <w:rPr>
          <w:lang w:val="en-US"/>
        </w:rPr>
        <w:br/>
      </w:r>
    </w:p>
    <w:p w14:paraId="7E7071E6" w14:textId="77777777" w:rsidR="00A862E0" w:rsidRPr="00A862E0" w:rsidRDefault="00A862E0" w:rsidP="00A862E0">
      <w:pPr>
        <w:pStyle w:val="KeinLeerraum"/>
        <w:rPr>
          <w:lang w:val="en-US"/>
        </w:rPr>
      </w:pPr>
      <w:r w:rsidRPr="00A862E0">
        <w:rPr>
          <w:lang w:val="en-US"/>
        </w:rPr>
        <w:t>Martin Luther King and the Nobel Prize</w:t>
      </w:r>
    </w:p>
    <w:p w14:paraId="3ACE704D" w14:textId="77777777" w:rsidR="00A862E0" w:rsidRPr="00A862E0" w:rsidRDefault="00A862E0" w:rsidP="00A862E0">
      <w:pPr>
        <w:rPr>
          <w:lang w:val="en-US"/>
        </w:rPr>
      </w:pPr>
      <w:r w:rsidRPr="00A862E0">
        <w:rPr>
          <w:lang w:val="en-US"/>
        </w:rPr>
        <w:t>Martin Luther King won the Nobel Peace Prize in 1964 for his peaceful fight for equal rights.</w:t>
      </w:r>
    </w:p>
    <w:p w14:paraId="58828821" w14:textId="737D8D5C" w:rsidR="00DB75F7" w:rsidRPr="00A862E0" w:rsidRDefault="00DB75F7" w:rsidP="00A862E0">
      <w:pPr>
        <w:rPr>
          <w:lang w:val="en-GB"/>
        </w:rPr>
      </w:pPr>
    </w:p>
    <w:sectPr w:rsidR="00DB75F7" w:rsidRPr="00A862E0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49830" w14:textId="77777777" w:rsidR="00A862E0" w:rsidRDefault="00A862E0" w:rsidP="001D7A24">
      <w:pPr>
        <w:spacing w:after="0" w:line="240" w:lineRule="auto"/>
      </w:pPr>
      <w:r>
        <w:separator/>
      </w:r>
    </w:p>
  </w:endnote>
  <w:endnote w:type="continuationSeparator" w:id="0">
    <w:p w14:paraId="7220F9FC" w14:textId="77777777" w:rsidR="00A862E0" w:rsidRDefault="00A862E0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38A8B" w14:textId="77777777" w:rsidR="00A862E0" w:rsidRDefault="00A862E0" w:rsidP="001D7A24">
      <w:pPr>
        <w:spacing w:after="0" w:line="240" w:lineRule="auto"/>
      </w:pPr>
      <w:r>
        <w:separator/>
      </w:r>
    </w:p>
  </w:footnote>
  <w:footnote w:type="continuationSeparator" w:id="0">
    <w:p w14:paraId="63E73CD3" w14:textId="77777777" w:rsidR="00A862E0" w:rsidRDefault="00A862E0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788FA" w14:textId="332A451E" w:rsidR="001D7A24" w:rsidRPr="001D7A24" w:rsidRDefault="00A862E0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Yuri Hölzl</w:t>
    </w:r>
    <w:r w:rsidR="001D7A24">
      <w:rPr>
        <w:color w:val="0070C0"/>
        <w:sz w:val="20"/>
        <w:szCs w:val="20"/>
      </w:rPr>
      <w:t xml:space="preserve"> </w:t>
    </w:r>
    <w:r>
      <w:rPr>
        <w:color w:val="0070C0"/>
        <w:sz w:val="20"/>
        <w:szCs w:val="20"/>
      </w:rPr>
      <w:t>01.02.2026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2E0"/>
    <w:rsid w:val="00113808"/>
    <w:rsid w:val="001D7A24"/>
    <w:rsid w:val="004044E4"/>
    <w:rsid w:val="00561A7D"/>
    <w:rsid w:val="005E4AC6"/>
    <w:rsid w:val="006564F9"/>
    <w:rsid w:val="0068234E"/>
    <w:rsid w:val="00686D30"/>
    <w:rsid w:val="006B2766"/>
    <w:rsid w:val="007F6263"/>
    <w:rsid w:val="00920C97"/>
    <w:rsid w:val="009B254F"/>
    <w:rsid w:val="00A444F9"/>
    <w:rsid w:val="00A862E0"/>
    <w:rsid w:val="00C34A63"/>
    <w:rsid w:val="00C51E7D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1D1FF"/>
  <w15:chartTrackingRefBased/>
  <w15:docId w15:val="{0AE0E18D-FE0E-4B0D-B3D6-05A93DD6E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53</Words>
  <Characters>336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dcterms:created xsi:type="dcterms:W3CDTF">2026-02-01T17:53:00Z</dcterms:created>
  <dcterms:modified xsi:type="dcterms:W3CDTF">2026-02-01T17:56:00Z</dcterms:modified>
</cp:coreProperties>
</file>