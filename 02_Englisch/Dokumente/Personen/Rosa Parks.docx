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A0DC" w14:textId="0CBD127D" w:rsidR="00D1686C" w:rsidRPr="00D1686C" w:rsidRDefault="00D1686C" w:rsidP="00D1686C">
      <w:pPr>
        <w:pStyle w:val="berschrift2"/>
      </w:pPr>
      <w:r w:rsidRPr="00D1686C">
        <w:t xml:space="preserve">Rosa Parks </w:t>
      </w:r>
      <w:r>
        <w:br/>
      </w:r>
    </w:p>
    <w:p w14:paraId="0F09D9A3" w14:textId="77777777" w:rsidR="00D1686C" w:rsidRDefault="00D1686C" w:rsidP="00D1686C">
      <w:pPr>
        <w:pStyle w:val="KeinLeerraum"/>
      </w:pPr>
      <w:r>
        <w:t>Who was Rosa Parks?</w:t>
      </w:r>
    </w:p>
    <w:p w14:paraId="07EF0129" w14:textId="4C7B010D" w:rsidR="00D1686C" w:rsidRPr="00D1686C" w:rsidRDefault="00D1686C" w:rsidP="00D1686C">
      <w:pPr>
        <w:rPr>
          <w:rFonts w:ascii="Arial" w:hAnsi="Arial" w:cs="Arial"/>
          <w:sz w:val="28"/>
          <w:szCs w:val="28"/>
        </w:rPr>
      </w:pPr>
      <w:r w:rsidRPr="00D1686C">
        <w:rPr>
          <w:rFonts w:ascii="Arial" w:hAnsi="Arial" w:cs="Arial"/>
          <w:sz w:val="28"/>
          <w:szCs w:val="28"/>
        </w:rPr>
        <w:t>Rosa Parks was a Black woman and an important figure in the American Civil Rights Movement.</w:t>
      </w:r>
      <w:r>
        <w:rPr>
          <w:rFonts w:ascii="Arial" w:hAnsi="Arial" w:cs="Arial"/>
          <w:sz w:val="28"/>
          <w:szCs w:val="28"/>
        </w:rPr>
        <w:br/>
      </w:r>
    </w:p>
    <w:p w14:paraId="770C252F" w14:textId="77777777" w:rsidR="00D1686C" w:rsidRDefault="00D1686C" w:rsidP="00D1686C">
      <w:pPr>
        <w:pStyle w:val="KeinLeerraum"/>
      </w:pPr>
      <w:r>
        <w:t>Early Life</w:t>
      </w:r>
    </w:p>
    <w:p w14:paraId="27FB6B1F" w14:textId="25E4400B" w:rsidR="00D1686C" w:rsidRPr="00D1686C" w:rsidRDefault="00D1686C" w:rsidP="00D1686C">
      <w:pPr>
        <w:rPr>
          <w:rFonts w:ascii="Arial" w:hAnsi="Arial" w:cs="Arial"/>
          <w:sz w:val="28"/>
          <w:szCs w:val="28"/>
        </w:rPr>
      </w:pPr>
      <w:r w:rsidRPr="00D1686C">
        <w:rPr>
          <w:rFonts w:ascii="Arial" w:hAnsi="Arial" w:cs="Arial"/>
          <w:sz w:val="28"/>
          <w:szCs w:val="28"/>
        </w:rPr>
        <w:t>She was born in 1913 and grew up in Montgomery, USA. At that time, Black and White people were separated by law. This was called segregation.</w:t>
      </w:r>
      <w:r>
        <w:rPr>
          <w:rFonts w:ascii="Arial" w:hAnsi="Arial" w:cs="Arial"/>
          <w:sz w:val="28"/>
          <w:szCs w:val="28"/>
        </w:rPr>
        <w:br/>
      </w:r>
    </w:p>
    <w:p w14:paraId="73493F3A" w14:textId="77777777" w:rsidR="00D1686C" w:rsidRDefault="00D1686C" w:rsidP="00D1686C">
      <w:pPr>
        <w:pStyle w:val="KeinLeerraum"/>
      </w:pPr>
      <w:r>
        <w:t>Segregation</w:t>
      </w:r>
    </w:p>
    <w:p w14:paraId="5C0B9266" w14:textId="4079A430" w:rsidR="00D1686C" w:rsidRPr="00D1686C" w:rsidRDefault="00D1686C" w:rsidP="00D1686C">
      <w:pPr>
        <w:rPr>
          <w:rFonts w:ascii="Arial" w:hAnsi="Arial" w:cs="Arial"/>
          <w:sz w:val="28"/>
          <w:szCs w:val="28"/>
        </w:rPr>
      </w:pPr>
      <w:r w:rsidRPr="00D1686C">
        <w:rPr>
          <w:rFonts w:ascii="Arial" w:hAnsi="Arial" w:cs="Arial"/>
          <w:sz w:val="28"/>
          <w:szCs w:val="28"/>
        </w:rPr>
        <w:t>Segregation means the separation of Black and White people. They had different schools, toilets, restaurants, water fountains and entrances to buildings. Black people had fewer rights.</w:t>
      </w:r>
      <w:r>
        <w:rPr>
          <w:rFonts w:ascii="Arial" w:hAnsi="Arial" w:cs="Arial"/>
          <w:sz w:val="28"/>
          <w:szCs w:val="28"/>
        </w:rPr>
        <w:br/>
      </w:r>
    </w:p>
    <w:p w14:paraId="42FC367C" w14:textId="77777777" w:rsidR="00D1686C" w:rsidRDefault="00D1686C" w:rsidP="00D1686C">
      <w:pPr>
        <w:pStyle w:val="KeinLeerraum"/>
      </w:pPr>
      <w:r>
        <w:t xml:space="preserve">The Bus </w:t>
      </w:r>
      <w:proofErr w:type="spellStart"/>
      <w:r>
        <w:t>Incident</w:t>
      </w:r>
      <w:proofErr w:type="spellEnd"/>
      <w:r>
        <w:t xml:space="preserve"> (1955)</w:t>
      </w:r>
    </w:p>
    <w:p w14:paraId="60C30E4F" w14:textId="159C9623" w:rsidR="00D1686C" w:rsidRPr="00D1686C" w:rsidRDefault="00D1686C" w:rsidP="00D1686C">
      <w:pPr>
        <w:rPr>
          <w:rFonts w:ascii="Arial" w:hAnsi="Arial" w:cs="Arial"/>
          <w:sz w:val="28"/>
          <w:szCs w:val="28"/>
        </w:rPr>
      </w:pPr>
      <w:r w:rsidRPr="00D1686C">
        <w:rPr>
          <w:rFonts w:ascii="Arial" w:hAnsi="Arial" w:cs="Arial"/>
          <w:sz w:val="28"/>
          <w:szCs w:val="28"/>
        </w:rPr>
        <w:t>On 1st December 1955, Rosa Parks refused to give up her seat to a white person on a bus. She was arrested and fined.</w:t>
      </w:r>
      <w:r>
        <w:rPr>
          <w:rFonts w:ascii="Arial" w:hAnsi="Arial" w:cs="Arial"/>
          <w:sz w:val="28"/>
          <w:szCs w:val="28"/>
        </w:rPr>
        <w:br/>
      </w:r>
    </w:p>
    <w:p w14:paraId="3608CFAE" w14:textId="77777777" w:rsidR="00D1686C" w:rsidRDefault="00D1686C" w:rsidP="00D1686C">
      <w:pPr>
        <w:pStyle w:val="KeinLeerraum"/>
      </w:pPr>
      <w:r>
        <w:t>Montgomery Bus Boycott</w:t>
      </w:r>
    </w:p>
    <w:p w14:paraId="0B141E08" w14:textId="3338883E" w:rsidR="00D1686C" w:rsidRPr="00D1686C" w:rsidRDefault="00D1686C" w:rsidP="00D1686C">
      <w:pPr>
        <w:rPr>
          <w:rFonts w:ascii="Arial" w:hAnsi="Arial" w:cs="Arial"/>
          <w:sz w:val="28"/>
          <w:szCs w:val="28"/>
        </w:rPr>
      </w:pPr>
      <w:r w:rsidRPr="00D1686C">
        <w:rPr>
          <w:rFonts w:ascii="Arial" w:hAnsi="Arial" w:cs="Arial"/>
          <w:sz w:val="28"/>
          <w:szCs w:val="28"/>
        </w:rPr>
        <w:t>After her arrest, Black people stopped using the buses. They walked or used cars and taxis. The boycott lasted 381 days.</w:t>
      </w:r>
      <w:r>
        <w:rPr>
          <w:rFonts w:ascii="Arial" w:hAnsi="Arial" w:cs="Arial"/>
          <w:sz w:val="28"/>
          <w:szCs w:val="28"/>
        </w:rPr>
        <w:br/>
      </w:r>
    </w:p>
    <w:p w14:paraId="1DD0C7E4" w14:textId="77777777" w:rsidR="00D1686C" w:rsidRDefault="00D1686C" w:rsidP="00D1686C">
      <w:pPr>
        <w:pStyle w:val="KeinLeerraum"/>
      </w:pPr>
      <w:r>
        <w:t>Impact</w:t>
      </w:r>
    </w:p>
    <w:p w14:paraId="6D912508" w14:textId="77777777" w:rsidR="00D1686C" w:rsidRPr="00D1686C" w:rsidRDefault="00D1686C" w:rsidP="00D1686C">
      <w:pPr>
        <w:rPr>
          <w:rFonts w:ascii="Arial" w:hAnsi="Arial" w:cs="Arial"/>
          <w:sz w:val="28"/>
          <w:szCs w:val="28"/>
        </w:rPr>
      </w:pPr>
      <w:r w:rsidRPr="00D1686C">
        <w:rPr>
          <w:rFonts w:ascii="Arial" w:hAnsi="Arial" w:cs="Arial"/>
          <w:sz w:val="28"/>
          <w:szCs w:val="28"/>
        </w:rPr>
        <w:t>On 13th November 1956, segregation on buses became illegal. This was the beginning of the Civil Rights Movement.</w:t>
      </w:r>
    </w:p>
    <w:p w14:paraId="1F37E03E" w14:textId="1E6E51F3" w:rsidR="00DB75F7" w:rsidRPr="00D1686C" w:rsidRDefault="00DB75F7" w:rsidP="00D1686C"/>
    <w:sectPr w:rsidR="00DB75F7" w:rsidRPr="00D1686C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CB4CA" w14:textId="77777777" w:rsidR="00D1686C" w:rsidRDefault="00D1686C" w:rsidP="001D7A24">
      <w:pPr>
        <w:spacing w:after="0" w:line="240" w:lineRule="auto"/>
      </w:pPr>
      <w:r>
        <w:separator/>
      </w:r>
    </w:p>
  </w:endnote>
  <w:endnote w:type="continuationSeparator" w:id="0">
    <w:p w14:paraId="14984F76" w14:textId="77777777" w:rsidR="00D1686C" w:rsidRDefault="00D1686C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E404" w14:textId="77777777" w:rsidR="00D1686C" w:rsidRDefault="00D1686C" w:rsidP="001D7A24">
      <w:pPr>
        <w:spacing w:after="0" w:line="240" w:lineRule="auto"/>
      </w:pPr>
      <w:r>
        <w:separator/>
      </w:r>
    </w:p>
  </w:footnote>
  <w:footnote w:type="continuationSeparator" w:id="0">
    <w:p w14:paraId="5318B06B" w14:textId="77777777" w:rsidR="00D1686C" w:rsidRDefault="00D1686C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04359" w14:textId="3D5D9760" w:rsidR="001D7A24" w:rsidRPr="001D7A24" w:rsidRDefault="00D1686C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01.02.2026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6C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7F6263"/>
    <w:rsid w:val="00920C97"/>
    <w:rsid w:val="009B254F"/>
    <w:rsid w:val="00A444F9"/>
    <w:rsid w:val="00C34A63"/>
    <w:rsid w:val="00C51E7D"/>
    <w:rsid w:val="00D1686C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96D5"/>
  <w15:chartTrackingRefBased/>
  <w15:docId w15:val="{C1CC6093-08C2-4DEF-BDEE-7687933C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686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 w:line="278" w:lineRule="auto"/>
      <w:jc w:val="center"/>
      <w:outlineLvl w:val="1"/>
    </w:pPr>
    <w:rPr>
      <w:rFonts w:ascii="Arial" w:eastAsiaTheme="majorEastAsia" w:hAnsi="Arial" w:cstheme="majorBidi"/>
      <w:b/>
      <w:color w:val="EE0000"/>
      <w:sz w:val="40"/>
      <w:szCs w:val="32"/>
      <w:u w:val="single"/>
      <w:lang w:val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044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8"/>
      <w:lang w:val="de-D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szCs w:val="28"/>
      <w:lang w:val="de-D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8"/>
      <w:szCs w:val="28"/>
      <w:lang w:val="de-D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szCs w:val="28"/>
      <w:lang w:val="de-D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8"/>
      <w:szCs w:val="28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 w:after="160" w:line="278" w:lineRule="auto"/>
      <w:jc w:val="center"/>
    </w:pPr>
    <w:rPr>
      <w:rFonts w:ascii="Arial" w:eastAsiaTheme="minorHAnsi" w:hAnsi="Arial" w:cs="Arial"/>
      <w:i/>
      <w:iCs/>
      <w:color w:val="404040" w:themeColor="text1" w:themeTint="BF"/>
      <w:sz w:val="28"/>
      <w:szCs w:val="28"/>
      <w:lang w:val="de-DE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spacing w:after="160" w:line="278" w:lineRule="auto"/>
      <w:ind w:left="720"/>
      <w:contextualSpacing/>
    </w:pPr>
    <w:rPr>
      <w:rFonts w:ascii="Arial" w:eastAsiaTheme="minorHAnsi" w:hAnsi="Arial" w:cs="Arial"/>
      <w:sz w:val="28"/>
      <w:szCs w:val="28"/>
      <w:lang w:val="de-DE"/>
    </w:r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eastAsiaTheme="minorHAnsi" w:hAnsi="Arial" w:cs="Arial"/>
      <w:i/>
      <w:iCs/>
      <w:color w:val="0F4761" w:themeColor="accent1" w:themeShade="BF"/>
      <w:sz w:val="28"/>
      <w:szCs w:val="28"/>
      <w:lang w:val="de-D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 w:cs="Arial"/>
      <w:sz w:val="28"/>
      <w:szCs w:val="28"/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 w:cs="Arial"/>
      <w:sz w:val="28"/>
      <w:szCs w:val="28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121</Words>
  <Characters>765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2026-02-01T17:57:00Z</dcterms:created>
  <dcterms:modified xsi:type="dcterms:W3CDTF">2026-02-01T17:59:00Z</dcterms:modified>
</cp:coreProperties>
</file>