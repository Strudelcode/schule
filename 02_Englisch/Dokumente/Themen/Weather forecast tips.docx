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9A4C" w14:textId="6604836E" w:rsidR="00EE1D40" w:rsidRPr="00F747D6" w:rsidRDefault="00F747D6" w:rsidP="00686D30">
      <w:pPr>
        <w:pStyle w:val="berschrift2"/>
        <w:rPr>
          <w:lang w:val="en-GB"/>
        </w:rPr>
      </w:pPr>
      <w:r w:rsidRPr="00F747D6">
        <w:rPr>
          <w:lang w:val="en-GB"/>
        </w:rPr>
        <w:t>Weather forecast tips</w:t>
      </w:r>
    </w:p>
    <w:p w14:paraId="2DFE3CA3" w14:textId="68EA8A42" w:rsidR="00920C97" w:rsidRPr="00F747D6" w:rsidRDefault="00920C97" w:rsidP="00920C97">
      <w:pPr>
        <w:rPr>
          <w:b/>
          <w:bCs/>
          <w:color w:val="EE0000"/>
          <w:sz w:val="40"/>
          <w:szCs w:val="40"/>
          <w:u w:val="single"/>
          <w:lang w:val="en-GB"/>
        </w:rPr>
      </w:pPr>
    </w:p>
    <w:p w14:paraId="11A581ED" w14:textId="24137B7E" w:rsidR="00DB75F7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lang w:val="en-GB"/>
        </w:rPr>
        <w:t>Stick</w:t>
      </w:r>
      <w:r w:rsidRPr="00F747D6">
        <w:rPr>
          <w:vertAlign w:val="superscript"/>
          <w:lang w:val="en-GB"/>
        </w:rPr>
        <w:t xml:space="preserve"> (</w:t>
      </w:r>
      <w:proofErr w:type="spellStart"/>
      <w:r w:rsidRPr="00F747D6">
        <w:rPr>
          <w:vertAlign w:val="superscript"/>
          <w:lang w:val="en-GB"/>
        </w:rPr>
        <w:t>Bleib’en</w:t>
      </w:r>
      <w:proofErr w:type="spellEnd"/>
      <w:r w:rsidRPr="00F747D6">
        <w:rPr>
          <w:vertAlign w:val="superscript"/>
          <w:lang w:val="en-GB"/>
        </w:rPr>
        <w:t>)</w:t>
      </w:r>
      <w:r w:rsidRPr="00F747D6">
        <w:rPr>
          <w:lang w:val="en-GB"/>
        </w:rPr>
        <w:t xml:space="preserve"> to the he </w:t>
      </w:r>
      <w:r w:rsidRPr="00F747D6">
        <w:rPr>
          <w:b/>
          <w:bCs/>
          <w:lang w:val="en-GB"/>
        </w:rPr>
        <w:t>will future</w:t>
      </w:r>
    </w:p>
    <w:p w14:paraId="037E0D6C" w14:textId="489E24E6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lang w:val="en-GB"/>
        </w:rPr>
        <w:t>Word order</w:t>
      </w:r>
      <w:r w:rsidRPr="00F747D6">
        <w:rPr>
          <w:lang w:val="en-GB"/>
        </w:rPr>
        <w:br/>
        <w:t>- time indications go at the beginning of a sentence</w:t>
      </w:r>
      <w:r w:rsidRPr="00F747D6">
        <w:rPr>
          <w:lang w:val="en-GB"/>
        </w:rPr>
        <w:br/>
        <w:t>- adverb of frequency (usually, never, often…)</w:t>
      </w:r>
      <w:r w:rsidRPr="00F747D6">
        <w:rPr>
          <w:lang w:val="en-GB"/>
        </w:rPr>
        <w:br/>
        <w:t xml:space="preserve">- also + will be </w:t>
      </w:r>
      <w:r w:rsidRPr="00F747D6">
        <w:rPr>
          <w:lang w:val="en-GB"/>
        </w:rPr>
        <w:sym w:font="Wingdings" w:char="F0E0"/>
      </w:r>
      <w:r w:rsidRPr="00F747D6">
        <w:rPr>
          <w:lang w:val="en-GB"/>
        </w:rPr>
        <w:t xml:space="preserve"> It will also be sunny</w:t>
      </w:r>
    </w:p>
    <w:p w14:paraId="252721CD" w14:textId="01EC20B0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lang w:val="en-GB"/>
        </w:rPr>
        <w:t>Careful with spelling</w:t>
      </w:r>
    </w:p>
    <w:p w14:paraId="79E98968" w14:textId="6EAF8292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lang w:val="en-GB"/>
        </w:rPr>
        <w:t xml:space="preserve">Days of the week are Capitalized: </w:t>
      </w:r>
      <w:r w:rsidRPr="00F747D6">
        <w:rPr>
          <w:b/>
          <w:bCs/>
          <w:lang w:val="en-GB"/>
        </w:rPr>
        <w:t>M</w:t>
      </w:r>
      <w:r w:rsidRPr="00F747D6">
        <w:rPr>
          <w:lang w:val="en-GB"/>
        </w:rPr>
        <w:t xml:space="preserve">onday, </w:t>
      </w:r>
      <w:r w:rsidRPr="00F747D6">
        <w:rPr>
          <w:b/>
          <w:bCs/>
          <w:lang w:val="en-GB"/>
        </w:rPr>
        <w:t>T</w:t>
      </w:r>
      <w:r w:rsidRPr="00F747D6">
        <w:rPr>
          <w:lang w:val="en-GB"/>
        </w:rPr>
        <w:t xml:space="preserve">uesday, </w:t>
      </w:r>
      <w:r w:rsidRPr="00F747D6">
        <w:rPr>
          <w:b/>
          <w:bCs/>
          <w:lang w:val="en-GB"/>
        </w:rPr>
        <w:t>W</w:t>
      </w:r>
      <w:r w:rsidRPr="00F747D6">
        <w:rPr>
          <w:lang w:val="en-GB"/>
        </w:rPr>
        <w:t xml:space="preserve">ednesday, </w:t>
      </w:r>
      <w:r w:rsidRPr="00F747D6">
        <w:rPr>
          <w:b/>
          <w:bCs/>
          <w:lang w:val="en-GB"/>
        </w:rPr>
        <w:t>T</w:t>
      </w:r>
      <w:r w:rsidRPr="00F747D6">
        <w:rPr>
          <w:lang w:val="en-GB"/>
        </w:rPr>
        <w:t xml:space="preserve">hursday, </w:t>
      </w:r>
      <w:r w:rsidRPr="00F747D6">
        <w:rPr>
          <w:b/>
          <w:bCs/>
          <w:lang w:val="en-GB"/>
        </w:rPr>
        <w:t>F</w:t>
      </w:r>
      <w:r w:rsidRPr="00F747D6">
        <w:rPr>
          <w:lang w:val="en-GB"/>
        </w:rPr>
        <w:t xml:space="preserve">riday, </w:t>
      </w:r>
      <w:r w:rsidRPr="00F747D6">
        <w:rPr>
          <w:b/>
          <w:bCs/>
          <w:lang w:val="en-GB"/>
        </w:rPr>
        <w:t>S</w:t>
      </w:r>
      <w:r w:rsidRPr="00F747D6">
        <w:rPr>
          <w:lang w:val="en-GB"/>
        </w:rPr>
        <w:t xml:space="preserve">aturday &amp; </w:t>
      </w:r>
      <w:r w:rsidRPr="00F747D6">
        <w:rPr>
          <w:b/>
          <w:bCs/>
          <w:lang w:val="en-GB"/>
        </w:rPr>
        <w:t>S</w:t>
      </w:r>
      <w:r w:rsidRPr="00F747D6">
        <w:rPr>
          <w:lang w:val="en-GB"/>
        </w:rPr>
        <w:t>unday</w:t>
      </w:r>
    </w:p>
    <w:p w14:paraId="1B3FBEAC" w14:textId="4644F71F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b/>
          <w:bCs/>
          <w:lang w:val="en-GB"/>
        </w:rPr>
        <w:t>on</w:t>
      </w:r>
      <w:r w:rsidRPr="00F747D6">
        <w:rPr>
          <w:bCs/>
          <w:lang w:val="en-GB"/>
        </w:rPr>
        <w:t xml:space="preserve"> Monday</w:t>
      </w:r>
    </w:p>
    <w:p w14:paraId="1D8571AE" w14:textId="6167F4C8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b/>
          <w:bCs/>
          <w:lang w:val="en-GB"/>
        </w:rPr>
        <w:t xml:space="preserve">in </w:t>
      </w:r>
      <w:r w:rsidRPr="00F747D6">
        <w:rPr>
          <w:bCs/>
          <w:lang w:val="en-GB"/>
        </w:rPr>
        <w:t>the morning / evening / afternoon</w:t>
      </w:r>
    </w:p>
    <w:p w14:paraId="1C8B2191" w14:textId="008447BA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b/>
          <w:bCs/>
          <w:lang w:val="en-GB"/>
        </w:rPr>
        <w:t xml:space="preserve">at / on </w:t>
      </w:r>
      <w:r w:rsidRPr="00F747D6">
        <w:rPr>
          <w:bCs/>
          <w:lang w:val="en-GB"/>
        </w:rPr>
        <w:t>the weekend</w:t>
      </w:r>
    </w:p>
    <w:p w14:paraId="09B0C657" w14:textId="55C1B4E5" w:rsidR="00F747D6" w:rsidRPr="00F747D6" w:rsidRDefault="00F747D6" w:rsidP="00F747D6">
      <w:pPr>
        <w:pStyle w:val="Listenabsatz"/>
        <w:numPr>
          <w:ilvl w:val="0"/>
          <w:numId w:val="2"/>
        </w:numPr>
        <w:rPr>
          <w:lang w:val="en-GB"/>
        </w:rPr>
      </w:pPr>
      <w:r w:rsidRPr="00F747D6">
        <w:rPr>
          <w:lang w:val="en-GB"/>
        </w:rPr>
        <w:t>you need an introduction and an ending</w:t>
      </w:r>
    </w:p>
    <w:sectPr w:rsidR="00F747D6" w:rsidRPr="00F747D6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9609" w14:textId="77777777" w:rsidR="006278E7" w:rsidRDefault="006278E7" w:rsidP="001D7A24">
      <w:pPr>
        <w:spacing w:after="0" w:line="240" w:lineRule="auto"/>
      </w:pPr>
      <w:r>
        <w:separator/>
      </w:r>
    </w:p>
  </w:endnote>
  <w:endnote w:type="continuationSeparator" w:id="0">
    <w:p w14:paraId="18036378" w14:textId="77777777" w:rsidR="006278E7" w:rsidRDefault="006278E7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4A177" w14:textId="77777777" w:rsidR="006278E7" w:rsidRDefault="006278E7" w:rsidP="001D7A24">
      <w:pPr>
        <w:spacing w:after="0" w:line="240" w:lineRule="auto"/>
      </w:pPr>
      <w:r>
        <w:separator/>
      </w:r>
    </w:p>
  </w:footnote>
  <w:footnote w:type="continuationSeparator" w:id="0">
    <w:p w14:paraId="66B53475" w14:textId="77777777" w:rsidR="006278E7" w:rsidRDefault="006278E7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29E6" w14:textId="69CDAB73" w:rsidR="001D7A24" w:rsidRPr="001D7A24" w:rsidRDefault="00F747D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04.05.2026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E76"/>
    <w:multiLevelType w:val="hybridMultilevel"/>
    <w:tmpl w:val="1C2C19E6"/>
    <w:lvl w:ilvl="0" w:tplc="CE52BB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17082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D6"/>
    <w:rsid w:val="00113808"/>
    <w:rsid w:val="001D7A24"/>
    <w:rsid w:val="004044E4"/>
    <w:rsid w:val="00561A7D"/>
    <w:rsid w:val="005E4AC6"/>
    <w:rsid w:val="006278E7"/>
    <w:rsid w:val="0063392A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  <w:rsid w:val="00F747D6"/>
    <w:rsid w:val="00F9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D7C61"/>
  <w15:chartTrackingRefBased/>
  <w15:docId w15:val="{84546824-7442-493B-BF2C-169A2DCD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747D6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747D6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747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60</Words>
  <Characters>380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2026-05-04T17:00:00Z</dcterms:created>
  <dcterms:modified xsi:type="dcterms:W3CDTF">2026-05-04T17:08:00Z</dcterms:modified>
</cp:coreProperties>
</file>