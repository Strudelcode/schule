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341B3" w14:textId="77777777" w:rsidR="000D1693" w:rsidRPr="000D1693" w:rsidRDefault="000D1693" w:rsidP="000D1693">
      <w:pPr>
        <w:rPr>
          <w:sz w:val="28"/>
          <w:szCs w:val="28"/>
        </w:rPr>
      </w:pPr>
    </w:p>
    <w:p w14:paraId="601C31E3" w14:textId="60D28009" w:rsidR="000D1693" w:rsidRPr="000D1693" w:rsidRDefault="000D1693" w:rsidP="000D1693">
      <w:pPr>
        <w:pStyle w:val="berschrift2"/>
      </w:pPr>
      <w:r w:rsidRPr="000D1693">
        <w:t>North America, Thanksgiving, Black Friday &amp; Native American Heritage</w:t>
      </w:r>
    </w:p>
    <w:p w14:paraId="34B2C4B5" w14:textId="77777777" w:rsidR="000D1693" w:rsidRPr="000D1693" w:rsidRDefault="000D1693" w:rsidP="000D1693">
      <w:pPr>
        <w:pStyle w:val="KeinLeerraum"/>
      </w:pPr>
      <w:r w:rsidRPr="000D1693">
        <w:t>1. North America – Key Facts</w:t>
      </w:r>
    </w:p>
    <w:p w14:paraId="4931152B" w14:textId="77777777" w:rsidR="000D1693" w:rsidRPr="000D1693" w:rsidRDefault="000D1693" w:rsidP="000D1693">
      <w:pPr>
        <w:pStyle w:val="KeinLeerraum"/>
        <w:rPr>
          <w:sz w:val="28"/>
        </w:rPr>
      </w:pPr>
      <w:r w:rsidRPr="000D1693">
        <w:rPr>
          <w:sz w:val="28"/>
        </w:rPr>
        <w:t>Famous Places:</w:t>
      </w:r>
    </w:p>
    <w:p w14:paraId="7B05DC0C" w14:textId="77777777" w:rsidR="000D1693" w:rsidRPr="000D1693" w:rsidRDefault="000D1693" w:rsidP="000D1693">
      <w:pPr>
        <w:rPr>
          <w:sz w:val="28"/>
          <w:szCs w:val="28"/>
        </w:rPr>
      </w:pPr>
      <w:r w:rsidRPr="000D1693">
        <w:rPr>
          <w:sz w:val="28"/>
          <w:szCs w:val="28"/>
        </w:rPr>
        <w:t>• Niagara Falls – Famous waterfalls on the border between Canada and the USA.</w:t>
      </w:r>
    </w:p>
    <w:p w14:paraId="2AD7B8DD" w14:textId="77777777" w:rsidR="000D1693" w:rsidRPr="000D1693" w:rsidRDefault="000D1693" w:rsidP="000D1693">
      <w:pPr>
        <w:rPr>
          <w:sz w:val="28"/>
          <w:szCs w:val="28"/>
        </w:rPr>
      </w:pPr>
      <w:r w:rsidRPr="000D1693">
        <w:rPr>
          <w:sz w:val="28"/>
          <w:szCs w:val="28"/>
        </w:rPr>
        <w:t>• Chichén Itzá – Ancient Maya city in Mexico, about 1500 years old, popular tourist attraction.</w:t>
      </w:r>
    </w:p>
    <w:p w14:paraId="30DBBD8B" w14:textId="77777777" w:rsidR="000D1693" w:rsidRPr="000D1693" w:rsidRDefault="000D1693" w:rsidP="000D1693">
      <w:pPr>
        <w:rPr>
          <w:sz w:val="28"/>
          <w:szCs w:val="28"/>
        </w:rPr>
      </w:pPr>
      <w:r w:rsidRPr="000D1693">
        <w:rPr>
          <w:sz w:val="28"/>
          <w:szCs w:val="28"/>
        </w:rPr>
        <w:t>• Galapagos Islands – Belong to Ecuador, famous for wildlife and volcanoes, important for Darwin's theory of evolution.</w:t>
      </w:r>
    </w:p>
    <w:p w14:paraId="79034D5E" w14:textId="77777777" w:rsidR="000D1693" w:rsidRPr="000D1693" w:rsidRDefault="000D1693" w:rsidP="000D1693">
      <w:pPr>
        <w:pStyle w:val="KeinLeerraum"/>
        <w:rPr>
          <w:sz w:val="28"/>
        </w:rPr>
      </w:pPr>
      <w:r w:rsidRPr="000D1693">
        <w:rPr>
          <w:sz w:val="28"/>
        </w:rPr>
        <w:t>Climate:</w:t>
      </w:r>
    </w:p>
    <w:p w14:paraId="0EBC011E" w14:textId="77777777" w:rsidR="000D1693" w:rsidRPr="000D1693" w:rsidRDefault="000D1693" w:rsidP="000D1693">
      <w:pPr>
        <w:rPr>
          <w:sz w:val="28"/>
          <w:szCs w:val="28"/>
        </w:rPr>
      </w:pPr>
      <w:r w:rsidRPr="000D1693">
        <w:rPr>
          <w:sz w:val="28"/>
          <w:szCs w:val="28"/>
        </w:rPr>
        <w:t>• North: Polar climate (Greenland, Canada, Alaska).</w:t>
      </w:r>
    </w:p>
    <w:p w14:paraId="5D839A03" w14:textId="77777777" w:rsidR="000D1693" w:rsidRPr="000D1693" w:rsidRDefault="000D1693" w:rsidP="000D1693">
      <w:pPr>
        <w:rPr>
          <w:sz w:val="28"/>
          <w:szCs w:val="28"/>
        </w:rPr>
      </w:pPr>
      <w:r w:rsidRPr="000D1693">
        <w:rPr>
          <w:sz w:val="28"/>
          <w:szCs w:val="28"/>
        </w:rPr>
        <w:t>• USA: Mostly temperate, some subtropical areas.</w:t>
      </w:r>
    </w:p>
    <w:p w14:paraId="1CB8552F" w14:textId="77777777" w:rsidR="000D1693" w:rsidRPr="000D1693" w:rsidRDefault="000D1693" w:rsidP="000D1693">
      <w:pPr>
        <w:rPr>
          <w:sz w:val="28"/>
          <w:szCs w:val="28"/>
        </w:rPr>
      </w:pPr>
      <w:r w:rsidRPr="000D1693">
        <w:rPr>
          <w:sz w:val="28"/>
          <w:szCs w:val="28"/>
        </w:rPr>
        <w:t>• Mexico: Hot, dry desert climate.</w:t>
      </w:r>
    </w:p>
    <w:p w14:paraId="66A8BBB9" w14:textId="77777777" w:rsidR="000D1693" w:rsidRPr="000D1693" w:rsidRDefault="000D1693" w:rsidP="000D1693">
      <w:pPr>
        <w:rPr>
          <w:sz w:val="28"/>
          <w:szCs w:val="28"/>
          <w:lang w:val="it-IT"/>
        </w:rPr>
      </w:pPr>
      <w:r w:rsidRPr="000D1693">
        <w:rPr>
          <w:sz w:val="28"/>
          <w:szCs w:val="28"/>
          <w:lang w:val="it-IT"/>
        </w:rPr>
        <w:t>• Central America: Tropical rainforest (Costa Rica, Panama).</w:t>
      </w:r>
    </w:p>
    <w:p w14:paraId="72368544" w14:textId="77777777" w:rsidR="000D1693" w:rsidRPr="000D1693" w:rsidRDefault="000D1693" w:rsidP="000D1693">
      <w:pPr>
        <w:pStyle w:val="KeinLeerraum"/>
        <w:rPr>
          <w:sz w:val="28"/>
        </w:rPr>
      </w:pPr>
      <w:r w:rsidRPr="000D1693">
        <w:rPr>
          <w:sz w:val="28"/>
        </w:rPr>
        <w:t>Interesting Facts:</w:t>
      </w:r>
    </w:p>
    <w:p w14:paraId="30A37279" w14:textId="77777777" w:rsidR="000D1693" w:rsidRPr="000D1693" w:rsidRDefault="000D1693" w:rsidP="000D1693">
      <w:pPr>
        <w:rPr>
          <w:sz w:val="28"/>
          <w:szCs w:val="28"/>
        </w:rPr>
      </w:pPr>
      <w:r w:rsidRPr="000D1693">
        <w:rPr>
          <w:sz w:val="28"/>
          <w:szCs w:val="28"/>
        </w:rPr>
        <w:t>• Wood Buffalo National Park is as large as Switzerland.</w:t>
      </w:r>
    </w:p>
    <w:p w14:paraId="096B4DAC" w14:textId="77777777" w:rsidR="000D1693" w:rsidRPr="000D1693" w:rsidRDefault="000D1693" w:rsidP="000D1693">
      <w:pPr>
        <w:rPr>
          <w:sz w:val="28"/>
          <w:szCs w:val="28"/>
        </w:rPr>
      </w:pPr>
      <w:r w:rsidRPr="000D1693">
        <w:rPr>
          <w:sz w:val="28"/>
          <w:szCs w:val="28"/>
        </w:rPr>
        <w:t>• Largest city: Mexico City (over 12 million people).</w:t>
      </w:r>
    </w:p>
    <w:p w14:paraId="748F7E6C" w14:textId="77777777" w:rsidR="000D1693" w:rsidRPr="000D1693" w:rsidRDefault="000D1693" w:rsidP="000D1693">
      <w:pPr>
        <w:rPr>
          <w:sz w:val="28"/>
          <w:szCs w:val="28"/>
        </w:rPr>
      </w:pPr>
      <w:r w:rsidRPr="000D1693">
        <w:rPr>
          <w:sz w:val="28"/>
          <w:szCs w:val="28"/>
        </w:rPr>
        <w:t>• No landlocked countries in North America.</w:t>
      </w:r>
    </w:p>
    <w:p w14:paraId="302C9F3D" w14:textId="77777777" w:rsidR="000D1693" w:rsidRDefault="000D1693">
      <w:pPr>
        <w:rPr>
          <w:rFonts w:ascii="Arial" w:eastAsiaTheme="minorHAnsi" w:hAnsi="Arial" w:cs="Arial"/>
          <w:b/>
          <w:color w:val="00B0F0"/>
          <w:kern w:val="0"/>
          <w:sz w:val="32"/>
          <w:szCs w:val="28"/>
          <w:lang w:val="de-DE" w:eastAsia="en-US"/>
          <w14:ligatures w14:val="none"/>
        </w:rPr>
      </w:pPr>
      <w:r>
        <w:br w:type="page"/>
      </w:r>
    </w:p>
    <w:p w14:paraId="3FF1E541" w14:textId="129318D7" w:rsidR="000D1693" w:rsidRPr="000D1693" w:rsidRDefault="000D1693" w:rsidP="000D1693">
      <w:pPr>
        <w:pStyle w:val="KeinLeerraum"/>
      </w:pPr>
      <w:r w:rsidRPr="000D1693">
        <w:lastRenderedPageBreak/>
        <w:t>2. Thanksgiving – History &amp; Vocabulary</w:t>
      </w:r>
    </w:p>
    <w:p w14:paraId="3DF4B75E" w14:textId="77777777" w:rsidR="000D1693" w:rsidRPr="000D1693" w:rsidRDefault="000D1693" w:rsidP="000D1693">
      <w:pPr>
        <w:rPr>
          <w:sz w:val="28"/>
          <w:szCs w:val="28"/>
        </w:rPr>
      </w:pPr>
      <w:r w:rsidRPr="000D1693">
        <w:rPr>
          <w:sz w:val="28"/>
          <w:szCs w:val="28"/>
        </w:rPr>
        <w:t>Thanksgiving is an American harvest festival. The Pilgrims came on the Mayflower and celebrated the first feast with Native Americans after the harvest.</w:t>
      </w:r>
    </w:p>
    <w:tbl>
      <w:tblPr>
        <w:tblStyle w:val="Gitternetztabelle4Akzent4"/>
        <w:tblW w:w="10490" w:type="dxa"/>
        <w:tblLook w:val="04A0" w:firstRow="1" w:lastRow="0" w:firstColumn="1" w:lastColumn="0" w:noHBand="0" w:noVBand="1"/>
      </w:tblPr>
      <w:tblGrid>
        <w:gridCol w:w="3120"/>
        <w:gridCol w:w="3120"/>
        <w:gridCol w:w="4250"/>
      </w:tblGrid>
      <w:tr w:rsidR="000D1693" w:rsidRPr="000D1693" w14:paraId="7315B12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  <w:hideMark/>
          </w:tcPr>
          <w:p w14:paraId="702B794C" w14:textId="64019F81" w:rsidR="000D1693" w:rsidRPr="000D1693" w:rsidRDefault="000D1693" w:rsidP="000D1693">
            <w:pPr>
              <w:spacing w:after="160" w:line="278" w:lineRule="auto"/>
              <w:rPr>
                <w:sz w:val="28"/>
                <w:szCs w:val="28"/>
              </w:rPr>
            </w:pPr>
            <w:r w:rsidRPr="000D1693">
              <w:rPr>
                <w:rStyle w:val="Fett"/>
                <w:sz w:val="28"/>
                <w:szCs w:val="28"/>
              </w:rPr>
              <w:t>English</w:t>
            </w:r>
          </w:p>
        </w:tc>
        <w:tc>
          <w:tcPr>
            <w:tcW w:w="3120" w:type="dxa"/>
            <w:vAlign w:val="center"/>
            <w:hideMark/>
          </w:tcPr>
          <w:p w14:paraId="4ED944E1" w14:textId="1A23A0B7" w:rsidR="000D1693" w:rsidRPr="000D1693" w:rsidRDefault="000D1693" w:rsidP="000D169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1693">
              <w:rPr>
                <w:rStyle w:val="Fett"/>
                <w:sz w:val="28"/>
                <w:szCs w:val="28"/>
              </w:rPr>
              <w:t>German</w:t>
            </w:r>
          </w:p>
        </w:tc>
        <w:tc>
          <w:tcPr>
            <w:tcW w:w="4250" w:type="dxa"/>
            <w:vAlign w:val="center"/>
            <w:hideMark/>
          </w:tcPr>
          <w:p w14:paraId="003457B7" w14:textId="2088AAE7" w:rsidR="000D1693" w:rsidRPr="000D1693" w:rsidRDefault="000D1693" w:rsidP="000D1693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1693">
              <w:rPr>
                <w:rStyle w:val="Fett"/>
                <w:sz w:val="28"/>
                <w:szCs w:val="28"/>
              </w:rPr>
              <w:t>Example Sentence</w:t>
            </w:r>
          </w:p>
        </w:tc>
      </w:tr>
      <w:tr w:rsidR="000D1693" w:rsidRPr="000D1693" w14:paraId="6332234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  <w:hideMark/>
          </w:tcPr>
          <w:p w14:paraId="22398B9F" w14:textId="4A1BC49A" w:rsidR="000D1693" w:rsidRPr="000D1693" w:rsidRDefault="000D1693" w:rsidP="000D1693">
            <w:pPr>
              <w:spacing w:after="160" w:line="278" w:lineRule="auto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Thanksgiving</w:t>
            </w:r>
          </w:p>
        </w:tc>
        <w:tc>
          <w:tcPr>
            <w:tcW w:w="3120" w:type="dxa"/>
            <w:vAlign w:val="center"/>
            <w:hideMark/>
          </w:tcPr>
          <w:p w14:paraId="14AE1706" w14:textId="385FA843" w:rsidR="000D1693" w:rsidRPr="000D1693" w:rsidRDefault="000D1693" w:rsidP="000D16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Erntedankfest</w:t>
            </w:r>
          </w:p>
        </w:tc>
        <w:tc>
          <w:tcPr>
            <w:tcW w:w="4250" w:type="dxa"/>
            <w:vAlign w:val="center"/>
            <w:hideMark/>
          </w:tcPr>
          <w:p w14:paraId="75B606DC" w14:textId="0F5D150C" w:rsidR="000D1693" w:rsidRPr="000D1693" w:rsidRDefault="000D1693" w:rsidP="000D16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Thanksgiving is a holiday in November in the United States.</w:t>
            </w:r>
          </w:p>
        </w:tc>
      </w:tr>
      <w:tr w:rsidR="000D1693" w:rsidRPr="000D1693" w14:paraId="2508A71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  <w:hideMark/>
          </w:tcPr>
          <w:p w14:paraId="1580304A" w14:textId="0899D229" w:rsidR="000D1693" w:rsidRPr="000D1693" w:rsidRDefault="000D1693" w:rsidP="000D1693">
            <w:pPr>
              <w:spacing w:after="160" w:line="278" w:lineRule="auto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Pilgrims</w:t>
            </w:r>
          </w:p>
        </w:tc>
        <w:tc>
          <w:tcPr>
            <w:tcW w:w="3120" w:type="dxa"/>
            <w:vAlign w:val="center"/>
            <w:hideMark/>
          </w:tcPr>
          <w:p w14:paraId="71C94406" w14:textId="10202B5E" w:rsidR="000D1693" w:rsidRPr="000D1693" w:rsidRDefault="000D1693" w:rsidP="000D16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Pilger</w:t>
            </w:r>
          </w:p>
        </w:tc>
        <w:tc>
          <w:tcPr>
            <w:tcW w:w="4250" w:type="dxa"/>
            <w:vAlign w:val="center"/>
            <w:hideMark/>
          </w:tcPr>
          <w:p w14:paraId="51437C69" w14:textId="6B0B8B7D" w:rsidR="000D1693" w:rsidRPr="000D1693" w:rsidRDefault="000D1693" w:rsidP="000D16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The Pilgrims came to America on a ship called the Mayflower.</w:t>
            </w:r>
          </w:p>
        </w:tc>
      </w:tr>
      <w:tr w:rsidR="000D1693" w:rsidRPr="000D1693" w14:paraId="75C6268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  <w:hideMark/>
          </w:tcPr>
          <w:p w14:paraId="57FE896C" w14:textId="716D12BE" w:rsidR="000D1693" w:rsidRPr="000D1693" w:rsidRDefault="000D1693" w:rsidP="000D1693">
            <w:pPr>
              <w:spacing w:after="160" w:line="278" w:lineRule="auto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Native Americans</w:t>
            </w:r>
          </w:p>
        </w:tc>
        <w:tc>
          <w:tcPr>
            <w:tcW w:w="3120" w:type="dxa"/>
            <w:vAlign w:val="center"/>
            <w:hideMark/>
          </w:tcPr>
          <w:p w14:paraId="5AEAE84C" w14:textId="237CC03B" w:rsidR="000D1693" w:rsidRPr="000D1693" w:rsidRDefault="000D1693" w:rsidP="000D16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Ureinwohner</w:t>
            </w:r>
          </w:p>
        </w:tc>
        <w:tc>
          <w:tcPr>
            <w:tcW w:w="4250" w:type="dxa"/>
            <w:vAlign w:val="center"/>
            <w:hideMark/>
          </w:tcPr>
          <w:p w14:paraId="00DE9350" w14:textId="5EBB2114" w:rsidR="000D1693" w:rsidRPr="000D1693" w:rsidRDefault="000D1693" w:rsidP="000D16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Native Americans helped the Pilgrims grow food.</w:t>
            </w:r>
          </w:p>
        </w:tc>
      </w:tr>
      <w:tr w:rsidR="000D1693" w:rsidRPr="000D1693" w14:paraId="24CA017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  <w:hideMark/>
          </w:tcPr>
          <w:p w14:paraId="4DC0C0F1" w14:textId="7461E833" w:rsidR="000D1693" w:rsidRPr="000D1693" w:rsidRDefault="000D1693" w:rsidP="000D1693">
            <w:pPr>
              <w:spacing w:after="160" w:line="278" w:lineRule="auto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Feast</w:t>
            </w:r>
          </w:p>
        </w:tc>
        <w:tc>
          <w:tcPr>
            <w:tcW w:w="3120" w:type="dxa"/>
            <w:vAlign w:val="center"/>
            <w:hideMark/>
          </w:tcPr>
          <w:p w14:paraId="76B6AFE5" w14:textId="40FFAC83" w:rsidR="000D1693" w:rsidRPr="000D1693" w:rsidRDefault="000D1693" w:rsidP="000D16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Festmahl</w:t>
            </w:r>
          </w:p>
        </w:tc>
        <w:tc>
          <w:tcPr>
            <w:tcW w:w="4250" w:type="dxa"/>
            <w:vAlign w:val="center"/>
            <w:hideMark/>
          </w:tcPr>
          <w:p w14:paraId="5986D5EE" w14:textId="65BB1615" w:rsidR="000D1693" w:rsidRPr="000D1693" w:rsidRDefault="000D1693" w:rsidP="000D16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Families enjoy a big feast with turkey and pumpkin pie.</w:t>
            </w:r>
          </w:p>
        </w:tc>
      </w:tr>
      <w:tr w:rsidR="000D1693" w:rsidRPr="000D1693" w14:paraId="28C9B0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  <w:hideMark/>
          </w:tcPr>
          <w:p w14:paraId="74A75C04" w14:textId="39D66BA9" w:rsidR="000D1693" w:rsidRPr="000D1693" w:rsidRDefault="000D1693" w:rsidP="000D1693">
            <w:pPr>
              <w:spacing w:after="160" w:line="278" w:lineRule="auto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Harvest</w:t>
            </w:r>
          </w:p>
        </w:tc>
        <w:tc>
          <w:tcPr>
            <w:tcW w:w="3120" w:type="dxa"/>
            <w:vAlign w:val="center"/>
            <w:hideMark/>
          </w:tcPr>
          <w:p w14:paraId="5381F638" w14:textId="2F039F92" w:rsidR="000D1693" w:rsidRPr="000D1693" w:rsidRDefault="000D1693" w:rsidP="000D16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Ernte</w:t>
            </w:r>
          </w:p>
        </w:tc>
        <w:tc>
          <w:tcPr>
            <w:tcW w:w="4250" w:type="dxa"/>
            <w:vAlign w:val="center"/>
            <w:hideMark/>
          </w:tcPr>
          <w:p w14:paraId="3BCFAA6B" w14:textId="5643EB2B" w:rsidR="000D1693" w:rsidRPr="000D1693" w:rsidRDefault="000D1693" w:rsidP="000D16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People gave thanks for the harvest of corn and vegetables.</w:t>
            </w:r>
          </w:p>
        </w:tc>
      </w:tr>
      <w:tr w:rsidR="000D1693" w:rsidRPr="000D1693" w14:paraId="0619B8BE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  <w:hideMark/>
          </w:tcPr>
          <w:p w14:paraId="5C787800" w14:textId="02ED045B" w:rsidR="000D1693" w:rsidRPr="000D1693" w:rsidRDefault="000D1693" w:rsidP="000D1693">
            <w:pPr>
              <w:spacing w:after="160" w:line="278" w:lineRule="auto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Gratitude</w:t>
            </w:r>
          </w:p>
        </w:tc>
        <w:tc>
          <w:tcPr>
            <w:tcW w:w="3120" w:type="dxa"/>
            <w:vAlign w:val="center"/>
            <w:hideMark/>
          </w:tcPr>
          <w:p w14:paraId="14A0870C" w14:textId="1D975D12" w:rsidR="000D1693" w:rsidRPr="000D1693" w:rsidRDefault="000D1693" w:rsidP="000D16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Dankbarkeit</w:t>
            </w:r>
          </w:p>
        </w:tc>
        <w:tc>
          <w:tcPr>
            <w:tcW w:w="4250" w:type="dxa"/>
            <w:vAlign w:val="center"/>
            <w:hideMark/>
          </w:tcPr>
          <w:p w14:paraId="6D69922D" w14:textId="1A443BDB" w:rsidR="000D1693" w:rsidRPr="000D1693" w:rsidRDefault="000D1693" w:rsidP="000D16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We show gratitude by saying “thank you.”</w:t>
            </w:r>
          </w:p>
        </w:tc>
      </w:tr>
      <w:tr w:rsidR="000D1693" w:rsidRPr="000D1693" w14:paraId="14A041F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  <w:hideMark/>
          </w:tcPr>
          <w:p w14:paraId="23D1162F" w14:textId="43764C69" w:rsidR="000D1693" w:rsidRPr="000D1693" w:rsidRDefault="000D1693" w:rsidP="000D1693">
            <w:pPr>
              <w:spacing w:after="160" w:line="278" w:lineRule="auto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Tradition</w:t>
            </w:r>
          </w:p>
        </w:tc>
        <w:tc>
          <w:tcPr>
            <w:tcW w:w="3120" w:type="dxa"/>
            <w:vAlign w:val="center"/>
            <w:hideMark/>
          </w:tcPr>
          <w:p w14:paraId="274CD5A7" w14:textId="3673ADEA" w:rsidR="000D1693" w:rsidRPr="000D1693" w:rsidRDefault="000D1693" w:rsidP="000D16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Tradition</w:t>
            </w:r>
          </w:p>
        </w:tc>
        <w:tc>
          <w:tcPr>
            <w:tcW w:w="4250" w:type="dxa"/>
            <w:vAlign w:val="center"/>
            <w:hideMark/>
          </w:tcPr>
          <w:p w14:paraId="49AD3392" w14:textId="5392455B" w:rsidR="000D1693" w:rsidRPr="000D1693" w:rsidRDefault="000D1693" w:rsidP="000D16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Watching football is a Thanksgiving tradition for many families.</w:t>
            </w:r>
          </w:p>
        </w:tc>
      </w:tr>
      <w:tr w:rsidR="000D1693" w:rsidRPr="000D1693" w14:paraId="5CFFF0B9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  <w:hideMark/>
          </w:tcPr>
          <w:p w14:paraId="566E7136" w14:textId="0A96A21B" w:rsidR="000D1693" w:rsidRPr="000D1693" w:rsidRDefault="000D1693" w:rsidP="000D1693">
            <w:pPr>
              <w:spacing w:after="160" w:line="278" w:lineRule="auto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Corn</w:t>
            </w:r>
          </w:p>
        </w:tc>
        <w:tc>
          <w:tcPr>
            <w:tcW w:w="3120" w:type="dxa"/>
            <w:vAlign w:val="center"/>
            <w:hideMark/>
          </w:tcPr>
          <w:p w14:paraId="65FA075F" w14:textId="52859EBF" w:rsidR="000D1693" w:rsidRPr="000D1693" w:rsidRDefault="000D1693" w:rsidP="000D16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Mais</w:t>
            </w:r>
          </w:p>
        </w:tc>
        <w:tc>
          <w:tcPr>
            <w:tcW w:w="4250" w:type="dxa"/>
            <w:vAlign w:val="center"/>
            <w:hideMark/>
          </w:tcPr>
          <w:p w14:paraId="43F9B0C9" w14:textId="779C7859" w:rsidR="000D1693" w:rsidRPr="000D1693" w:rsidRDefault="000D1693" w:rsidP="000D16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Corn was one of the foods at the first Thanksgiving.</w:t>
            </w:r>
          </w:p>
        </w:tc>
      </w:tr>
      <w:tr w:rsidR="000D1693" w:rsidRPr="000D1693" w14:paraId="656A440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  <w:hideMark/>
          </w:tcPr>
          <w:p w14:paraId="61C2E403" w14:textId="4ECCBED9" w:rsidR="000D1693" w:rsidRPr="000D1693" w:rsidRDefault="000D1693" w:rsidP="000D1693">
            <w:pPr>
              <w:spacing w:after="160" w:line="278" w:lineRule="auto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Turkey</w:t>
            </w:r>
          </w:p>
        </w:tc>
        <w:tc>
          <w:tcPr>
            <w:tcW w:w="3120" w:type="dxa"/>
            <w:vAlign w:val="center"/>
            <w:hideMark/>
          </w:tcPr>
          <w:p w14:paraId="0CB23C22" w14:textId="0268ABF5" w:rsidR="000D1693" w:rsidRPr="000D1693" w:rsidRDefault="000D1693" w:rsidP="000D16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Truthahn</w:t>
            </w:r>
          </w:p>
        </w:tc>
        <w:tc>
          <w:tcPr>
            <w:tcW w:w="4250" w:type="dxa"/>
            <w:vAlign w:val="center"/>
            <w:hideMark/>
          </w:tcPr>
          <w:p w14:paraId="2CB98D30" w14:textId="129D9574" w:rsidR="000D1693" w:rsidRPr="000D1693" w:rsidRDefault="000D1693" w:rsidP="000D16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Turkey is the most popular dish on Thanksgiving.</w:t>
            </w:r>
          </w:p>
        </w:tc>
      </w:tr>
      <w:tr w:rsidR="000D1693" w:rsidRPr="000D1693" w14:paraId="6E0C17A1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  <w:hideMark/>
          </w:tcPr>
          <w:p w14:paraId="38C189DB" w14:textId="0E12A845" w:rsidR="000D1693" w:rsidRPr="000D1693" w:rsidRDefault="000D1693" w:rsidP="000D1693">
            <w:pPr>
              <w:spacing w:after="160" w:line="278" w:lineRule="auto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Pumpkin</w:t>
            </w:r>
          </w:p>
        </w:tc>
        <w:tc>
          <w:tcPr>
            <w:tcW w:w="3120" w:type="dxa"/>
            <w:vAlign w:val="center"/>
            <w:hideMark/>
          </w:tcPr>
          <w:p w14:paraId="73D255F2" w14:textId="081796C4" w:rsidR="000D1693" w:rsidRPr="000D1693" w:rsidRDefault="000D1693" w:rsidP="000D16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Kürbis</w:t>
            </w:r>
          </w:p>
        </w:tc>
        <w:tc>
          <w:tcPr>
            <w:tcW w:w="4250" w:type="dxa"/>
            <w:vAlign w:val="center"/>
            <w:hideMark/>
          </w:tcPr>
          <w:p w14:paraId="67381860" w14:textId="691015D8" w:rsidR="000D1693" w:rsidRPr="000D1693" w:rsidRDefault="000D1693" w:rsidP="000D16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Pumpkin pie is a sweet dessert at Thanksgiving.</w:t>
            </w:r>
          </w:p>
        </w:tc>
      </w:tr>
      <w:tr w:rsidR="000D1693" w:rsidRPr="000D1693" w14:paraId="72B4C33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  <w:hideMark/>
          </w:tcPr>
          <w:p w14:paraId="60F365E3" w14:textId="3A282FAA" w:rsidR="000D1693" w:rsidRPr="000D1693" w:rsidRDefault="000D1693" w:rsidP="000D1693">
            <w:pPr>
              <w:spacing w:after="160" w:line="278" w:lineRule="auto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Voyage</w:t>
            </w:r>
          </w:p>
        </w:tc>
        <w:tc>
          <w:tcPr>
            <w:tcW w:w="3120" w:type="dxa"/>
            <w:vAlign w:val="center"/>
            <w:hideMark/>
          </w:tcPr>
          <w:p w14:paraId="74988C9B" w14:textId="0B5767A4" w:rsidR="000D1693" w:rsidRPr="000D1693" w:rsidRDefault="000D1693" w:rsidP="000D16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Reise / Fahrt</w:t>
            </w:r>
          </w:p>
        </w:tc>
        <w:tc>
          <w:tcPr>
            <w:tcW w:w="4250" w:type="dxa"/>
            <w:vAlign w:val="center"/>
            <w:hideMark/>
          </w:tcPr>
          <w:p w14:paraId="1B56F9AB" w14:textId="473EDB39" w:rsidR="000D1693" w:rsidRPr="000D1693" w:rsidRDefault="000D1693" w:rsidP="000D16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The Pilgrims made a long voyage across the ocean.</w:t>
            </w:r>
          </w:p>
        </w:tc>
      </w:tr>
      <w:tr w:rsidR="000D1693" w:rsidRPr="000D1693" w14:paraId="3991E3D3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  <w:hideMark/>
          </w:tcPr>
          <w:p w14:paraId="1BB17091" w14:textId="5DD8FBBC" w:rsidR="000D1693" w:rsidRPr="000D1693" w:rsidRDefault="000D1693" w:rsidP="000D1693">
            <w:pPr>
              <w:spacing w:after="160" w:line="278" w:lineRule="auto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Colony</w:t>
            </w:r>
          </w:p>
        </w:tc>
        <w:tc>
          <w:tcPr>
            <w:tcW w:w="3120" w:type="dxa"/>
            <w:vAlign w:val="center"/>
            <w:hideMark/>
          </w:tcPr>
          <w:p w14:paraId="01383A07" w14:textId="36D102A5" w:rsidR="000D1693" w:rsidRPr="000D1693" w:rsidRDefault="000D1693" w:rsidP="000D16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Kolonie</w:t>
            </w:r>
          </w:p>
        </w:tc>
        <w:tc>
          <w:tcPr>
            <w:tcW w:w="4250" w:type="dxa"/>
            <w:vAlign w:val="center"/>
            <w:hideMark/>
          </w:tcPr>
          <w:p w14:paraId="6516DFBB" w14:textId="60BC5466" w:rsidR="000D1693" w:rsidRPr="000D1693" w:rsidRDefault="000D1693" w:rsidP="000D1693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The Pilgrims started a colony in Plymouth.</w:t>
            </w:r>
          </w:p>
        </w:tc>
      </w:tr>
      <w:tr w:rsidR="000D1693" w:rsidRPr="000D1693" w14:paraId="73D3D28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20" w:type="dxa"/>
            <w:vAlign w:val="center"/>
            <w:hideMark/>
          </w:tcPr>
          <w:p w14:paraId="2CDDE142" w14:textId="4C4CA5BE" w:rsidR="000D1693" w:rsidRPr="000D1693" w:rsidRDefault="000D1693" w:rsidP="000D1693">
            <w:pPr>
              <w:spacing w:after="160" w:line="278" w:lineRule="auto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Sharing</w:t>
            </w:r>
          </w:p>
        </w:tc>
        <w:tc>
          <w:tcPr>
            <w:tcW w:w="3120" w:type="dxa"/>
            <w:vAlign w:val="center"/>
            <w:hideMark/>
          </w:tcPr>
          <w:p w14:paraId="57175F04" w14:textId="32EB5783" w:rsidR="000D1693" w:rsidRPr="000D1693" w:rsidRDefault="000D1693" w:rsidP="000D16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Teilen</w:t>
            </w:r>
          </w:p>
        </w:tc>
        <w:tc>
          <w:tcPr>
            <w:tcW w:w="4250" w:type="dxa"/>
            <w:vAlign w:val="center"/>
            <w:hideMark/>
          </w:tcPr>
          <w:p w14:paraId="36A50594" w14:textId="69AD1CF6" w:rsidR="000D1693" w:rsidRPr="000D1693" w:rsidRDefault="000D1693" w:rsidP="000D1693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0D1693">
              <w:rPr>
                <w:sz w:val="28"/>
                <w:szCs w:val="28"/>
              </w:rPr>
              <w:t>Thanksgiving is about sharing food and kindness.</w:t>
            </w:r>
          </w:p>
        </w:tc>
      </w:tr>
    </w:tbl>
    <w:p w14:paraId="0FE073A9" w14:textId="77777777" w:rsidR="000D1693" w:rsidRDefault="000D1693" w:rsidP="000D1693">
      <w:pPr>
        <w:pStyle w:val="KeinLeerraum"/>
      </w:pPr>
    </w:p>
    <w:p w14:paraId="5AD87548" w14:textId="700BF35B" w:rsidR="000D1693" w:rsidRPr="000D1693" w:rsidRDefault="000D1693" w:rsidP="000D1693">
      <w:pPr>
        <w:pStyle w:val="KeinLeerraum"/>
      </w:pPr>
      <w:r>
        <w:br w:type="page"/>
      </w:r>
      <w:r w:rsidRPr="000D1693">
        <w:lastRenderedPageBreak/>
        <w:t>3. Black Friday</w:t>
      </w:r>
    </w:p>
    <w:p w14:paraId="3D182A3E" w14:textId="77777777" w:rsidR="000D1693" w:rsidRPr="000D1693" w:rsidRDefault="000D1693" w:rsidP="000D1693">
      <w:pPr>
        <w:rPr>
          <w:sz w:val="28"/>
          <w:szCs w:val="28"/>
        </w:rPr>
      </w:pPr>
      <w:r w:rsidRPr="000D1693">
        <w:rPr>
          <w:sz w:val="28"/>
          <w:szCs w:val="28"/>
        </w:rPr>
        <w:t>• Day after Thanksgiving.</w:t>
      </w:r>
    </w:p>
    <w:p w14:paraId="63195341" w14:textId="77777777" w:rsidR="000D1693" w:rsidRPr="000D1693" w:rsidRDefault="000D1693" w:rsidP="000D1693">
      <w:pPr>
        <w:rPr>
          <w:sz w:val="28"/>
          <w:szCs w:val="28"/>
        </w:rPr>
      </w:pPr>
      <w:r w:rsidRPr="000D1693">
        <w:rPr>
          <w:sz w:val="28"/>
          <w:szCs w:val="28"/>
        </w:rPr>
        <w:t>• Start of Christmas shopping season in the USA.</w:t>
      </w:r>
    </w:p>
    <w:p w14:paraId="5D9BD06F" w14:textId="77777777" w:rsidR="000D1693" w:rsidRPr="000D1693" w:rsidRDefault="000D1693" w:rsidP="000D1693">
      <w:pPr>
        <w:rPr>
          <w:sz w:val="28"/>
          <w:szCs w:val="28"/>
        </w:rPr>
      </w:pPr>
      <w:r w:rsidRPr="000D1693">
        <w:rPr>
          <w:sz w:val="28"/>
          <w:szCs w:val="28"/>
        </w:rPr>
        <w:t>• Huge discounts and special offers.</w:t>
      </w:r>
    </w:p>
    <w:p w14:paraId="3D981AC6" w14:textId="77777777" w:rsidR="000D1693" w:rsidRPr="000D1693" w:rsidRDefault="000D1693" w:rsidP="000D1693">
      <w:pPr>
        <w:rPr>
          <w:sz w:val="28"/>
          <w:szCs w:val="28"/>
        </w:rPr>
      </w:pPr>
      <w:r w:rsidRPr="000D1693">
        <w:rPr>
          <w:sz w:val="28"/>
          <w:szCs w:val="28"/>
        </w:rPr>
        <w:t>• Name comes from 'black numbers' (profit instead of loss).</w:t>
      </w:r>
    </w:p>
    <w:p w14:paraId="0F47FFB7" w14:textId="1DCC2CF1" w:rsidR="000D1693" w:rsidRPr="000D1693" w:rsidRDefault="000D1693" w:rsidP="000D1693">
      <w:pPr>
        <w:pStyle w:val="KeinLeerraum"/>
      </w:pPr>
      <w:r w:rsidRPr="000D1693">
        <w:t>4. Native American Heritage</w:t>
      </w:r>
      <w:r>
        <w:t xml:space="preserve"> </w:t>
      </w:r>
      <w:r>
        <w:rPr>
          <w:vertAlign w:val="superscript"/>
        </w:rPr>
        <w:t>*Erber</w:t>
      </w:r>
      <w:r w:rsidRPr="000D1693">
        <w:t xml:space="preserve"> Month</w:t>
      </w:r>
    </w:p>
    <w:p w14:paraId="5829C487" w14:textId="77777777" w:rsidR="000D1693" w:rsidRPr="000D1693" w:rsidRDefault="000D1693" w:rsidP="000D1693">
      <w:pPr>
        <w:pStyle w:val="KeinLeerraum"/>
        <w:rPr>
          <w:sz w:val="28"/>
          <w:szCs w:val="24"/>
        </w:rPr>
      </w:pPr>
      <w:r w:rsidRPr="000D1693">
        <w:rPr>
          <w:sz w:val="28"/>
          <w:szCs w:val="24"/>
        </w:rPr>
        <w:t>What is it?</w:t>
      </w:r>
    </w:p>
    <w:p w14:paraId="55655FF5" w14:textId="77777777" w:rsidR="000D1693" w:rsidRPr="000D1693" w:rsidRDefault="000D1693" w:rsidP="000D1693">
      <w:pPr>
        <w:rPr>
          <w:sz w:val="28"/>
          <w:szCs w:val="28"/>
        </w:rPr>
      </w:pPr>
      <w:r w:rsidRPr="000D1693">
        <w:rPr>
          <w:sz w:val="28"/>
          <w:szCs w:val="28"/>
        </w:rPr>
        <w:t>• A month to honor the culture and history of Native American peoples.</w:t>
      </w:r>
    </w:p>
    <w:p w14:paraId="2D1F2FF1" w14:textId="77777777" w:rsidR="000D1693" w:rsidRPr="000D1693" w:rsidRDefault="000D1693" w:rsidP="000D1693">
      <w:pPr>
        <w:rPr>
          <w:sz w:val="28"/>
          <w:szCs w:val="28"/>
        </w:rPr>
      </w:pPr>
      <w:r w:rsidRPr="000D1693">
        <w:rPr>
          <w:sz w:val="28"/>
          <w:szCs w:val="28"/>
        </w:rPr>
        <w:t>• Celebrated in November.</w:t>
      </w:r>
    </w:p>
    <w:p w14:paraId="207F06A5" w14:textId="77777777" w:rsidR="000D1693" w:rsidRPr="000D1693" w:rsidRDefault="000D1693" w:rsidP="000D1693">
      <w:pPr>
        <w:pStyle w:val="KeinLeerraum"/>
        <w:rPr>
          <w:sz w:val="28"/>
          <w:szCs w:val="24"/>
        </w:rPr>
      </w:pPr>
      <w:r w:rsidRPr="000D1693">
        <w:rPr>
          <w:sz w:val="28"/>
          <w:szCs w:val="24"/>
        </w:rPr>
        <w:t>Historical Background:</w:t>
      </w:r>
    </w:p>
    <w:p w14:paraId="442EB677" w14:textId="77777777" w:rsidR="000D1693" w:rsidRPr="000D1693" w:rsidRDefault="000D1693" w:rsidP="000D1693">
      <w:pPr>
        <w:rPr>
          <w:sz w:val="28"/>
          <w:szCs w:val="28"/>
        </w:rPr>
      </w:pPr>
      <w:r w:rsidRPr="000D1693">
        <w:rPr>
          <w:sz w:val="28"/>
          <w:szCs w:val="28"/>
        </w:rPr>
        <w:t>• President George H. W. Bush officially declared November as National American Indian Heritage Month in 1990.</w:t>
      </w:r>
    </w:p>
    <w:p w14:paraId="4F1ADADB" w14:textId="1796E06B" w:rsidR="000D1693" w:rsidRPr="000D1693" w:rsidRDefault="000D1693" w:rsidP="000D1693">
      <w:pPr>
        <w:pStyle w:val="KeinLeerraum"/>
        <w:rPr>
          <w:sz w:val="28"/>
          <w:szCs w:val="24"/>
          <w:vertAlign w:val="superscript"/>
        </w:rPr>
      </w:pPr>
      <w:r w:rsidRPr="000D1693">
        <w:rPr>
          <w:sz w:val="28"/>
          <w:szCs w:val="24"/>
        </w:rPr>
        <w:t>Contributions:</w:t>
      </w:r>
      <w:r>
        <w:rPr>
          <w:sz w:val="28"/>
          <w:szCs w:val="24"/>
        </w:rPr>
        <w:t xml:space="preserve"> </w:t>
      </w:r>
      <w:r>
        <w:rPr>
          <w:sz w:val="28"/>
          <w:szCs w:val="24"/>
          <w:vertAlign w:val="superscript"/>
        </w:rPr>
        <w:t>*Beitrag</w:t>
      </w:r>
    </w:p>
    <w:p w14:paraId="544AE56A" w14:textId="77777777" w:rsidR="000D1693" w:rsidRPr="000D1693" w:rsidRDefault="000D1693" w:rsidP="000D1693">
      <w:pPr>
        <w:rPr>
          <w:sz w:val="28"/>
          <w:szCs w:val="28"/>
        </w:rPr>
      </w:pPr>
      <w:r w:rsidRPr="000D1693">
        <w:rPr>
          <w:sz w:val="28"/>
          <w:szCs w:val="28"/>
        </w:rPr>
        <w:t>• Agriculture (corn, beans, squash).</w:t>
      </w:r>
    </w:p>
    <w:p w14:paraId="584FF5E3" w14:textId="77777777" w:rsidR="000D1693" w:rsidRPr="000D1693" w:rsidRDefault="000D1693" w:rsidP="000D1693">
      <w:pPr>
        <w:rPr>
          <w:sz w:val="28"/>
          <w:szCs w:val="28"/>
        </w:rPr>
      </w:pPr>
      <w:r w:rsidRPr="000D1693">
        <w:rPr>
          <w:sz w:val="28"/>
          <w:szCs w:val="28"/>
        </w:rPr>
        <w:t>• Medicinal plants.</w:t>
      </w:r>
    </w:p>
    <w:p w14:paraId="0E98F244" w14:textId="77777777" w:rsidR="000D1693" w:rsidRPr="000D1693" w:rsidRDefault="000D1693" w:rsidP="000D1693">
      <w:pPr>
        <w:rPr>
          <w:sz w:val="28"/>
          <w:szCs w:val="28"/>
        </w:rPr>
      </w:pPr>
      <w:r w:rsidRPr="000D1693">
        <w:rPr>
          <w:sz w:val="28"/>
          <w:szCs w:val="28"/>
        </w:rPr>
        <w:t>• Tools and weapons.</w:t>
      </w:r>
    </w:p>
    <w:p w14:paraId="1C92C44A" w14:textId="77777777" w:rsidR="000D1693" w:rsidRPr="000D1693" w:rsidRDefault="000D1693" w:rsidP="000D1693">
      <w:pPr>
        <w:rPr>
          <w:sz w:val="28"/>
          <w:szCs w:val="28"/>
        </w:rPr>
      </w:pPr>
      <w:r w:rsidRPr="000D1693">
        <w:rPr>
          <w:sz w:val="28"/>
          <w:szCs w:val="28"/>
        </w:rPr>
        <w:t>• Art and music.</w:t>
      </w:r>
    </w:p>
    <w:p w14:paraId="45811D74" w14:textId="77777777" w:rsidR="000D1693" w:rsidRPr="000D1693" w:rsidRDefault="000D1693" w:rsidP="000D1693">
      <w:pPr>
        <w:rPr>
          <w:sz w:val="28"/>
          <w:szCs w:val="28"/>
        </w:rPr>
      </w:pPr>
      <w:r w:rsidRPr="000D1693">
        <w:rPr>
          <w:sz w:val="28"/>
          <w:szCs w:val="28"/>
        </w:rPr>
        <w:t>• Ideas of democracy.</w:t>
      </w:r>
    </w:p>
    <w:p w14:paraId="1C0F0E9B" w14:textId="77777777" w:rsidR="000D1693" w:rsidRPr="000D1693" w:rsidRDefault="000D1693" w:rsidP="000D1693">
      <w:pPr>
        <w:rPr>
          <w:sz w:val="28"/>
          <w:szCs w:val="28"/>
        </w:rPr>
      </w:pPr>
    </w:p>
    <w:p w14:paraId="628BC194" w14:textId="68D322A7" w:rsidR="00DB75F7" w:rsidRPr="000D1693" w:rsidRDefault="00DB75F7" w:rsidP="000D1693">
      <w:pPr>
        <w:rPr>
          <w:sz w:val="28"/>
          <w:szCs w:val="28"/>
        </w:rPr>
      </w:pPr>
    </w:p>
    <w:sectPr w:rsidR="00DB75F7" w:rsidRPr="000D1693" w:rsidSect="00920C97">
      <w:headerReference w:type="default" r:id="rId7"/>
      <w:pgSz w:w="11906" w:h="16838"/>
      <w:pgMar w:top="993" w:right="707" w:bottom="567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FA176E" w14:textId="77777777" w:rsidR="00780772" w:rsidRDefault="00780772" w:rsidP="001D7A24">
      <w:pPr>
        <w:spacing w:after="0" w:line="240" w:lineRule="auto"/>
      </w:pPr>
      <w:r>
        <w:separator/>
      </w:r>
    </w:p>
  </w:endnote>
  <w:endnote w:type="continuationSeparator" w:id="0">
    <w:p w14:paraId="318FD648" w14:textId="77777777" w:rsidR="00780772" w:rsidRDefault="00780772" w:rsidP="001D7A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F3A581" w14:textId="77777777" w:rsidR="00780772" w:rsidRDefault="00780772" w:rsidP="001D7A24">
      <w:pPr>
        <w:spacing w:after="0" w:line="240" w:lineRule="auto"/>
      </w:pPr>
      <w:r>
        <w:separator/>
      </w:r>
    </w:p>
  </w:footnote>
  <w:footnote w:type="continuationSeparator" w:id="0">
    <w:p w14:paraId="702E2701" w14:textId="77777777" w:rsidR="00780772" w:rsidRDefault="00780772" w:rsidP="001D7A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23D44" w14:textId="0A37FAF6" w:rsidR="001D7A24" w:rsidRPr="001D7A24" w:rsidRDefault="006B2766" w:rsidP="001D7A24">
    <w:pPr>
      <w:pStyle w:val="Kopfzeile"/>
      <w:jc w:val="right"/>
      <w:rPr>
        <w:color w:val="0070C0"/>
        <w:sz w:val="20"/>
        <w:szCs w:val="20"/>
      </w:rPr>
    </w:pPr>
    <w:r>
      <w:rPr>
        <w:color w:val="0070C0"/>
        <w:sz w:val="20"/>
        <w:szCs w:val="20"/>
      </w:rPr>
      <w:t>Strudel School</w:t>
    </w:r>
    <w:r w:rsidR="001D7A24">
      <w:rPr>
        <w:color w:val="0070C0"/>
        <w:sz w:val="20"/>
        <w:szCs w:val="20"/>
      </w:rPr>
      <w:t xml:space="preserve"> </w:t>
    </w:r>
    <w:r w:rsidR="000D1693">
      <w:rPr>
        <w:color w:val="0070C0"/>
        <w:sz w:val="20"/>
        <w:szCs w:val="20"/>
      </w:rPr>
      <w:t>16.12.2025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3E2211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320D539D"/>
    <w:multiLevelType w:val="hybridMultilevel"/>
    <w:tmpl w:val="D04ECA32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4845508">
    <w:abstractNumId w:val="1"/>
  </w:num>
  <w:num w:numId="2" w16cid:durableId="1567960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693"/>
    <w:rsid w:val="000D1693"/>
    <w:rsid w:val="00113808"/>
    <w:rsid w:val="001D7A24"/>
    <w:rsid w:val="004044E4"/>
    <w:rsid w:val="004D7367"/>
    <w:rsid w:val="00561A7D"/>
    <w:rsid w:val="005E4AC6"/>
    <w:rsid w:val="00617CD4"/>
    <w:rsid w:val="006564F9"/>
    <w:rsid w:val="0068234E"/>
    <w:rsid w:val="00686D30"/>
    <w:rsid w:val="006B2766"/>
    <w:rsid w:val="00780772"/>
    <w:rsid w:val="00920C97"/>
    <w:rsid w:val="009B254F"/>
    <w:rsid w:val="00A444F9"/>
    <w:rsid w:val="00C34A63"/>
    <w:rsid w:val="00C51E7D"/>
    <w:rsid w:val="00DB75F7"/>
    <w:rsid w:val="00DC4319"/>
    <w:rsid w:val="00EE1D40"/>
    <w:rsid w:val="00EF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37FB57"/>
  <w15:chartTrackingRefBased/>
  <w15:docId w15:val="{87569ED7-A606-4ED8-866E-CAE765A42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="Arial"/>
        <w:sz w:val="28"/>
        <w:szCs w:val="28"/>
        <w:lang w:val="de-DE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D1693"/>
    <w:rPr>
      <w:rFonts w:asciiTheme="minorHAnsi" w:eastAsiaTheme="minorEastAsia" w:hAnsiTheme="minorHAnsi" w:cstheme="minorBidi"/>
      <w:kern w:val="2"/>
      <w:sz w:val="24"/>
      <w:szCs w:val="24"/>
      <w:lang w:val="en-US" w:eastAsia="zh-CN"/>
      <w14:ligatures w14:val="standardContextual"/>
    </w:rPr>
  </w:style>
  <w:style w:type="paragraph" w:styleId="berschrift1">
    <w:name w:val="heading 1"/>
    <w:aliases w:val="Überschrift Schule"/>
    <w:basedOn w:val="Standard"/>
    <w:next w:val="Standard"/>
    <w:link w:val="berschrift1Zchn"/>
    <w:uiPriority w:val="9"/>
    <w:qFormat/>
    <w:rsid w:val="00686D30"/>
    <w:pPr>
      <w:keepNext/>
      <w:keepLines/>
      <w:spacing w:before="360" w:after="80"/>
      <w:jc w:val="center"/>
      <w:outlineLvl w:val="0"/>
    </w:pPr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686D30"/>
    <w:pPr>
      <w:keepNext/>
      <w:keepLines/>
      <w:spacing w:before="160" w:after="80"/>
      <w:jc w:val="center"/>
      <w:outlineLvl w:val="1"/>
    </w:pPr>
    <w:rPr>
      <w:rFonts w:eastAsiaTheme="majorEastAsia" w:cstheme="majorBidi"/>
      <w:b/>
      <w:color w:val="EE0000"/>
      <w:sz w:val="40"/>
      <w:szCs w:val="32"/>
      <w:u w:val="single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404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404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404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404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404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404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404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aliases w:val="Überschrift Schule Zchn"/>
    <w:basedOn w:val="Absatz-Standardschriftart"/>
    <w:link w:val="berschrift1"/>
    <w:uiPriority w:val="9"/>
    <w:rsid w:val="00686D30"/>
    <w:rPr>
      <w:rFonts w:asciiTheme="majorHAnsi" w:eastAsiaTheme="majorEastAsia" w:hAnsiTheme="majorHAnsi" w:cstheme="majorBidi"/>
      <w:b/>
      <w:color w:val="EE0000"/>
      <w:sz w:val="40"/>
      <w:szCs w:val="40"/>
      <w:u w:val="singl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686D30"/>
    <w:rPr>
      <w:rFonts w:ascii="Arial" w:eastAsiaTheme="majorEastAsia" w:hAnsi="Arial" w:cstheme="majorBidi"/>
      <w:b/>
      <w:color w:val="EE0000"/>
      <w:sz w:val="40"/>
      <w:szCs w:val="32"/>
      <w:u w:val="single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4044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4044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4044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4044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4044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4044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404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404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404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4044E4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Zitat">
    <w:name w:val="Quote"/>
    <w:basedOn w:val="Standard"/>
    <w:next w:val="Standard"/>
    <w:link w:val="ZitatZchn"/>
    <w:uiPriority w:val="29"/>
    <w:qFormat/>
    <w:rsid w:val="00404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4044E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4044E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4044E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404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4044E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4044E4"/>
    <w:rPr>
      <w:b/>
      <w:bCs/>
      <w:smallCaps/>
      <w:color w:val="0F4761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1D7A24"/>
  </w:style>
  <w:style w:type="paragraph" w:styleId="Fuzeile">
    <w:name w:val="footer"/>
    <w:basedOn w:val="Standard"/>
    <w:link w:val="FuzeileZchn"/>
    <w:uiPriority w:val="99"/>
    <w:unhideWhenUsed/>
    <w:rsid w:val="001D7A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1D7A24"/>
  </w:style>
  <w:style w:type="paragraph" w:styleId="KeinLeerraum">
    <w:name w:val="No Spacing"/>
    <w:aliases w:val="Zwischen Überschrift Schule"/>
    <w:next w:val="berschrift2"/>
    <w:uiPriority w:val="1"/>
    <w:qFormat/>
    <w:rsid w:val="00686D30"/>
    <w:pPr>
      <w:spacing w:after="0" w:line="240" w:lineRule="auto"/>
    </w:pPr>
    <w:rPr>
      <w:rFonts w:ascii="Arial" w:hAnsi="Arial"/>
      <w:b/>
      <w:color w:val="00B0F0"/>
      <w:sz w:val="32"/>
    </w:rPr>
  </w:style>
  <w:style w:type="paragraph" w:styleId="Aufzhlungszeichen">
    <w:name w:val="List Bullet"/>
    <w:basedOn w:val="Standard"/>
    <w:uiPriority w:val="99"/>
    <w:unhideWhenUsed/>
    <w:rsid w:val="000D1693"/>
    <w:pPr>
      <w:numPr>
        <w:numId w:val="2"/>
      </w:numPr>
      <w:tabs>
        <w:tab w:val="clear" w:pos="360"/>
      </w:tabs>
      <w:ind w:left="0" w:firstLine="0"/>
      <w:contextualSpacing/>
    </w:pPr>
  </w:style>
  <w:style w:type="table" w:styleId="Tabellenraster">
    <w:name w:val="Table Grid"/>
    <w:basedOn w:val="NormaleTabelle"/>
    <w:uiPriority w:val="39"/>
    <w:rsid w:val="000D1693"/>
    <w:pPr>
      <w:spacing w:after="0" w:line="240" w:lineRule="auto"/>
    </w:pPr>
    <w:rPr>
      <w:rFonts w:asciiTheme="minorHAnsi" w:eastAsiaTheme="minorEastAsia" w:hAnsiTheme="minorHAnsi" w:cstheme="minorBidi"/>
      <w:kern w:val="2"/>
      <w:sz w:val="24"/>
      <w:szCs w:val="24"/>
      <w:lang w:val="en-US" w:eastAsia="zh-CN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itternetztabelle2Akzent1">
    <w:name w:val="Grid Table 2 Accent 1"/>
    <w:basedOn w:val="NormaleTabelle"/>
    <w:uiPriority w:val="47"/>
    <w:rsid w:val="000D1693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itternetztabelle4Akzent4">
    <w:name w:val="Grid Table 4 Accent 4"/>
    <w:basedOn w:val="NormaleTabelle"/>
    <w:uiPriority w:val="49"/>
    <w:rsid w:val="000D1693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Fett">
    <w:name w:val="Strong"/>
    <w:basedOn w:val="Absatz-Standardschriftart"/>
    <w:uiPriority w:val="22"/>
    <w:qFormat/>
    <w:rsid w:val="000D169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OneDrive%20-%20RHoelzl\02_Schule\Schule%20Vorlage.dot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Schule Vorlage.dotx</Template>
  <TotalTime>0</TotalTime>
  <Pages>3</Pages>
  <Words>350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Yuri</dc:creator>
  <cp:keywords/>
  <dc:description/>
  <cp:lastModifiedBy>Hölzl Yuri</cp:lastModifiedBy>
  <cp:revision>1</cp:revision>
  <cp:lastPrinted>2025-12-16T18:00:00Z</cp:lastPrinted>
  <dcterms:created xsi:type="dcterms:W3CDTF">2025-12-16T17:51:00Z</dcterms:created>
  <dcterms:modified xsi:type="dcterms:W3CDTF">2025-12-22T05:31:00Z</dcterms:modified>
</cp:coreProperties>
</file>