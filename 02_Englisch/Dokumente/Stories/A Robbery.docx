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9AFB" w14:textId="79526AA1" w:rsidR="00BF2F92" w:rsidRPr="00BF2F92" w:rsidRDefault="00BF2F92" w:rsidP="00BF2F92"/>
    <w:p w14:paraId="6C5777EE" w14:textId="18F1B337" w:rsidR="00BF2F92" w:rsidRPr="00BF2F92" w:rsidRDefault="00BF2F92" w:rsidP="00BF2F92">
      <w:pPr>
        <w:pStyle w:val="berschrift2"/>
        <w:rPr>
          <w:lang w:val="en-GB"/>
        </w:rPr>
      </w:pPr>
      <w:r w:rsidRPr="00BF2F92">
        <w:rPr>
          <w:lang w:val="en-GB"/>
        </w:rPr>
        <w:t xml:space="preserve">A Robbery </w:t>
      </w:r>
      <w:r>
        <w:rPr>
          <w:lang w:val="en-GB"/>
        </w:rPr>
        <w:br/>
      </w:r>
    </w:p>
    <w:p w14:paraId="72A0E31D" w14:textId="77777777" w:rsidR="00BF2F92" w:rsidRPr="00BF2F92" w:rsidRDefault="00BF2F92" w:rsidP="00BF2F92">
      <w:pPr>
        <w:rPr>
          <w:lang w:val="en-GB"/>
        </w:rPr>
      </w:pPr>
      <w:r w:rsidRPr="00BF2F92">
        <w:rPr>
          <w:lang w:val="en-GB"/>
        </w:rPr>
        <w:t>There was great excitement at Brookwood police station.</w:t>
      </w:r>
      <w:r w:rsidRPr="00BF2F92">
        <w:rPr>
          <w:lang w:val="en-GB"/>
        </w:rPr>
        <w:br/>
        <w:t>Inspector Garrick got a telephone call from an informer.</w:t>
      </w:r>
      <w:r w:rsidRPr="00BF2F92">
        <w:rPr>
          <w:lang w:val="en-GB"/>
        </w:rPr>
        <w:br/>
        <w:t>The man said that a gang wanted to rob the post office.</w:t>
      </w:r>
      <w:r w:rsidRPr="00BF2F92">
        <w:rPr>
          <w:lang w:val="en-GB"/>
        </w:rPr>
        <w:br/>
        <w:t xml:space="preserve">He also said that one of the </w:t>
      </w:r>
      <w:proofErr w:type="gramStart"/>
      <w:r w:rsidRPr="00BF2F92">
        <w:rPr>
          <w:lang w:val="en-GB"/>
        </w:rPr>
        <w:t>gang</w:t>
      </w:r>
      <w:proofErr w:type="gramEnd"/>
      <w:r w:rsidRPr="00BF2F92">
        <w:rPr>
          <w:lang w:val="en-GB"/>
        </w:rPr>
        <w:t xml:space="preserve"> had a gun.</w:t>
      </w:r>
    </w:p>
    <w:p w14:paraId="2135C0E7" w14:textId="77777777" w:rsidR="00BF2F92" w:rsidRPr="00BF2F92" w:rsidRDefault="00BF2F92" w:rsidP="00BF2F92">
      <w:pPr>
        <w:rPr>
          <w:lang w:val="en-GB"/>
        </w:rPr>
      </w:pPr>
      <w:r w:rsidRPr="00BF2F92">
        <w:rPr>
          <w:lang w:val="en-GB"/>
        </w:rPr>
        <w:t>This worried Garrick very much.</w:t>
      </w:r>
      <w:r w:rsidRPr="00BF2F92">
        <w:rPr>
          <w:lang w:val="en-GB"/>
        </w:rPr>
        <w:br/>
        <w:t>On market-days, the street near the post office was always crowded.</w:t>
      </w:r>
      <w:r w:rsidRPr="00BF2F92">
        <w:rPr>
          <w:lang w:val="en-GB"/>
        </w:rPr>
        <w:br/>
        <w:t>There was a risk that someone was killed.</w:t>
      </w:r>
      <w:r w:rsidRPr="00BF2F92">
        <w:rPr>
          <w:lang w:val="en-GB"/>
        </w:rPr>
        <w:br/>
        <w:t>This was a very difficult problem for inspector Garrick.</w:t>
      </w:r>
      <w:r w:rsidRPr="00BF2F92">
        <w:rPr>
          <w:lang w:val="en-GB"/>
        </w:rPr>
        <w:br/>
        <w:t>He wanted to catch the gang.</w:t>
      </w:r>
      <w:r w:rsidRPr="00BF2F92">
        <w:rPr>
          <w:lang w:val="en-GB"/>
        </w:rPr>
        <w:br/>
        <w:t xml:space="preserve">So he </w:t>
      </w:r>
      <w:proofErr w:type="gramStart"/>
      <w:r w:rsidRPr="00BF2F92">
        <w:rPr>
          <w:lang w:val="en-GB"/>
        </w:rPr>
        <w:t>made preparations</w:t>
      </w:r>
      <w:proofErr w:type="gramEnd"/>
      <w:r w:rsidRPr="00BF2F92">
        <w:rPr>
          <w:lang w:val="en-GB"/>
        </w:rPr>
        <w:t xml:space="preserve"> carefully.</w:t>
      </w:r>
    </w:p>
    <w:p w14:paraId="26363104" w14:textId="77777777" w:rsidR="00BF2F92" w:rsidRPr="00BF2F92" w:rsidRDefault="00BF2F92" w:rsidP="00BF2F92">
      <w:pPr>
        <w:rPr>
          <w:lang w:val="en-GB"/>
        </w:rPr>
      </w:pPr>
      <w:r w:rsidRPr="00BF2F92">
        <w:rPr>
          <w:lang w:val="en-GB"/>
        </w:rPr>
        <w:t>Some police officers put on normal clothes and mixed with the people in the post office.</w:t>
      </w:r>
      <w:r w:rsidRPr="00BF2F92">
        <w:rPr>
          <w:lang w:val="en-GB"/>
        </w:rPr>
        <w:br/>
        <w:t>Others waited in the street outside to stop the gang from escaping.</w:t>
      </w:r>
    </w:p>
    <w:p w14:paraId="08032ACB" w14:textId="77777777" w:rsidR="00BF2F92" w:rsidRPr="00BF2F92" w:rsidRDefault="00BF2F92" w:rsidP="00BF2F92">
      <w:pPr>
        <w:rPr>
          <w:lang w:val="en-GB"/>
        </w:rPr>
      </w:pPr>
      <w:r w:rsidRPr="00BF2F92">
        <w:rPr>
          <w:lang w:val="en-GB"/>
        </w:rPr>
        <w:t>At two o'clock, a large black car parked in front of the post office.</w:t>
      </w:r>
      <w:r w:rsidRPr="00BF2F92">
        <w:rPr>
          <w:lang w:val="en-GB"/>
        </w:rPr>
        <w:br/>
        <w:t>Three men, with handkerchiefs over their faces, jumped out and ran into the post office.</w:t>
      </w:r>
      <w:r w:rsidRPr="00BF2F92">
        <w:rPr>
          <w:lang w:val="en-GB"/>
        </w:rPr>
        <w:br/>
        <w:t>Two of them stayed by the door.</w:t>
      </w:r>
      <w:r w:rsidRPr="00BF2F92">
        <w:rPr>
          <w:lang w:val="en-GB"/>
        </w:rPr>
        <w:br/>
        <w:t>The third went up to the counter and pulled out a gun.</w:t>
      </w:r>
    </w:p>
    <w:p w14:paraId="7C8D5408" w14:textId="77777777" w:rsidR="00BF2F92" w:rsidRPr="00BF2F92" w:rsidRDefault="00BF2F92" w:rsidP="00BF2F92">
      <w:pPr>
        <w:rPr>
          <w:lang w:val="en-GB"/>
        </w:rPr>
      </w:pPr>
      <w:r w:rsidRPr="00BF2F92">
        <w:rPr>
          <w:lang w:val="en-GB"/>
        </w:rPr>
        <w:t>At this moment Garrick blew his whistle.</w:t>
      </w:r>
      <w:r w:rsidRPr="00BF2F92">
        <w:rPr>
          <w:lang w:val="en-GB"/>
        </w:rPr>
        <w:br/>
        <w:t>But the man put the gun back in his pocket and pulled the handkerchief from his face.</w:t>
      </w:r>
      <w:r w:rsidRPr="00BF2F92">
        <w:rPr>
          <w:lang w:val="en-GB"/>
        </w:rPr>
        <w:br/>
        <w:t>"Could I have a fifty pence stamp, please," he said.</w:t>
      </w:r>
    </w:p>
    <w:p w14:paraId="54DDB024" w14:textId="77777777" w:rsidR="00BF2F92" w:rsidRPr="00BF2F92" w:rsidRDefault="00BF2F92" w:rsidP="00BF2F92">
      <w:r w:rsidRPr="00BF2F92">
        <w:rPr>
          <w:lang w:val="en-GB"/>
        </w:rPr>
        <w:t>Inspector Garrick didn't like the joke.</w:t>
      </w:r>
      <w:r w:rsidRPr="00BF2F92">
        <w:rPr>
          <w:lang w:val="en-GB"/>
        </w:rPr>
        <w:br/>
        <w:t xml:space="preserve">"You will have to tell a better story than that to the judge!" </w:t>
      </w:r>
      <w:r w:rsidRPr="00BF2F92">
        <w:t xml:space="preserve">Garrick </w:t>
      </w:r>
      <w:proofErr w:type="spellStart"/>
      <w:r w:rsidRPr="00BF2F92">
        <w:t>said</w:t>
      </w:r>
      <w:proofErr w:type="spellEnd"/>
      <w:r w:rsidRPr="00BF2F92">
        <w:t>.</w:t>
      </w:r>
      <w:r w:rsidRPr="00BF2F92">
        <w:br/>
        <w:t>"</w:t>
      </w:r>
      <w:proofErr w:type="spellStart"/>
      <w:r w:rsidRPr="00BF2F92">
        <w:t>You</w:t>
      </w:r>
      <w:proofErr w:type="spellEnd"/>
      <w:r w:rsidRPr="00BF2F92">
        <w:t xml:space="preserve"> </w:t>
      </w:r>
      <w:proofErr w:type="spellStart"/>
      <w:r w:rsidRPr="00BF2F92">
        <w:t>are</w:t>
      </w:r>
      <w:proofErr w:type="spellEnd"/>
      <w:r w:rsidRPr="00BF2F92">
        <w:t xml:space="preserve"> </w:t>
      </w:r>
      <w:proofErr w:type="spellStart"/>
      <w:r w:rsidRPr="00BF2F92">
        <w:t>arrested</w:t>
      </w:r>
      <w:proofErr w:type="spellEnd"/>
      <w:r w:rsidRPr="00BF2F92">
        <w:t>."</w:t>
      </w:r>
    </w:p>
    <w:p w14:paraId="57BB2B05" w14:textId="0B750CFE" w:rsidR="00BF2F92" w:rsidRPr="00BF2F92" w:rsidRDefault="00BF2F92" w:rsidP="00BF2F92"/>
    <w:p w14:paraId="6A8534E4" w14:textId="77777777" w:rsidR="00BF2F92" w:rsidRDefault="00BF2F92">
      <w:pPr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br w:type="page"/>
      </w:r>
    </w:p>
    <w:p w14:paraId="125C280F" w14:textId="42DE3C0D" w:rsidR="00BF2F92" w:rsidRPr="00BF2F92" w:rsidRDefault="00BF2F92" w:rsidP="00BF2F92">
      <w:pPr>
        <w:pStyle w:val="berschrift2"/>
      </w:pPr>
      <w:r w:rsidRPr="00BF2F92">
        <w:rPr>
          <w:rStyle w:val="berschrift2Zchn"/>
          <w:b/>
        </w:rPr>
        <w:lastRenderedPageBreak/>
        <w:t>E</w:t>
      </w:r>
      <w:r w:rsidRPr="00BF2F92">
        <w:rPr>
          <w:rStyle w:val="berschrift2Zchn"/>
          <w:b/>
        </w:rPr>
        <w:t>in Raubüberfall</w:t>
      </w:r>
      <w:r w:rsidRPr="00BF2F92">
        <w:rPr>
          <w:rStyle w:val="berschrift2Zchn"/>
          <w:b/>
        </w:rPr>
        <w:br/>
      </w:r>
    </w:p>
    <w:p w14:paraId="1B776013" w14:textId="38939F89" w:rsidR="00BF2F92" w:rsidRPr="00BF2F92" w:rsidRDefault="00BF2F92" w:rsidP="00BF2F92">
      <w:r w:rsidRPr="00BF2F92">
        <w:t xml:space="preserve">Es herrschte große Aufregung in der Polizeistation von </w:t>
      </w:r>
      <w:proofErr w:type="spellStart"/>
      <w:r w:rsidRPr="00BF2F92">
        <w:t>Brookwood</w:t>
      </w:r>
      <w:proofErr w:type="spellEnd"/>
      <w:r w:rsidRPr="00BF2F92">
        <w:t>.</w:t>
      </w:r>
      <w:r w:rsidRPr="00BF2F92">
        <w:br/>
        <w:t>Inspektor Garrick erhielt einen Anruf von einem Informanten.</w:t>
      </w:r>
      <w:r w:rsidRPr="00BF2F92">
        <w:br/>
        <w:t>Der Mann sagte, dass eine Bande das Postamt überfallen wollte.</w:t>
      </w:r>
      <w:r w:rsidRPr="00BF2F92">
        <w:br/>
        <w:t>Er sagte auch, dass einer der Männer eine Waffe hatte.</w:t>
      </w:r>
    </w:p>
    <w:p w14:paraId="4DAD73A5" w14:textId="77777777" w:rsidR="00BF2F92" w:rsidRPr="00BF2F92" w:rsidRDefault="00BF2F92" w:rsidP="00BF2F92">
      <w:r w:rsidRPr="00BF2F92">
        <w:t>Das beunruhigte Garrick sehr.</w:t>
      </w:r>
      <w:r w:rsidRPr="00BF2F92">
        <w:br/>
        <w:t>An Markttagen war die Straße beim Postamt immer voller Menschen.</w:t>
      </w:r>
      <w:r w:rsidRPr="00BF2F92">
        <w:br/>
        <w:t>Es bestand die Gefahr, dass jemand getötet wurde.</w:t>
      </w:r>
      <w:r w:rsidRPr="00BF2F92">
        <w:br/>
        <w:t>Das war ein sehr schwieriges Problem für Inspektor Garrick.</w:t>
      </w:r>
      <w:r w:rsidRPr="00BF2F92">
        <w:br/>
        <w:t>Er wollte die Bande fassen.</w:t>
      </w:r>
      <w:r w:rsidRPr="00BF2F92">
        <w:br/>
        <w:t>Also bereitete er sich sorgfältig vor.</w:t>
      </w:r>
    </w:p>
    <w:p w14:paraId="123A6A5E" w14:textId="77777777" w:rsidR="00BF2F92" w:rsidRPr="00BF2F92" w:rsidRDefault="00BF2F92" w:rsidP="00BF2F92">
      <w:r w:rsidRPr="00BF2F92">
        <w:t>Einige Polizisten zogen normale Kleidung an und mischten sich unter die Leute im Postamt.</w:t>
      </w:r>
      <w:r w:rsidRPr="00BF2F92">
        <w:br/>
        <w:t>Andere warteten draußen auf der Straße, um die Bande an der Flucht zu hindern.</w:t>
      </w:r>
    </w:p>
    <w:p w14:paraId="660F616D" w14:textId="77777777" w:rsidR="00BF2F92" w:rsidRPr="00BF2F92" w:rsidRDefault="00BF2F92" w:rsidP="00BF2F92">
      <w:r w:rsidRPr="00BF2F92">
        <w:t>Um zwei Uhr parkte ein großes schwarzes Auto vor dem Postamt.</w:t>
      </w:r>
      <w:r w:rsidRPr="00BF2F92">
        <w:br/>
        <w:t>Drei Männer mit Tüchern vor dem Gesicht sprangen heraus und rannten ins Postamt.</w:t>
      </w:r>
      <w:r w:rsidRPr="00BF2F92">
        <w:br/>
        <w:t>Zwei blieben an der Tür stehen.</w:t>
      </w:r>
      <w:r w:rsidRPr="00BF2F92">
        <w:br/>
        <w:t>Der dritte ging zum Schalter und zog eine Waffe.</w:t>
      </w:r>
    </w:p>
    <w:p w14:paraId="77198529" w14:textId="77777777" w:rsidR="00BF2F92" w:rsidRPr="00BF2F92" w:rsidRDefault="00BF2F92" w:rsidP="00BF2F92">
      <w:r w:rsidRPr="00BF2F92">
        <w:t>In diesem Moment pfiff Garrick mit seiner Trillerpfeife.</w:t>
      </w:r>
      <w:r w:rsidRPr="00BF2F92">
        <w:br/>
        <w:t>Doch der Mann steckte die Waffe zurück in die Tasche und nahm das Tuch vom Gesicht.</w:t>
      </w:r>
      <w:r w:rsidRPr="00BF2F92">
        <w:br/>
        <w:t>„Könnte ich bitte eine 50-Pence-Briefmarke haben?“, sagte er.</w:t>
      </w:r>
    </w:p>
    <w:p w14:paraId="29166BAF" w14:textId="77777777" w:rsidR="00BF2F92" w:rsidRPr="00BF2F92" w:rsidRDefault="00BF2F92" w:rsidP="00BF2F92">
      <w:r w:rsidRPr="00BF2F92">
        <w:t>Inspektor Garrick fand den Scherz nicht lustig.</w:t>
      </w:r>
      <w:r w:rsidRPr="00BF2F92">
        <w:br/>
        <w:t>„Diese Geschichte musst du dem Richter besser erzählen!“, sagte Garrick.</w:t>
      </w:r>
      <w:r w:rsidRPr="00BF2F92">
        <w:br/>
        <w:t>„Du bist verhaftet.“</w:t>
      </w:r>
    </w:p>
    <w:p w14:paraId="723AF57E" w14:textId="13604002" w:rsidR="00DB75F7" w:rsidRPr="00BF2F92" w:rsidRDefault="00DB75F7" w:rsidP="00BF2F92"/>
    <w:sectPr w:rsidR="00DB75F7" w:rsidRPr="00BF2F92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03F7" w14:textId="77777777" w:rsidR="004371B8" w:rsidRDefault="004371B8" w:rsidP="001D7A24">
      <w:pPr>
        <w:spacing w:after="0" w:line="240" w:lineRule="auto"/>
      </w:pPr>
      <w:r>
        <w:separator/>
      </w:r>
    </w:p>
  </w:endnote>
  <w:endnote w:type="continuationSeparator" w:id="0">
    <w:p w14:paraId="512498FB" w14:textId="77777777" w:rsidR="004371B8" w:rsidRDefault="004371B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B154" w14:textId="77777777" w:rsidR="004371B8" w:rsidRDefault="004371B8" w:rsidP="001D7A24">
      <w:pPr>
        <w:spacing w:after="0" w:line="240" w:lineRule="auto"/>
      </w:pPr>
      <w:r>
        <w:separator/>
      </w:r>
    </w:p>
  </w:footnote>
  <w:footnote w:type="continuationSeparator" w:id="0">
    <w:p w14:paraId="100AB512" w14:textId="77777777" w:rsidR="004371B8" w:rsidRDefault="004371B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0CB9" w14:textId="26ED5AB0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BF2F92">
      <w:rPr>
        <w:color w:val="0070C0"/>
        <w:sz w:val="20"/>
        <w:szCs w:val="20"/>
      </w:rPr>
      <w:t>26.10.2025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B8"/>
    <w:rsid w:val="00113808"/>
    <w:rsid w:val="001D7A24"/>
    <w:rsid w:val="004044E4"/>
    <w:rsid w:val="004371B8"/>
    <w:rsid w:val="00561A7D"/>
    <w:rsid w:val="005D7C53"/>
    <w:rsid w:val="005E4AC6"/>
    <w:rsid w:val="006564F9"/>
    <w:rsid w:val="0068234E"/>
    <w:rsid w:val="00686D30"/>
    <w:rsid w:val="006B2766"/>
    <w:rsid w:val="00920C97"/>
    <w:rsid w:val="009B254F"/>
    <w:rsid w:val="00A444F9"/>
    <w:rsid w:val="00BF2F92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4AC3"/>
  <w15:chartTrackingRefBased/>
  <w15:docId w15:val="{0E8ABDAC-8ECC-4131-AD8A-6C36601C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340</Words>
  <Characters>2147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2025-10-26T09:24:00Z</dcterms:created>
  <dcterms:modified xsi:type="dcterms:W3CDTF">2025-10-26T09:24:00Z</dcterms:modified>
</cp:coreProperties>
</file>