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DB6C" w14:textId="73F9551E" w:rsidR="00920C97" w:rsidRPr="00FF2E83" w:rsidRDefault="00FF2E83" w:rsidP="00FF2E83">
      <w:pPr>
        <w:pStyle w:val="berschrift2"/>
        <w:rPr>
          <w:lang w:val="en-US"/>
        </w:rPr>
      </w:pPr>
      <w:r w:rsidRPr="00FF2E83">
        <w:rPr>
          <w:lang w:val="en-US"/>
        </w:rPr>
        <w:t>Blue-ringed octopus</w:t>
      </w:r>
      <w:r>
        <w:rPr>
          <w:lang w:val="en-US"/>
        </w:rPr>
        <w:br/>
      </w:r>
    </w:p>
    <w:p w14:paraId="03794DE2" w14:textId="77777777" w:rsidR="00FF2E83" w:rsidRPr="00FF2E83" w:rsidRDefault="00FF2E83" w:rsidP="00FF2E83">
      <w:pPr>
        <w:rPr>
          <w:lang w:val="en-US"/>
        </w:rPr>
      </w:pPr>
      <w:r w:rsidRPr="00FF2E83">
        <w:rPr>
          <w:lang w:val="en-US"/>
        </w:rPr>
        <w:t>The blue-ringed octopus is very dangerous. It lives in the sea from Japan down to Australia. It lives for about two and a half years. The blue-ringed octopus has blue rings on its body and on its eight arms. It's about the size of a golf ball. It's dark yellow, but when you attack it, it turns bright yellow. The rings turn bright blue.</w:t>
      </w:r>
    </w:p>
    <w:p w14:paraId="5FAD77C5" w14:textId="77777777" w:rsidR="00FF2E83" w:rsidRPr="00FF2E83" w:rsidRDefault="00FF2E83" w:rsidP="00FF2E83">
      <w:pPr>
        <w:rPr>
          <w:lang w:val="en-US"/>
        </w:rPr>
      </w:pPr>
      <w:r w:rsidRPr="00FF2E83">
        <w:rPr>
          <w:lang w:val="en-US"/>
        </w:rPr>
        <w:t xml:space="preserve">The blue-ringed octopus hunts during the day. It eats fish. It bites the fish and kills them with its poison. The blue-ringed octopus also uses the poison to kill attackers. The poison is so strong and dangerous that it can kill a person. There is no medicine against </w:t>
      </w:r>
      <w:proofErr w:type="gramStart"/>
      <w:r w:rsidRPr="00FF2E83">
        <w:rPr>
          <w:lang w:val="en-US"/>
        </w:rPr>
        <w:t>the poison</w:t>
      </w:r>
      <w:proofErr w:type="gramEnd"/>
      <w:r w:rsidRPr="00FF2E83">
        <w:rPr>
          <w:lang w:val="en-US"/>
        </w:rPr>
        <w:t>.</w:t>
      </w:r>
    </w:p>
    <w:p w14:paraId="16021F9E" w14:textId="0761FB9A" w:rsidR="00DB75F7" w:rsidRPr="00686D30" w:rsidRDefault="00FF2E83" w:rsidP="00FF2E83">
      <w:pPr>
        <w:pStyle w:val="KeinLeerraum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D0E1F13" wp14:editId="59E8D047">
            <wp:simplePos x="0" y="0"/>
            <wp:positionH relativeFrom="margin">
              <wp:align>left</wp:align>
            </wp:positionH>
            <wp:positionV relativeFrom="paragraph">
              <wp:posOffset>728662</wp:posOffset>
            </wp:positionV>
            <wp:extent cx="6167437" cy="3461584"/>
            <wp:effectExtent l="0" t="0" r="5080" b="5715"/>
            <wp:wrapTight wrapText="bothSides">
              <wp:wrapPolygon edited="0">
                <wp:start x="0" y="0"/>
                <wp:lineTo x="0" y="21517"/>
                <wp:lineTo x="21551" y="21517"/>
                <wp:lineTo x="21551" y="0"/>
                <wp:lineTo x="0" y="0"/>
              </wp:wrapPolygon>
            </wp:wrapTight>
            <wp:docPr id="629506245" name="Grafik 1" descr="Discover the Mesmerizing Beauty of the Deadly Blue Ringed Octopus in Its  Vibrant Underwater Habitat Stock Illustration - Illustration of deep, wave:  37285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cover the Mesmerizing Beauty of the Deadly Blue Ringed Octopus in Its  Vibrant Underwater Habitat Stock Illustration - Illustration of deep, wave:  3728502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437" cy="346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B75F7" w:rsidRPr="00686D30" w:rsidSect="00920C97">
      <w:headerReference w:type="default" r:id="rId8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BB043" w14:textId="77777777" w:rsidR="00FF2E83" w:rsidRDefault="00FF2E83" w:rsidP="001D7A24">
      <w:pPr>
        <w:spacing w:after="0" w:line="240" w:lineRule="auto"/>
      </w:pPr>
      <w:r>
        <w:separator/>
      </w:r>
    </w:p>
  </w:endnote>
  <w:endnote w:type="continuationSeparator" w:id="0">
    <w:p w14:paraId="51FBDD8F" w14:textId="77777777" w:rsidR="00FF2E83" w:rsidRDefault="00FF2E83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2C44" w14:textId="77777777" w:rsidR="00FF2E83" w:rsidRDefault="00FF2E83" w:rsidP="001D7A24">
      <w:pPr>
        <w:spacing w:after="0" w:line="240" w:lineRule="auto"/>
      </w:pPr>
      <w:r>
        <w:separator/>
      </w:r>
    </w:p>
  </w:footnote>
  <w:footnote w:type="continuationSeparator" w:id="0">
    <w:p w14:paraId="63ED56C1" w14:textId="77777777" w:rsidR="00FF2E83" w:rsidRDefault="00FF2E83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1959" w14:textId="459BFEA9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FF2E83">
      <w:rPr>
        <w:color w:val="0070C0"/>
        <w:sz w:val="20"/>
        <w:szCs w:val="20"/>
      </w:rPr>
      <w:t>26.10.2025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83"/>
    <w:rsid w:val="00113808"/>
    <w:rsid w:val="001D7A24"/>
    <w:rsid w:val="004044E4"/>
    <w:rsid w:val="00561A7D"/>
    <w:rsid w:val="005D7C53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0C19"/>
  <w15:chartTrackingRefBased/>
  <w15:docId w15:val="{8C3E72A0-5690-4EF1-BF28-6FD54438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87</Words>
  <Characters>554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2025-10-26T09:40:00Z</dcterms:created>
  <dcterms:modified xsi:type="dcterms:W3CDTF">2025-10-26T09:43:00Z</dcterms:modified>
</cp:coreProperties>
</file>