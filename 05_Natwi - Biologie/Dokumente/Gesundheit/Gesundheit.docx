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34AA" w14:textId="7721409C" w:rsidR="00EE1D40" w:rsidRDefault="004E51C3" w:rsidP="00686D30">
      <w:pPr>
        <w:pStyle w:val="berschrift2"/>
      </w:pPr>
      <w:r>
        <w:t>Gesundheit</w:t>
      </w:r>
    </w:p>
    <w:p w14:paraId="60834708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364E642E" w14:textId="15754D97" w:rsidR="004E51C3" w:rsidRPr="004E51C3" w:rsidRDefault="004E51C3" w:rsidP="004E51C3">
      <w:pPr>
        <w:rPr>
          <w:b/>
          <w:color w:val="00B0F0"/>
          <w:sz w:val="32"/>
        </w:rPr>
      </w:pPr>
      <w:r w:rsidRPr="004E51C3">
        <w:rPr>
          <w:b/>
          <w:color w:val="00B0F0"/>
          <w:sz w:val="32"/>
        </w:rPr>
        <w:t>Definition</w:t>
      </w:r>
      <w:r>
        <w:rPr>
          <w:b/>
          <w:color w:val="00B0F0"/>
          <w:sz w:val="32"/>
        </w:rPr>
        <w:t>:</w:t>
      </w:r>
      <w:r>
        <w:rPr>
          <w:b/>
          <w:color w:val="00B0F0"/>
          <w:sz w:val="32"/>
        </w:rPr>
        <w:br/>
      </w:r>
      <w:r w:rsidRPr="004E51C3">
        <w:t>Gesundheit ist ein Zustand vollständigen körperlichen, geistigen und sozialen Wohlbefindens, nicht nur das Fehlen von Krankheit.</w:t>
      </w:r>
    </w:p>
    <w:p w14:paraId="22BFEB1E" w14:textId="77777777" w:rsidR="004E51C3" w:rsidRDefault="004E51C3" w:rsidP="004E51C3"/>
    <w:p w14:paraId="2E78EAFB" w14:textId="77777777" w:rsidR="004E51C3" w:rsidRDefault="004E51C3" w:rsidP="004E51C3">
      <w:r w:rsidRPr="004E51C3">
        <w:rPr>
          <w:b/>
          <w:color w:val="00B0F0"/>
          <w:sz w:val="32"/>
        </w:rPr>
        <w:t>Fragen und Antworten:</w:t>
      </w:r>
      <w:r>
        <w:t xml:space="preserve"> </w:t>
      </w:r>
    </w:p>
    <w:p w14:paraId="1E41EFD1" w14:textId="68B62366" w:rsidR="004E51C3" w:rsidRPr="004E51C3" w:rsidRDefault="004E51C3" w:rsidP="004E51C3">
      <w:pPr>
        <w:pStyle w:val="Listenabsatz"/>
        <w:numPr>
          <w:ilvl w:val="0"/>
          <w:numId w:val="2"/>
        </w:numPr>
        <w:rPr>
          <w:lang w:val="en-US"/>
        </w:rPr>
      </w:pPr>
      <w:r w:rsidRPr="004E51C3">
        <w:t>Ist Liebeskummer eine Krankheit? → Nein, es ist ein seelischer Zustand, keine Krankheit.</w:t>
      </w:r>
    </w:p>
    <w:p w14:paraId="0373D61E" w14:textId="79399473" w:rsidR="004E51C3" w:rsidRDefault="004E51C3" w:rsidP="004E51C3">
      <w:pPr>
        <w:pStyle w:val="Listenabsatz"/>
        <w:numPr>
          <w:ilvl w:val="0"/>
          <w:numId w:val="2"/>
        </w:numPr>
      </w:pPr>
      <w:r w:rsidRPr="004E51C3">
        <w:t xml:space="preserve">Paralympics-Athletin ohne Arme: gesund oder krank? → </w:t>
      </w:r>
      <w:proofErr w:type="gramStart"/>
      <w:r w:rsidRPr="004E51C3">
        <w:t>Gesund</w:t>
      </w:r>
      <w:proofErr w:type="gramEnd"/>
      <w:r w:rsidRPr="004E51C3">
        <w:t>, wenn sie sich wohlfühlt und keine Krankheit hat.</w:t>
      </w:r>
      <w:r>
        <w:br/>
      </w:r>
    </w:p>
    <w:p w14:paraId="0E4F332C" w14:textId="26BFBDB9" w:rsidR="004E51C3" w:rsidRDefault="004E51C3" w:rsidP="004E51C3">
      <w:pPr>
        <w:pStyle w:val="KeinLeerraum"/>
        <w:rPr>
          <w:rFonts w:asciiTheme="majorHAnsi" w:hAnsiTheme="majorHAnsi"/>
        </w:rPr>
      </w:pPr>
      <w:r>
        <w:t>Gesunderhaltung – wichtige Faktoren:</w:t>
      </w:r>
    </w:p>
    <w:p w14:paraId="301D074B" w14:textId="77777777" w:rsidR="004E51C3" w:rsidRPr="004E51C3" w:rsidRDefault="004E51C3" w:rsidP="004E51C3">
      <w:pPr>
        <w:pStyle w:val="Listenabsatz"/>
        <w:numPr>
          <w:ilvl w:val="0"/>
          <w:numId w:val="3"/>
        </w:numPr>
      </w:pPr>
      <w:r w:rsidRPr="004E51C3">
        <w:t>Familie → soziale Unterstützung</w:t>
      </w:r>
    </w:p>
    <w:p w14:paraId="64AD8383" w14:textId="77777777" w:rsidR="004E51C3" w:rsidRPr="004E51C3" w:rsidRDefault="004E51C3" w:rsidP="004E51C3">
      <w:pPr>
        <w:pStyle w:val="Listenabsatz"/>
        <w:numPr>
          <w:ilvl w:val="0"/>
          <w:numId w:val="3"/>
        </w:numPr>
      </w:pPr>
      <w:r w:rsidRPr="004E51C3">
        <w:t>Ernährung → ausgewogen essen</w:t>
      </w:r>
    </w:p>
    <w:p w14:paraId="6F9B2C6D" w14:textId="77777777" w:rsidR="004E51C3" w:rsidRPr="004E51C3" w:rsidRDefault="004E51C3" w:rsidP="004E51C3">
      <w:pPr>
        <w:pStyle w:val="Listenabsatz"/>
        <w:numPr>
          <w:ilvl w:val="0"/>
          <w:numId w:val="3"/>
        </w:numPr>
      </w:pPr>
      <w:r w:rsidRPr="004E51C3">
        <w:t>Bewegung → regelmäßig Sport</w:t>
      </w:r>
    </w:p>
    <w:p w14:paraId="2F044AC2" w14:textId="77777777" w:rsidR="004E51C3" w:rsidRPr="004E51C3" w:rsidRDefault="004E51C3" w:rsidP="004E51C3">
      <w:pPr>
        <w:pStyle w:val="Listenabsatz"/>
        <w:numPr>
          <w:ilvl w:val="0"/>
          <w:numId w:val="3"/>
        </w:numPr>
      </w:pPr>
      <w:r w:rsidRPr="004E51C3">
        <w:t>Hygiene → Hände waschen</w:t>
      </w:r>
    </w:p>
    <w:p w14:paraId="52B4C360" w14:textId="77777777" w:rsidR="004E51C3" w:rsidRPr="004E51C3" w:rsidRDefault="004E51C3" w:rsidP="004E51C3">
      <w:pPr>
        <w:pStyle w:val="Listenabsatz"/>
        <w:numPr>
          <w:ilvl w:val="0"/>
          <w:numId w:val="3"/>
        </w:numPr>
      </w:pPr>
      <w:r w:rsidRPr="004E51C3">
        <w:t>Ausreichend Schlaf → Erholung</w:t>
      </w:r>
    </w:p>
    <w:p w14:paraId="7BB81DFA" w14:textId="5B92BED1" w:rsidR="004E51C3" w:rsidRDefault="004E51C3" w:rsidP="004E51C3">
      <w:pPr>
        <w:pStyle w:val="Listenabsatz"/>
        <w:numPr>
          <w:ilvl w:val="0"/>
          <w:numId w:val="3"/>
        </w:numPr>
      </w:pPr>
      <w:r w:rsidRPr="004E51C3">
        <w:t>Stress vermeiden → Entspannungstechniken</w:t>
      </w:r>
      <w:r>
        <w:br/>
      </w:r>
    </w:p>
    <w:p w14:paraId="18797A8D" w14:textId="67F2177B" w:rsidR="004E51C3" w:rsidRPr="004E51C3" w:rsidRDefault="004E51C3" w:rsidP="004E51C3">
      <w:pPr>
        <w:pStyle w:val="KeinLeerraum"/>
      </w:pPr>
      <w:r>
        <w:t>Faktoren und ihre Wirkung:</w:t>
      </w:r>
      <w: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E51C3" w:rsidRPr="004E51C3" w14:paraId="3F653566" w14:textId="77777777" w:rsidTr="004E5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E65D15B" w14:textId="77777777" w:rsidR="004E51C3" w:rsidRPr="004E51C3" w:rsidRDefault="004E51C3" w:rsidP="004E51C3">
            <w:pPr>
              <w:rPr>
                <w:lang w:val="en-US"/>
              </w:rPr>
            </w:pPr>
            <w:r w:rsidRPr="004E51C3">
              <w:rPr>
                <w:lang w:val="en-US"/>
              </w:rPr>
              <w:t>Faktor</w:t>
            </w:r>
          </w:p>
        </w:tc>
        <w:tc>
          <w:tcPr>
            <w:tcW w:w="4680" w:type="dxa"/>
            <w:hideMark/>
          </w:tcPr>
          <w:p w14:paraId="231D8ADE" w14:textId="77777777" w:rsidR="004E51C3" w:rsidRPr="004E51C3" w:rsidRDefault="004E51C3" w:rsidP="004E5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Wirkung</w:t>
            </w:r>
            <w:proofErr w:type="spellEnd"/>
          </w:p>
        </w:tc>
      </w:tr>
      <w:tr w:rsidR="004E51C3" w:rsidRPr="004E51C3" w14:paraId="4871C808" w14:textId="77777777" w:rsidTr="004E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8BE6039" w14:textId="77777777" w:rsidR="004E51C3" w:rsidRPr="004E51C3" w:rsidRDefault="004E51C3" w:rsidP="004E51C3">
            <w:pPr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Familie</w:t>
            </w:r>
            <w:proofErr w:type="spellEnd"/>
          </w:p>
        </w:tc>
        <w:tc>
          <w:tcPr>
            <w:tcW w:w="4680" w:type="dxa"/>
            <w:hideMark/>
          </w:tcPr>
          <w:p w14:paraId="2A7E4034" w14:textId="77777777" w:rsidR="004E51C3" w:rsidRPr="004E51C3" w:rsidRDefault="004E51C3" w:rsidP="004E5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soziale</w:t>
            </w:r>
            <w:proofErr w:type="spellEnd"/>
            <w:r w:rsidRPr="004E51C3">
              <w:rPr>
                <w:lang w:val="en-US"/>
              </w:rPr>
              <w:t xml:space="preserve"> </w:t>
            </w:r>
            <w:proofErr w:type="spellStart"/>
            <w:r w:rsidRPr="004E51C3">
              <w:rPr>
                <w:lang w:val="en-US"/>
              </w:rPr>
              <w:t>Unterstützung</w:t>
            </w:r>
            <w:proofErr w:type="spellEnd"/>
          </w:p>
        </w:tc>
      </w:tr>
      <w:tr w:rsidR="004E51C3" w:rsidRPr="004E51C3" w14:paraId="160DCD99" w14:textId="77777777" w:rsidTr="004E5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013BD23" w14:textId="77777777" w:rsidR="004E51C3" w:rsidRPr="004E51C3" w:rsidRDefault="004E51C3" w:rsidP="004E51C3">
            <w:pPr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Ernährung</w:t>
            </w:r>
            <w:proofErr w:type="spellEnd"/>
          </w:p>
        </w:tc>
        <w:tc>
          <w:tcPr>
            <w:tcW w:w="4680" w:type="dxa"/>
            <w:hideMark/>
          </w:tcPr>
          <w:p w14:paraId="204BC694" w14:textId="77777777" w:rsidR="004E51C3" w:rsidRPr="004E51C3" w:rsidRDefault="004E51C3" w:rsidP="004E5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ausgewogen</w:t>
            </w:r>
            <w:proofErr w:type="spellEnd"/>
            <w:r w:rsidRPr="004E51C3">
              <w:rPr>
                <w:lang w:val="en-US"/>
              </w:rPr>
              <w:t xml:space="preserve"> </w:t>
            </w:r>
            <w:proofErr w:type="spellStart"/>
            <w:r w:rsidRPr="004E51C3">
              <w:rPr>
                <w:lang w:val="en-US"/>
              </w:rPr>
              <w:t>essen</w:t>
            </w:r>
            <w:proofErr w:type="spellEnd"/>
          </w:p>
        </w:tc>
      </w:tr>
      <w:tr w:rsidR="004E51C3" w:rsidRPr="004E51C3" w14:paraId="7DE5D359" w14:textId="77777777" w:rsidTr="004E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A95120B" w14:textId="77777777" w:rsidR="004E51C3" w:rsidRPr="004E51C3" w:rsidRDefault="004E51C3" w:rsidP="004E51C3">
            <w:pPr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Bewegung</w:t>
            </w:r>
            <w:proofErr w:type="spellEnd"/>
          </w:p>
        </w:tc>
        <w:tc>
          <w:tcPr>
            <w:tcW w:w="4680" w:type="dxa"/>
            <w:hideMark/>
          </w:tcPr>
          <w:p w14:paraId="33E1F0F6" w14:textId="77777777" w:rsidR="004E51C3" w:rsidRPr="004E51C3" w:rsidRDefault="004E51C3" w:rsidP="004E5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51C3">
              <w:rPr>
                <w:lang w:val="en-US"/>
              </w:rPr>
              <w:t>Fitness und Gesundheit</w:t>
            </w:r>
          </w:p>
        </w:tc>
      </w:tr>
      <w:tr w:rsidR="004E51C3" w:rsidRPr="004E51C3" w14:paraId="0AFF01DA" w14:textId="77777777" w:rsidTr="004E5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4E9F032" w14:textId="77777777" w:rsidR="004E51C3" w:rsidRPr="004E51C3" w:rsidRDefault="004E51C3" w:rsidP="004E51C3">
            <w:pPr>
              <w:rPr>
                <w:lang w:val="en-US"/>
              </w:rPr>
            </w:pPr>
            <w:r w:rsidRPr="004E51C3">
              <w:rPr>
                <w:lang w:val="en-US"/>
              </w:rPr>
              <w:t>Hygiene</w:t>
            </w:r>
          </w:p>
        </w:tc>
        <w:tc>
          <w:tcPr>
            <w:tcW w:w="4680" w:type="dxa"/>
            <w:hideMark/>
          </w:tcPr>
          <w:p w14:paraId="4DB09989" w14:textId="77777777" w:rsidR="004E51C3" w:rsidRPr="004E51C3" w:rsidRDefault="004E51C3" w:rsidP="004E5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51C3">
              <w:rPr>
                <w:lang w:val="en-US"/>
              </w:rPr>
              <w:t xml:space="preserve">Schutz </w:t>
            </w:r>
            <w:proofErr w:type="spellStart"/>
            <w:r w:rsidRPr="004E51C3">
              <w:rPr>
                <w:lang w:val="en-US"/>
              </w:rPr>
              <w:t>vor</w:t>
            </w:r>
            <w:proofErr w:type="spellEnd"/>
            <w:r w:rsidRPr="004E51C3">
              <w:rPr>
                <w:lang w:val="en-US"/>
              </w:rPr>
              <w:t xml:space="preserve"> </w:t>
            </w:r>
            <w:proofErr w:type="spellStart"/>
            <w:r w:rsidRPr="004E51C3">
              <w:rPr>
                <w:lang w:val="en-US"/>
              </w:rPr>
              <w:t>Krankheiten</w:t>
            </w:r>
            <w:proofErr w:type="spellEnd"/>
          </w:p>
        </w:tc>
      </w:tr>
      <w:tr w:rsidR="004E51C3" w:rsidRPr="004E51C3" w14:paraId="3F1CEB23" w14:textId="77777777" w:rsidTr="004E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3F6BCF1" w14:textId="77777777" w:rsidR="004E51C3" w:rsidRPr="004E51C3" w:rsidRDefault="004E51C3" w:rsidP="004E51C3">
            <w:pPr>
              <w:rPr>
                <w:lang w:val="en-US"/>
              </w:rPr>
            </w:pPr>
            <w:r w:rsidRPr="004E51C3">
              <w:rPr>
                <w:lang w:val="en-US"/>
              </w:rPr>
              <w:t>Schlaf</w:t>
            </w:r>
          </w:p>
        </w:tc>
        <w:tc>
          <w:tcPr>
            <w:tcW w:w="4680" w:type="dxa"/>
            <w:hideMark/>
          </w:tcPr>
          <w:p w14:paraId="5BBB64F5" w14:textId="77777777" w:rsidR="004E51C3" w:rsidRPr="004E51C3" w:rsidRDefault="004E51C3" w:rsidP="004E5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Erholung</w:t>
            </w:r>
            <w:proofErr w:type="spellEnd"/>
            <w:r w:rsidRPr="004E51C3">
              <w:rPr>
                <w:lang w:val="en-US"/>
              </w:rPr>
              <w:t xml:space="preserve"> und Regeneration</w:t>
            </w:r>
          </w:p>
        </w:tc>
      </w:tr>
      <w:tr w:rsidR="004E51C3" w:rsidRPr="004E51C3" w14:paraId="7798C4D9" w14:textId="77777777" w:rsidTr="004E5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3757947" w14:textId="77777777" w:rsidR="004E51C3" w:rsidRPr="004E51C3" w:rsidRDefault="004E51C3" w:rsidP="004E51C3">
            <w:pPr>
              <w:rPr>
                <w:lang w:val="en-US"/>
              </w:rPr>
            </w:pPr>
            <w:r w:rsidRPr="004E51C3">
              <w:rPr>
                <w:lang w:val="en-US"/>
              </w:rPr>
              <w:t xml:space="preserve">Stress </w:t>
            </w:r>
            <w:proofErr w:type="spellStart"/>
            <w:r w:rsidRPr="004E51C3">
              <w:rPr>
                <w:lang w:val="en-US"/>
              </w:rPr>
              <w:t>vermeiden</w:t>
            </w:r>
            <w:proofErr w:type="spellEnd"/>
          </w:p>
        </w:tc>
        <w:tc>
          <w:tcPr>
            <w:tcW w:w="4680" w:type="dxa"/>
            <w:hideMark/>
          </w:tcPr>
          <w:p w14:paraId="5CBA7148" w14:textId="77777777" w:rsidR="004E51C3" w:rsidRPr="004E51C3" w:rsidRDefault="004E51C3" w:rsidP="004E5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E51C3">
              <w:rPr>
                <w:lang w:val="en-US"/>
              </w:rPr>
              <w:t>psychisches</w:t>
            </w:r>
            <w:proofErr w:type="spellEnd"/>
            <w:r w:rsidRPr="004E51C3">
              <w:rPr>
                <w:lang w:val="en-US"/>
              </w:rPr>
              <w:t xml:space="preserve"> </w:t>
            </w:r>
            <w:proofErr w:type="spellStart"/>
            <w:r w:rsidRPr="004E51C3">
              <w:rPr>
                <w:lang w:val="en-US"/>
              </w:rPr>
              <w:t>Wohlbefinden</w:t>
            </w:r>
            <w:proofErr w:type="spellEnd"/>
          </w:p>
        </w:tc>
      </w:tr>
    </w:tbl>
    <w:p w14:paraId="1A4271A1" w14:textId="77777777" w:rsidR="004E51C3" w:rsidRPr="004E51C3" w:rsidRDefault="004E51C3" w:rsidP="004E51C3">
      <w:pPr>
        <w:pStyle w:val="berschrift2"/>
        <w:jc w:val="left"/>
      </w:pPr>
    </w:p>
    <w:sectPr w:rsidR="004E51C3" w:rsidRPr="004E51C3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B6AED" w14:textId="77777777" w:rsidR="004E51C3" w:rsidRDefault="004E51C3" w:rsidP="001D7A24">
      <w:pPr>
        <w:spacing w:after="0" w:line="240" w:lineRule="auto"/>
      </w:pPr>
      <w:r>
        <w:separator/>
      </w:r>
    </w:p>
  </w:endnote>
  <w:endnote w:type="continuationSeparator" w:id="0">
    <w:p w14:paraId="11467F13" w14:textId="77777777" w:rsidR="004E51C3" w:rsidRDefault="004E51C3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CDFD3" w14:textId="77777777" w:rsidR="004E51C3" w:rsidRDefault="004E51C3" w:rsidP="001D7A24">
      <w:pPr>
        <w:spacing w:after="0" w:line="240" w:lineRule="auto"/>
      </w:pPr>
      <w:r>
        <w:separator/>
      </w:r>
    </w:p>
  </w:footnote>
  <w:footnote w:type="continuationSeparator" w:id="0">
    <w:p w14:paraId="5765A8E9" w14:textId="77777777" w:rsidR="004E51C3" w:rsidRDefault="004E51C3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0AFF" w14:textId="477DAD65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4E51C3">
      <w:rPr>
        <w:color w:val="0070C0"/>
        <w:sz w:val="20"/>
        <w:szCs w:val="20"/>
      </w:rPr>
      <w:t>10.01.2026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386A"/>
    <w:multiLevelType w:val="hybridMultilevel"/>
    <w:tmpl w:val="EA5A2D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65565"/>
    <w:multiLevelType w:val="hybridMultilevel"/>
    <w:tmpl w:val="BA6687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819885323">
    <w:abstractNumId w:val="1"/>
  </w:num>
  <w:num w:numId="3" w16cid:durableId="1458140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C3"/>
    <w:rsid w:val="00113808"/>
    <w:rsid w:val="001D7A24"/>
    <w:rsid w:val="004044E4"/>
    <w:rsid w:val="004E51C3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1F01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31E8C"/>
  <w15:chartTrackingRefBased/>
  <w15:docId w15:val="{34AE49B4-2FB2-48FE-919E-94164868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4E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4E51C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115</Words>
  <Characters>730</Characters>
  <Application>Microsoft Office Word</Application>
  <DocSecurity>0</DocSecurity>
  <Lines>6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2026-01-10T15:54:00Z</dcterms:created>
  <dcterms:modified xsi:type="dcterms:W3CDTF">2026-01-10T16:00:00Z</dcterms:modified>
</cp:coreProperties>
</file>