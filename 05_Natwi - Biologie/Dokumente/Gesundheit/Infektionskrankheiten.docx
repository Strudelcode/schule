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21B9" w14:textId="77777777" w:rsidR="00864DFA" w:rsidRPr="00864DFA" w:rsidRDefault="00864DFA" w:rsidP="00864DFA">
      <w:pPr>
        <w:pStyle w:val="berschrift2"/>
      </w:pPr>
      <w:r w:rsidRPr="00864DFA">
        <w:t>Infektionskrankheiten</w:t>
      </w:r>
    </w:p>
    <w:p w14:paraId="4056D145" w14:textId="77777777" w:rsidR="00920C97" w:rsidRDefault="00920C97" w:rsidP="00920C97">
      <w:pPr>
        <w:rPr>
          <w:b/>
          <w:bCs/>
          <w:color w:val="EE0000"/>
          <w:sz w:val="40"/>
          <w:szCs w:val="40"/>
          <w:u w:val="single"/>
        </w:rPr>
      </w:pPr>
    </w:p>
    <w:p w14:paraId="77CA2B22" w14:textId="77777777" w:rsidR="00864DFA" w:rsidRPr="00864DFA" w:rsidRDefault="00864DFA" w:rsidP="00864DFA">
      <w:pPr>
        <w:rPr>
          <w:b/>
          <w:color w:val="00B0F0"/>
          <w:sz w:val="32"/>
        </w:rPr>
      </w:pPr>
      <w:r w:rsidRPr="00864DFA">
        <w:rPr>
          <w:b/>
          <w:color w:val="00B0F0"/>
          <w:sz w:val="32"/>
        </w:rPr>
        <w:t>Definition:</w:t>
      </w:r>
    </w:p>
    <w:p w14:paraId="769758F8" w14:textId="4A72E016" w:rsidR="00864DFA" w:rsidRDefault="00864DFA" w:rsidP="00864DFA">
      <w:pPr>
        <w:pStyle w:val="Listenabsatz"/>
        <w:numPr>
          <w:ilvl w:val="0"/>
          <w:numId w:val="2"/>
        </w:numPr>
      </w:pPr>
      <w:r w:rsidRPr="00864DFA">
        <w:t>Krankheiten, die durch Krankheitserreger verursacht werden.</w:t>
      </w:r>
      <w:r>
        <w:br/>
      </w:r>
    </w:p>
    <w:p w14:paraId="6DC208EB" w14:textId="0A6AAEC2" w:rsidR="00864DFA" w:rsidRPr="00864DFA" w:rsidRDefault="00864DFA" w:rsidP="00864DFA">
      <w:pPr>
        <w:pStyle w:val="KeinLeerraum"/>
      </w:pPr>
      <w:r w:rsidRPr="00864DFA">
        <w:t>Krankheitsverlauf:</w:t>
      </w:r>
    </w:p>
    <w:p w14:paraId="1207D7BF" w14:textId="77777777" w:rsidR="00864DFA" w:rsidRDefault="00864DFA" w:rsidP="00864DFA">
      <w:pPr>
        <w:pStyle w:val="Listenabsatz"/>
        <w:numPr>
          <w:ilvl w:val="0"/>
          <w:numId w:val="2"/>
        </w:numPr>
      </w:pPr>
      <w:r w:rsidRPr="00864DFA">
        <w:t>I</w:t>
      </w:r>
      <w:r w:rsidRPr="00864DFA">
        <w:t>nfektion → Inkubationszeit → Krankheitsausbruch → Immunabwehr → Genesung</w:t>
      </w:r>
      <w:r>
        <w:br/>
      </w:r>
    </w:p>
    <w:p w14:paraId="087E82AC" w14:textId="05B5298E" w:rsidR="00864DFA" w:rsidRPr="00864DFA" w:rsidRDefault="00864DFA" w:rsidP="00864DFA">
      <w:pPr>
        <w:pStyle w:val="KeinLeerraum"/>
      </w:pPr>
      <w:r w:rsidRPr="00864DFA">
        <w:t>Schutzmaßnahmen:</w:t>
      </w:r>
    </w:p>
    <w:p w14:paraId="7867C5DD" w14:textId="77777777" w:rsidR="00864DFA" w:rsidRPr="00864DFA" w:rsidRDefault="00864DFA" w:rsidP="00864DFA">
      <w:pPr>
        <w:pStyle w:val="Listenabsatz"/>
        <w:numPr>
          <w:ilvl w:val="0"/>
          <w:numId w:val="2"/>
        </w:numPr>
      </w:pPr>
      <w:r w:rsidRPr="00864DFA">
        <w:t>Hygiene</w:t>
      </w:r>
    </w:p>
    <w:p w14:paraId="401EB721" w14:textId="77777777" w:rsidR="00864DFA" w:rsidRPr="00864DFA" w:rsidRDefault="00864DFA" w:rsidP="00864DFA">
      <w:pPr>
        <w:pStyle w:val="Listenabsatz"/>
        <w:numPr>
          <w:ilvl w:val="0"/>
          <w:numId w:val="2"/>
        </w:numPr>
      </w:pPr>
      <w:r w:rsidRPr="00864DFA">
        <w:t>Impfungen</w:t>
      </w:r>
    </w:p>
    <w:p w14:paraId="756452F6" w14:textId="77777777" w:rsidR="00864DFA" w:rsidRPr="00864DFA" w:rsidRDefault="00864DFA" w:rsidP="00864DFA">
      <w:pPr>
        <w:pStyle w:val="Listenabsatz"/>
        <w:numPr>
          <w:ilvl w:val="0"/>
          <w:numId w:val="2"/>
        </w:numPr>
      </w:pPr>
      <w:r w:rsidRPr="00864DFA">
        <w:t>Kontaktvermeidung bei Erkrankten</w:t>
      </w:r>
    </w:p>
    <w:p w14:paraId="3992C89F" w14:textId="77777777" w:rsidR="00864DFA" w:rsidRPr="00864DFA" w:rsidRDefault="00864DFA" w:rsidP="00864DFA">
      <w:pPr>
        <w:pStyle w:val="KeinLeerraum"/>
      </w:pPr>
    </w:p>
    <w:p w14:paraId="4379BC39" w14:textId="5EE00095" w:rsidR="00864DFA" w:rsidRPr="00864DFA" w:rsidRDefault="00864DFA" w:rsidP="00864DFA">
      <w:pPr>
        <w:pStyle w:val="KeinLeerraum"/>
        <w:rPr>
          <w:lang w:val="en-US"/>
        </w:rPr>
      </w:pPr>
      <w:proofErr w:type="spellStart"/>
      <w:r w:rsidRPr="00864DFA">
        <w:rPr>
          <w:lang w:val="en-US"/>
        </w:rPr>
        <w:t>Beispiele</w:t>
      </w:r>
      <w:proofErr w:type="spellEnd"/>
      <w:r w:rsidRPr="00864DFA">
        <w:rPr>
          <w:lang w:val="en-US"/>
        </w:rPr>
        <w:t xml:space="preserve"> für </w:t>
      </w:r>
      <w:proofErr w:type="spellStart"/>
      <w:r w:rsidRPr="00864DFA">
        <w:rPr>
          <w:lang w:val="en-US"/>
        </w:rPr>
        <w:t>Infektionskrankheiten</w:t>
      </w:r>
      <w:proofErr w:type="spellEnd"/>
      <w:r w:rsidRPr="00864DFA">
        <w:rPr>
          <w:lang w:val="en-US"/>
        </w:rPr>
        <w:t>:</w:t>
      </w:r>
      <w:r>
        <w:rPr>
          <w:lang w:val="en-US"/>
        </w:rPr>
        <w:br/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64DFA" w:rsidRPr="00864DFA" w14:paraId="47006D41" w14:textId="77777777" w:rsidTr="00864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30369E6A" w14:textId="77777777" w:rsidR="00864DFA" w:rsidRPr="00864DFA" w:rsidRDefault="00864DFA" w:rsidP="00864DFA">
            <w:pPr>
              <w:spacing w:after="160" w:line="278" w:lineRule="auto"/>
              <w:rPr>
                <w:lang w:val="en-US"/>
              </w:rPr>
            </w:pPr>
            <w:proofErr w:type="spellStart"/>
            <w:r w:rsidRPr="00864DFA">
              <w:rPr>
                <w:lang w:val="en-US"/>
              </w:rPr>
              <w:t>Krankheit</w:t>
            </w:r>
            <w:proofErr w:type="spellEnd"/>
          </w:p>
        </w:tc>
        <w:tc>
          <w:tcPr>
            <w:tcW w:w="4680" w:type="dxa"/>
            <w:hideMark/>
          </w:tcPr>
          <w:p w14:paraId="3A681BD4" w14:textId="77777777" w:rsidR="00864DFA" w:rsidRPr="00864DFA" w:rsidRDefault="00864DFA" w:rsidP="00864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64DFA">
              <w:rPr>
                <w:lang w:val="en-US"/>
              </w:rPr>
              <w:t>Erreger</w:t>
            </w:r>
            <w:proofErr w:type="spellEnd"/>
          </w:p>
        </w:tc>
      </w:tr>
      <w:tr w:rsidR="00864DFA" w:rsidRPr="00864DFA" w14:paraId="4420F755" w14:textId="77777777" w:rsidTr="0086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766C3D43" w14:textId="77777777" w:rsidR="00864DFA" w:rsidRPr="00864DFA" w:rsidRDefault="00864DFA" w:rsidP="00864DFA">
            <w:pPr>
              <w:spacing w:after="160" w:line="278" w:lineRule="auto"/>
              <w:rPr>
                <w:lang w:val="en-US"/>
              </w:rPr>
            </w:pPr>
            <w:proofErr w:type="spellStart"/>
            <w:r w:rsidRPr="00864DFA">
              <w:rPr>
                <w:lang w:val="en-US"/>
              </w:rPr>
              <w:t>Masern</w:t>
            </w:r>
            <w:proofErr w:type="spellEnd"/>
          </w:p>
        </w:tc>
        <w:tc>
          <w:tcPr>
            <w:tcW w:w="4680" w:type="dxa"/>
            <w:hideMark/>
          </w:tcPr>
          <w:p w14:paraId="31772DB3" w14:textId="77777777" w:rsidR="00864DFA" w:rsidRPr="00864DFA" w:rsidRDefault="00864DFA" w:rsidP="00864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864DFA">
              <w:rPr>
                <w:lang w:val="en-US"/>
              </w:rPr>
              <w:t>Virus</w:t>
            </w:r>
          </w:p>
        </w:tc>
      </w:tr>
      <w:tr w:rsidR="00864DFA" w:rsidRPr="00864DFA" w14:paraId="358D019A" w14:textId="77777777" w:rsidTr="00864D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3FBD4069" w14:textId="77777777" w:rsidR="00864DFA" w:rsidRPr="00864DFA" w:rsidRDefault="00864DFA" w:rsidP="00864DFA">
            <w:pPr>
              <w:spacing w:after="160" w:line="278" w:lineRule="auto"/>
              <w:rPr>
                <w:lang w:val="en-US"/>
              </w:rPr>
            </w:pPr>
            <w:r w:rsidRPr="00864DFA">
              <w:rPr>
                <w:lang w:val="en-US"/>
              </w:rPr>
              <w:t>Grippe</w:t>
            </w:r>
          </w:p>
        </w:tc>
        <w:tc>
          <w:tcPr>
            <w:tcW w:w="4680" w:type="dxa"/>
            <w:hideMark/>
          </w:tcPr>
          <w:p w14:paraId="5A5CCF63" w14:textId="77777777" w:rsidR="00864DFA" w:rsidRPr="00864DFA" w:rsidRDefault="00864DFA" w:rsidP="00864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64DFA">
              <w:rPr>
                <w:lang w:val="en-US"/>
              </w:rPr>
              <w:t>Virus</w:t>
            </w:r>
          </w:p>
        </w:tc>
      </w:tr>
      <w:tr w:rsidR="00864DFA" w:rsidRPr="00864DFA" w14:paraId="566D5CF6" w14:textId="77777777" w:rsidTr="00864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7D83355A" w14:textId="77777777" w:rsidR="00864DFA" w:rsidRPr="00864DFA" w:rsidRDefault="00864DFA" w:rsidP="00864DFA">
            <w:pPr>
              <w:spacing w:after="160" w:line="278" w:lineRule="auto"/>
              <w:rPr>
                <w:lang w:val="en-US"/>
              </w:rPr>
            </w:pPr>
            <w:proofErr w:type="spellStart"/>
            <w:r w:rsidRPr="00864DFA">
              <w:rPr>
                <w:lang w:val="en-US"/>
              </w:rPr>
              <w:t>Salmonellose</w:t>
            </w:r>
            <w:proofErr w:type="spellEnd"/>
          </w:p>
        </w:tc>
        <w:tc>
          <w:tcPr>
            <w:tcW w:w="4680" w:type="dxa"/>
            <w:hideMark/>
          </w:tcPr>
          <w:p w14:paraId="2DA2B7AE" w14:textId="77777777" w:rsidR="00864DFA" w:rsidRPr="00864DFA" w:rsidRDefault="00864DFA" w:rsidP="00864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864DFA">
              <w:rPr>
                <w:lang w:val="en-US"/>
              </w:rPr>
              <w:t>Bakterien</w:t>
            </w:r>
            <w:proofErr w:type="spellEnd"/>
          </w:p>
        </w:tc>
      </w:tr>
    </w:tbl>
    <w:p w14:paraId="3C941F89" w14:textId="77777777" w:rsidR="00864DFA" w:rsidRPr="00864DFA" w:rsidRDefault="00864DFA" w:rsidP="00864DFA">
      <w:pPr>
        <w:rPr>
          <w:lang w:val="en-US"/>
        </w:rPr>
      </w:pPr>
    </w:p>
    <w:p w14:paraId="6E196BA0" w14:textId="12E1AC30" w:rsidR="00DB75F7" w:rsidRPr="00686D30" w:rsidRDefault="00DB75F7" w:rsidP="00864DFA"/>
    <w:sectPr w:rsidR="00DB75F7" w:rsidRPr="00686D30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DB21F" w14:textId="77777777" w:rsidR="00864DFA" w:rsidRDefault="00864DFA" w:rsidP="001D7A24">
      <w:pPr>
        <w:spacing w:after="0" w:line="240" w:lineRule="auto"/>
      </w:pPr>
      <w:r>
        <w:separator/>
      </w:r>
    </w:p>
  </w:endnote>
  <w:endnote w:type="continuationSeparator" w:id="0">
    <w:p w14:paraId="4FA3D742" w14:textId="77777777" w:rsidR="00864DFA" w:rsidRDefault="00864DFA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F5D55" w14:textId="77777777" w:rsidR="00864DFA" w:rsidRDefault="00864DFA" w:rsidP="001D7A24">
      <w:pPr>
        <w:spacing w:after="0" w:line="240" w:lineRule="auto"/>
      </w:pPr>
      <w:r>
        <w:separator/>
      </w:r>
    </w:p>
  </w:footnote>
  <w:footnote w:type="continuationSeparator" w:id="0">
    <w:p w14:paraId="3DD9D1FF" w14:textId="77777777" w:rsidR="00864DFA" w:rsidRDefault="00864DFA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A2E6" w14:textId="244105F9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864DFA">
      <w:rPr>
        <w:color w:val="0070C0"/>
        <w:sz w:val="20"/>
        <w:szCs w:val="20"/>
      </w:rPr>
      <w:t>10.01.2026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6D4"/>
    <w:multiLevelType w:val="hybridMultilevel"/>
    <w:tmpl w:val="C388D8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6403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FA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864DFA"/>
    <w:rsid w:val="00920C97"/>
    <w:rsid w:val="009B254F"/>
    <w:rsid w:val="00A444F9"/>
    <w:rsid w:val="00C34A63"/>
    <w:rsid w:val="00C51E7D"/>
    <w:rsid w:val="00C944C9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9159F"/>
  <w15:chartTrackingRefBased/>
  <w15:docId w15:val="{A4F61C0C-28BE-4247-96CD-93A9A39A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864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864DF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50</Words>
  <Characters>320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2026-01-10T16:05:00Z</dcterms:created>
  <dcterms:modified xsi:type="dcterms:W3CDTF">2026-01-10T16:07:00Z</dcterms:modified>
</cp:coreProperties>
</file>