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2EEC" w14:textId="77777777" w:rsidR="00A045C7" w:rsidRPr="00A045C7" w:rsidRDefault="00A045C7" w:rsidP="00A045C7">
      <w:pPr>
        <w:pStyle w:val="Heading1"/>
        <w:rPr>
          <w:sz w:val="36"/>
          <w:szCs w:val="36"/>
        </w:rPr>
      </w:pPr>
      <w:r w:rsidRPr="00A045C7">
        <w:rPr>
          <w:sz w:val="36"/>
          <w:szCs w:val="36"/>
        </w:rPr>
        <w:t>Astronomie – Lösungen Gruppe A &amp; B</w:t>
      </w:r>
    </w:p>
    <w:p w14:paraId="2CFA9E0C" w14:textId="77777777" w:rsidR="00A045C7" w:rsidRPr="00A045C7" w:rsidRDefault="00A045C7" w:rsidP="00A045C7">
      <w:pPr>
        <w:pStyle w:val="NoSpacing"/>
        <w:rPr>
          <w:sz w:val="28"/>
          <w:szCs w:val="24"/>
        </w:rPr>
      </w:pPr>
    </w:p>
    <w:p w14:paraId="57F62078" w14:textId="6C4004C0" w:rsidR="00A045C7" w:rsidRPr="00A045C7" w:rsidRDefault="00A045C7" w:rsidP="00A045C7">
      <w:pPr>
        <w:pStyle w:val="NoSpacing"/>
        <w:pBdr>
          <w:bottom w:val="single" w:sz="6" w:space="1" w:color="auto"/>
        </w:pBdr>
        <w:rPr>
          <w:color w:val="00B050"/>
        </w:rPr>
      </w:pPr>
      <w:r w:rsidRPr="00A045C7">
        <w:rPr>
          <w:color w:val="00B050"/>
        </w:rPr>
        <w:t>ASTRONOMIE – LÖSUNGEN GRUPPE A</w:t>
      </w:r>
    </w:p>
    <w:p w14:paraId="258DF978" w14:textId="20A7946F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1) Entstehung des Universums</w:t>
      </w:r>
    </w:p>
    <w:p w14:paraId="52A8328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Das Universum entstand vor 13,8 Milliarden Jahren durch den Urknall.</w:t>
      </w:r>
    </w:p>
    <w:p w14:paraId="44FDFDE8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2) Weltbild im Mittelalter und in der Neuzeit</w:t>
      </w:r>
    </w:p>
    <w:p w14:paraId="5F027716" w14:textId="77777777" w:rsidR="00A045C7" w:rsidRPr="00A045C7" w:rsidRDefault="00A045C7" w:rsidP="00A045C7">
      <w:pPr>
        <w:rPr>
          <w:sz w:val="24"/>
          <w:szCs w:val="24"/>
        </w:rPr>
      </w:pPr>
      <w:r w:rsidRPr="00A045C7">
        <w:rPr>
          <w:sz w:val="24"/>
          <w:szCs w:val="24"/>
        </w:rPr>
        <w:t>- Mittelalter: Geozentrisches Weltbild (Erde im Mittelpunkt)</w:t>
      </w:r>
    </w:p>
    <w:p w14:paraId="7C9F5D9B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- Neuzeit: Kopernikus, Galileo Galilei, Kepler – Heliozentrisches Weltbild</w:t>
      </w:r>
    </w:p>
    <w:p w14:paraId="3B8C0BE4" w14:textId="7532754A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3) Galileo Galilei – Entdeckung</w:t>
      </w:r>
    </w:p>
    <w:p w14:paraId="06B0EEEA" w14:textId="77777777" w:rsidR="00A045C7" w:rsidRPr="00A045C7" w:rsidRDefault="00A045C7" w:rsidP="00A045C7">
      <w:pPr>
        <w:rPr>
          <w:sz w:val="24"/>
          <w:szCs w:val="24"/>
        </w:rPr>
      </w:pPr>
      <w:r w:rsidRPr="00A045C7">
        <w:rPr>
          <w:sz w:val="24"/>
          <w:szCs w:val="24"/>
        </w:rPr>
        <w:t>Er entdeckte die vier größten Jupitermonde: Io, Europa, Ganymed, Kallisto.</w:t>
      </w:r>
    </w:p>
    <w:p w14:paraId="4CCA4C9E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Beweis: Nicht alles kreist um die Erde.</w:t>
      </w:r>
    </w:p>
    <w:p w14:paraId="3ADE1DC6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4) Innere und äußere Planeten</w:t>
      </w:r>
    </w:p>
    <w:p w14:paraId="76291117" w14:textId="77777777" w:rsidR="00A045C7" w:rsidRPr="00A045C7" w:rsidRDefault="00A045C7" w:rsidP="00A045C7">
      <w:pPr>
        <w:rPr>
          <w:sz w:val="24"/>
          <w:szCs w:val="24"/>
        </w:rPr>
      </w:pPr>
      <w:r w:rsidRPr="00A045C7">
        <w:rPr>
          <w:sz w:val="24"/>
          <w:szCs w:val="24"/>
        </w:rPr>
        <w:t>- Innere Planeten: Merkur, Venus, Erde, Mars</w:t>
      </w:r>
    </w:p>
    <w:p w14:paraId="2081893B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- Äußere Planeten: Jupiter, Saturn, Uranus, Neptun</w:t>
      </w:r>
    </w:p>
    <w:p w14:paraId="0724039C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5) Planeten Reihenfolge</w:t>
      </w:r>
    </w:p>
    <w:p w14:paraId="0BAB1EDD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Merkur – Venus – Erde – Mars – Jupiter – Saturn – Uranus – Neptun</w:t>
      </w:r>
    </w:p>
    <w:p w14:paraId="2852A5A5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6) Zwergplaneten</w:t>
      </w:r>
    </w:p>
    <w:p w14:paraId="05A9621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Pluto, Eris, Ceres</w:t>
      </w:r>
    </w:p>
    <w:p w14:paraId="76D3F286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7) Asteroiden</w:t>
      </w:r>
    </w:p>
    <w:p w14:paraId="3C0C05A0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Felsbrocken im Asteroidengürtel zwischen Mars und Jupiter.</w:t>
      </w:r>
    </w:p>
    <w:p w14:paraId="2FCEA05A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8) Galaxien</w:t>
      </w:r>
    </w:p>
    <w:p w14:paraId="24EA622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Unsere Galaxie (Milchstraße) ist eine Spiralgalaxie.</w:t>
      </w:r>
    </w:p>
    <w:p w14:paraId="5DD5412E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9) Kometen</w:t>
      </w:r>
    </w:p>
    <w:p w14:paraId="59325D1F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Eis, Staub, Gestein – Schweif durch Sonnenwind.</w:t>
      </w:r>
    </w:p>
    <w:p w14:paraId="26EF3749" w14:textId="0F7100D0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10) Sonne – Eigenschaften</w:t>
      </w:r>
    </w:p>
    <w:p w14:paraId="4228C1C3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Oberfläche 5500°C, Inneres Millionen °C, Wasserstoff &amp; Helium, Kernfusion.</w:t>
      </w:r>
    </w:p>
    <w:p w14:paraId="3FFC935B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11) Maßeinheiten im Weltall</w:t>
      </w:r>
    </w:p>
    <w:p w14:paraId="57ADECAA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Lichtjahr, Astronomische Einheit (AE), Parsec</w:t>
      </w:r>
    </w:p>
    <w:p w14:paraId="7B65AFAA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12) Erstes Lebewesen im All</w:t>
      </w:r>
    </w:p>
    <w:p w14:paraId="071106D2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Laika – Sowjetunion</w:t>
      </w:r>
    </w:p>
    <w:p w14:paraId="1FC84CDC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13) Erster Mensch im All</w:t>
      </w:r>
    </w:p>
    <w:p w14:paraId="623965AB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Juri Gagarin – Sowjetunion</w:t>
      </w:r>
    </w:p>
    <w:p w14:paraId="08BD05CB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14) Erste Mondlandung</w:t>
      </w:r>
    </w:p>
    <w:p w14:paraId="5693E282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1969 USA – Neil Armstrong &amp; Buzz Aldrin</w:t>
      </w:r>
    </w:p>
    <w:p w14:paraId="0B878CA4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15) Anzahl der Mondlandungen/Menschen</w:t>
      </w:r>
    </w:p>
    <w:p w14:paraId="6A2B1F9B" w14:textId="77777777" w:rsidR="00A045C7" w:rsidRPr="00A045C7" w:rsidRDefault="00A045C7" w:rsidP="00A045C7">
      <w:pPr>
        <w:rPr>
          <w:sz w:val="24"/>
          <w:szCs w:val="24"/>
        </w:rPr>
      </w:pPr>
      <w:r w:rsidRPr="00A045C7">
        <w:rPr>
          <w:sz w:val="24"/>
          <w:szCs w:val="24"/>
        </w:rPr>
        <w:t>6 Landungen, 12 Menschen</w:t>
      </w:r>
    </w:p>
    <w:p w14:paraId="2AD17E2F" w14:textId="77777777" w:rsidR="00A045C7" w:rsidRPr="00A045C7" w:rsidRDefault="00A045C7" w:rsidP="00A045C7">
      <w:pPr>
        <w:rPr>
          <w:sz w:val="24"/>
          <w:szCs w:val="24"/>
        </w:rPr>
      </w:pPr>
    </w:p>
    <w:p w14:paraId="41E28CCB" w14:textId="77777777" w:rsidR="00A045C7" w:rsidRPr="00A045C7" w:rsidRDefault="00A045C7" w:rsidP="00A045C7">
      <w:pPr>
        <w:pStyle w:val="NoSpacing"/>
        <w:pBdr>
          <w:bottom w:val="single" w:sz="6" w:space="1" w:color="auto"/>
        </w:pBdr>
        <w:rPr>
          <w:color w:val="00B050"/>
        </w:rPr>
      </w:pPr>
      <w:r w:rsidRPr="00A045C7">
        <w:rPr>
          <w:color w:val="00B050"/>
        </w:rPr>
        <w:t>ASTRONOMIE – LÖSUNGEN GRUPPE B</w:t>
      </w:r>
    </w:p>
    <w:p w14:paraId="54FF388E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1) Theorie der Entstehung</w:t>
      </w:r>
    </w:p>
    <w:p w14:paraId="5E2970A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Urknalltheorie – 13,8 Mrd. Jahre</w:t>
      </w:r>
    </w:p>
    <w:p w14:paraId="362EF740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2) Weltbild</w:t>
      </w:r>
    </w:p>
    <w:p w14:paraId="42D01B01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Geozentrisch → Heliozentrisch (Kopernikus, Galilei, Kepler)</w:t>
      </w:r>
    </w:p>
    <w:p w14:paraId="1D46D6DD" w14:textId="77777777" w:rsidR="00A045C7" w:rsidRPr="00A045C7" w:rsidRDefault="00A045C7" w:rsidP="00A045C7">
      <w:pPr>
        <w:pStyle w:val="NoSpacing"/>
        <w:rPr>
          <w:sz w:val="28"/>
          <w:szCs w:val="24"/>
          <w:lang w:val="it-IT"/>
        </w:rPr>
      </w:pPr>
      <w:r w:rsidRPr="00A045C7">
        <w:rPr>
          <w:sz w:val="28"/>
          <w:szCs w:val="24"/>
          <w:lang w:val="it-IT"/>
        </w:rPr>
        <w:t xml:space="preserve">3) </w:t>
      </w:r>
      <w:proofErr w:type="spellStart"/>
      <w:r w:rsidRPr="00A045C7">
        <w:rPr>
          <w:sz w:val="28"/>
          <w:szCs w:val="24"/>
          <w:lang w:val="it-IT"/>
        </w:rPr>
        <w:t>Galileische</w:t>
      </w:r>
      <w:proofErr w:type="spellEnd"/>
      <w:r w:rsidRPr="00A045C7">
        <w:rPr>
          <w:sz w:val="28"/>
          <w:szCs w:val="24"/>
          <w:lang w:val="it-IT"/>
        </w:rPr>
        <w:t xml:space="preserve"> Monde</w:t>
      </w:r>
    </w:p>
    <w:p w14:paraId="41ADA1D2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  <w:lang w:val="it-IT"/>
        </w:rPr>
      </w:pPr>
      <w:r w:rsidRPr="00A045C7">
        <w:rPr>
          <w:sz w:val="24"/>
          <w:szCs w:val="24"/>
          <w:lang w:val="it-IT"/>
        </w:rPr>
        <w:t xml:space="preserve">Io, Europa, </w:t>
      </w:r>
      <w:proofErr w:type="spellStart"/>
      <w:r w:rsidRPr="00A045C7">
        <w:rPr>
          <w:sz w:val="24"/>
          <w:szCs w:val="24"/>
          <w:lang w:val="it-IT"/>
        </w:rPr>
        <w:t>Ganymed</w:t>
      </w:r>
      <w:proofErr w:type="spellEnd"/>
      <w:r w:rsidRPr="00A045C7">
        <w:rPr>
          <w:sz w:val="24"/>
          <w:szCs w:val="24"/>
          <w:lang w:val="it-IT"/>
        </w:rPr>
        <w:t>, Kallisto</w:t>
      </w:r>
    </w:p>
    <w:p w14:paraId="6C0413A0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4) Planetenreihenfolge</w:t>
      </w:r>
    </w:p>
    <w:p w14:paraId="7371E346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Merkur – Venus – Erde – Mars – Jupiter – Saturn – Uranus – Neptun</w:t>
      </w:r>
    </w:p>
    <w:p w14:paraId="026F1CEF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5) Unterschiede</w:t>
      </w:r>
    </w:p>
    <w:p w14:paraId="7BB5B15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Innere = Gestein, Äußere = Gas/Eis</w:t>
      </w:r>
    </w:p>
    <w:p w14:paraId="2CF1B3E1" w14:textId="77777777" w:rsidR="00A045C7" w:rsidRPr="00A045C7" w:rsidRDefault="00A045C7" w:rsidP="00A045C7">
      <w:pPr>
        <w:pStyle w:val="NoSpacing"/>
        <w:rPr>
          <w:sz w:val="28"/>
          <w:szCs w:val="24"/>
          <w:lang w:val="en-GB"/>
        </w:rPr>
      </w:pPr>
      <w:r w:rsidRPr="00A045C7">
        <w:rPr>
          <w:sz w:val="28"/>
          <w:szCs w:val="24"/>
          <w:lang w:val="en-GB"/>
        </w:rPr>
        <w:t xml:space="preserve">6) </w:t>
      </w:r>
      <w:proofErr w:type="spellStart"/>
      <w:r w:rsidRPr="00A045C7">
        <w:rPr>
          <w:sz w:val="28"/>
          <w:szCs w:val="24"/>
          <w:lang w:val="en-GB"/>
        </w:rPr>
        <w:t>Zwergplaneten</w:t>
      </w:r>
      <w:proofErr w:type="spellEnd"/>
    </w:p>
    <w:p w14:paraId="4F8E901C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  <w:lang w:val="en-GB"/>
        </w:rPr>
      </w:pPr>
      <w:r w:rsidRPr="00A045C7">
        <w:rPr>
          <w:sz w:val="24"/>
          <w:szCs w:val="24"/>
          <w:lang w:val="en-GB"/>
        </w:rPr>
        <w:t>Pluto, Eris, Ceres, Makemake, Haumea</w:t>
      </w:r>
    </w:p>
    <w:p w14:paraId="20C6DF6F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7) Galaxie &amp; Milchstraße</w:t>
      </w:r>
    </w:p>
    <w:p w14:paraId="08766F95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Galaxie = Sternsystem, Milchstraße = Spiralgalaxie</w:t>
      </w:r>
    </w:p>
    <w:p w14:paraId="0FE05D99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8) Kometen</w:t>
      </w:r>
    </w:p>
    <w:p w14:paraId="2D735D3F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Eis + Staub, Schweif durch Sonnenwind</w:t>
      </w:r>
    </w:p>
    <w:p w14:paraId="7DE82A58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9) Asteroiden</w:t>
      </w:r>
    </w:p>
    <w:p w14:paraId="4EAD7338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Asteroidengürtel</w:t>
      </w:r>
    </w:p>
    <w:p w14:paraId="3BFE57C3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10) Sonne</w:t>
      </w:r>
    </w:p>
    <w:p w14:paraId="2779A331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Kernfusion, Wasserstoff &amp; Helium, 5500°C</w:t>
      </w:r>
    </w:p>
    <w:p w14:paraId="55E777CC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11) Einheiten</w:t>
      </w:r>
    </w:p>
    <w:p w14:paraId="2BEBB39D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Lichtjahr, AE, Parsec</w:t>
      </w:r>
    </w:p>
    <w:p w14:paraId="689CBC66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12) Erstes Lebewesen</w:t>
      </w:r>
    </w:p>
    <w:p w14:paraId="5FF491E2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Laika</w:t>
      </w:r>
    </w:p>
    <w:p w14:paraId="02ECDA9E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13) Erster Mensch</w:t>
      </w:r>
    </w:p>
    <w:p w14:paraId="538B9CC4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Juri Gagarin</w:t>
      </w:r>
    </w:p>
    <w:p w14:paraId="4B48EF52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14) Erste Menschen auf dem Mond</w:t>
      </w:r>
    </w:p>
    <w:p w14:paraId="4811ED09" w14:textId="77777777" w:rsidR="00A045C7" w:rsidRPr="00A045C7" w:rsidRDefault="00A045C7" w:rsidP="00A045C7">
      <w:pPr>
        <w:pBdr>
          <w:bottom w:val="single" w:sz="6" w:space="1" w:color="auto"/>
        </w:pBdr>
        <w:rPr>
          <w:sz w:val="24"/>
          <w:szCs w:val="24"/>
        </w:rPr>
      </w:pPr>
      <w:r w:rsidRPr="00A045C7">
        <w:rPr>
          <w:sz w:val="24"/>
          <w:szCs w:val="24"/>
        </w:rPr>
        <w:t>Neil Armstrong &amp; Buzz Aldrin</w:t>
      </w:r>
    </w:p>
    <w:p w14:paraId="32EE1C48" w14:textId="77777777" w:rsidR="00A045C7" w:rsidRPr="00A045C7" w:rsidRDefault="00A045C7" w:rsidP="00A045C7">
      <w:pPr>
        <w:pStyle w:val="NoSpacing"/>
        <w:rPr>
          <w:sz w:val="28"/>
          <w:szCs w:val="24"/>
        </w:rPr>
      </w:pPr>
      <w:r w:rsidRPr="00A045C7">
        <w:rPr>
          <w:sz w:val="28"/>
          <w:szCs w:val="24"/>
        </w:rPr>
        <w:t>15) Menschen &amp; Landungen</w:t>
      </w:r>
    </w:p>
    <w:p w14:paraId="73BFBADD" w14:textId="77777777" w:rsidR="000B1B1A" w:rsidRDefault="00A045C7" w:rsidP="00A045C7">
      <w:pPr>
        <w:rPr>
          <w:sz w:val="24"/>
          <w:szCs w:val="24"/>
        </w:rPr>
      </w:pPr>
      <w:r w:rsidRPr="00A045C7">
        <w:rPr>
          <w:sz w:val="24"/>
          <w:szCs w:val="24"/>
        </w:rPr>
        <w:t>12 Menschen, 6 Landungen</w:t>
      </w:r>
    </w:p>
    <w:p w14:paraId="0BB68618" w14:textId="77777777" w:rsidR="000B1B1A" w:rsidRDefault="000B1B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1FE56D" w14:textId="77777777" w:rsidR="00637B79" w:rsidRDefault="00637B79" w:rsidP="00637B79">
      <w:pPr>
        <w:pStyle w:val="Heading1"/>
      </w:pPr>
      <w:r>
        <w:t>Astronomie – Lernzettel Gruppe A + B</w:t>
      </w:r>
    </w:p>
    <w:p w14:paraId="3CB13DE5" w14:textId="77777777" w:rsidR="00637B79" w:rsidRDefault="00637B79" w:rsidP="00637B79"/>
    <w:p w14:paraId="76A055FA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1) Entstehung des Universums – Urknall</w:t>
      </w:r>
    </w:p>
    <w:p w14:paraId="000F4538" w14:textId="77777777" w:rsidR="00637B79" w:rsidRDefault="00637B79" w:rsidP="00637B79">
      <w:r>
        <w:t>- Vor 13,8 Milliarden Jahren entstanden</w:t>
      </w:r>
    </w:p>
    <w:p w14:paraId="64DF304F" w14:textId="77777777" w:rsidR="00637B79" w:rsidRDefault="00637B79" w:rsidP="00637B79">
      <w:pPr>
        <w:pBdr>
          <w:bottom w:val="single" w:sz="6" w:space="1" w:color="auto"/>
        </w:pBdr>
      </w:pPr>
      <w:r>
        <w:t>- Urknall-Theorie: Alles dehnt sich bis heute aus</w:t>
      </w:r>
    </w:p>
    <w:p w14:paraId="6C5E0E75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2) Weltbilder</w:t>
      </w:r>
    </w:p>
    <w:p w14:paraId="6F5D9470" w14:textId="77777777" w:rsidR="00637B79" w:rsidRDefault="00637B79" w:rsidP="00637B79">
      <w:r>
        <w:t>Geozentrisch (Mittelalter): Erde im Mittelpunkt</w:t>
      </w:r>
    </w:p>
    <w:p w14:paraId="7414894A" w14:textId="77777777" w:rsidR="00637B79" w:rsidRDefault="00637B79" w:rsidP="00637B79">
      <w:r>
        <w:t>Heliozentrisch (Neuzeit): Sonne im Mittelpunkt</w:t>
      </w:r>
    </w:p>
    <w:p w14:paraId="52E3DEC8" w14:textId="77777777" w:rsidR="00637B79" w:rsidRDefault="00637B79" w:rsidP="00637B79">
      <w:pPr>
        <w:pBdr>
          <w:bottom w:val="single" w:sz="6" w:space="1" w:color="auto"/>
        </w:pBdr>
      </w:pPr>
      <w:r>
        <w:t>Wissenschaftler: Kopernikus, Galilei</w:t>
      </w:r>
    </w:p>
    <w:p w14:paraId="488C5C15" w14:textId="77777777" w:rsidR="00637B79" w:rsidRPr="00637B79" w:rsidRDefault="00637B79" w:rsidP="00175374">
      <w:pPr>
        <w:pStyle w:val="NoSpacing"/>
        <w:rPr>
          <w:lang w:val="it-IT"/>
        </w:rPr>
      </w:pPr>
      <w:r>
        <w:rPr>
          <w:rFonts w:ascii="Segoe UI Emoji" w:hAnsi="Segoe UI Emoji" w:cs="Segoe UI Emoji"/>
        </w:rPr>
        <w:t>⭐</w:t>
      </w:r>
      <w:r w:rsidRPr="00175374">
        <w:t xml:space="preserve"> 3) Galileo Galilei</w:t>
      </w:r>
    </w:p>
    <w:p w14:paraId="4BB56938" w14:textId="77777777" w:rsidR="00637B79" w:rsidRPr="00637B79" w:rsidRDefault="00637B79" w:rsidP="00637B79">
      <w:pPr>
        <w:rPr>
          <w:lang w:val="it-IT"/>
        </w:rPr>
      </w:pPr>
      <w:proofErr w:type="spellStart"/>
      <w:r w:rsidRPr="00637B79">
        <w:rPr>
          <w:lang w:val="it-IT"/>
        </w:rPr>
        <w:t>Entdeckte</w:t>
      </w:r>
      <w:proofErr w:type="spellEnd"/>
      <w:r w:rsidRPr="00637B79">
        <w:rPr>
          <w:lang w:val="it-IT"/>
        </w:rPr>
        <w:t xml:space="preserve">: Io, Europa, </w:t>
      </w:r>
      <w:proofErr w:type="spellStart"/>
      <w:r w:rsidRPr="00637B79">
        <w:rPr>
          <w:lang w:val="it-IT"/>
        </w:rPr>
        <w:t>Ganymed</w:t>
      </w:r>
      <w:proofErr w:type="spellEnd"/>
      <w:r w:rsidRPr="00637B79">
        <w:rPr>
          <w:lang w:val="it-IT"/>
        </w:rPr>
        <w:t>, Kallisto</w:t>
      </w:r>
    </w:p>
    <w:p w14:paraId="09927026" w14:textId="77777777" w:rsidR="00637B79" w:rsidRDefault="00637B79" w:rsidP="00637B79">
      <w:pPr>
        <w:pBdr>
          <w:bottom w:val="single" w:sz="6" w:space="1" w:color="auto"/>
        </w:pBdr>
      </w:pPr>
      <w:r>
        <w:t>Beweis: Nicht alles dreht sich um die Erde</w:t>
      </w:r>
    </w:p>
    <w:p w14:paraId="5DA4AEDC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4) Innere &amp; äußere Planeten</w:t>
      </w:r>
    </w:p>
    <w:p w14:paraId="11D5169A" w14:textId="77777777" w:rsidR="00637B79" w:rsidRDefault="00637B79" w:rsidP="00637B79">
      <w:r>
        <w:t>Innere: Merkur, Venus, Erde, Mars → Gesteinsplaneten</w:t>
      </w:r>
    </w:p>
    <w:p w14:paraId="36D0BBE8" w14:textId="77777777" w:rsidR="00637B79" w:rsidRDefault="00637B79" w:rsidP="00637B79">
      <w:pPr>
        <w:pBdr>
          <w:bottom w:val="single" w:sz="6" w:space="1" w:color="auto"/>
        </w:pBdr>
      </w:pPr>
      <w:r>
        <w:t>Äußere: Jupiter, Saturn, Uranus, Neptun → Gas-/Eisriesen</w:t>
      </w:r>
    </w:p>
    <w:p w14:paraId="3425C28F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5) Reihenfolge der Planeten</w:t>
      </w:r>
    </w:p>
    <w:p w14:paraId="27A5ACF6" w14:textId="77777777" w:rsidR="00637B79" w:rsidRDefault="00637B79" w:rsidP="00637B79">
      <w:r>
        <w:t>Merkur – Venus – Erde – Mars – Jupiter – Saturn – Uranus – Neptun</w:t>
      </w:r>
    </w:p>
    <w:p w14:paraId="19E92383" w14:textId="77777777" w:rsidR="00637B79" w:rsidRDefault="00637B79" w:rsidP="00637B79">
      <w:pPr>
        <w:pBdr>
          <w:bottom w:val="single" w:sz="6" w:space="1" w:color="auto"/>
        </w:pBdr>
      </w:pPr>
      <w:r>
        <w:t xml:space="preserve">Merksatz: Mein Vater Erklärt Mir Jeden Sonntag </w:t>
      </w:r>
      <w:proofErr w:type="spellStart"/>
      <w:r>
        <w:t>Unsere</w:t>
      </w:r>
      <w:proofErr w:type="spellEnd"/>
      <w:r>
        <w:t xml:space="preserve"> Nachbarn</w:t>
      </w:r>
    </w:p>
    <w:p w14:paraId="57A73A64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6) Zwergplaneten</w:t>
      </w:r>
    </w:p>
    <w:p w14:paraId="45780128" w14:textId="77777777" w:rsidR="00637B79" w:rsidRDefault="00637B79" w:rsidP="00637B79">
      <w:r>
        <w:t>Sonne als Zentrum, rund, Bahn nicht freigeräumt</w:t>
      </w:r>
    </w:p>
    <w:p w14:paraId="27D13034" w14:textId="77777777" w:rsidR="00637B79" w:rsidRDefault="00637B79" w:rsidP="00637B79">
      <w:pPr>
        <w:pBdr>
          <w:bottom w:val="single" w:sz="6" w:space="1" w:color="auto"/>
        </w:pBdr>
      </w:pPr>
      <w:r>
        <w:t>Beispiele: Pluto, Ceres, Eris</w:t>
      </w:r>
    </w:p>
    <w:p w14:paraId="01650D03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7) Asteroiden</w:t>
      </w:r>
    </w:p>
    <w:p w14:paraId="1CB0E078" w14:textId="77777777" w:rsidR="00637B79" w:rsidRDefault="00637B79" w:rsidP="00637B79">
      <w:r>
        <w:t>Kleine Gesteinsbrocken</w:t>
      </w:r>
    </w:p>
    <w:p w14:paraId="48A00DCC" w14:textId="77777777" w:rsidR="00637B79" w:rsidRDefault="00637B79" w:rsidP="00637B79">
      <w:pPr>
        <w:pBdr>
          <w:bottom w:val="single" w:sz="6" w:space="1" w:color="auto"/>
        </w:pBdr>
      </w:pPr>
      <w:r>
        <w:t>Asteroidengürtel zwischen Mars &amp; Jupiter</w:t>
      </w:r>
    </w:p>
    <w:p w14:paraId="4E1AE00D" w14:textId="0C420F20" w:rsidR="00637B79" w:rsidRDefault="0013789B" w:rsidP="00175374">
      <w:pPr>
        <w:pStyle w:val="NoSpacing"/>
      </w:pPr>
      <w:r>
        <w:rPr>
          <w:rFonts w:ascii="Segoe UI Emoji" w:hAnsi="Segoe UI Emoji" w:cs="Segoe UI Emoji"/>
        </w:rPr>
        <w:t>⭐</w:t>
      </w:r>
      <w:r w:rsidR="00637B79">
        <w:t xml:space="preserve"> 8) Galaxien</w:t>
      </w:r>
    </w:p>
    <w:p w14:paraId="781231A7" w14:textId="77777777" w:rsidR="00637B79" w:rsidRDefault="00637B79" w:rsidP="00637B79">
      <w:r>
        <w:t>Riesen aus Sternen, Gas, Staub</w:t>
      </w:r>
    </w:p>
    <w:p w14:paraId="6D07D930" w14:textId="77777777" w:rsidR="00637B79" w:rsidRDefault="00637B79" w:rsidP="00637B79">
      <w:pPr>
        <w:pBdr>
          <w:bottom w:val="single" w:sz="6" w:space="1" w:color="auto"/>
        </w:pBdr>
      </w:pPr>
      <w:r>
        <w:t>Milchstraße: Balkenspiralgalaxie</w:t>
      </w:r>
    </w:p>
    <w:p w14:paraId="3C53A805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9) Kometen</w:t>
      </w:r>
    </w:p>
    <w:p w14:paraId="70618900" w14:textId="77777777" w:rsidR="00637B79" w:rsidRDefault="00637B79" w:rsidP="00637B79">
      <w:r>
        <w:t>Eis, Staub, Gestein</w:t>
      </w:r>
    </w:p>
    <w:p w14:paraId="68D1C640" w14:textId="77777777" w:rsidR="00637B79" w:rsidRDefault="00637B79" w:rsidP="00637B79">
      <w:pPr>
        <w:pBdr>
          <w:bottom w:val="single" w:sz="6" w:space="1" w:color="auto"/>
        </w:pBdr>
      </w:pPr>
      <w:r>
        <w:t>Schweif durch Sonnenwind, zeigt weg von der Sonne</w:t>
      </w:r>
    </w:p>
    <w:p w14:paraId="565873B0" w14:textId="77777777" w:rsidR="0081268F" w:rsidRPr="0081268F" w:rsidRDefault="0081268F" w:rsidP="0081268F">
      <w:pPr>
        <w:pStyle w:val="Heading2"/>
      </w:pPr>
    </w:p>
    <w:p w14:paraId="2EC8710B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10) Sonne</w:t>
      </w:r>
    </w:p>
    <w:p w14:paraId="5AA58258" w14:textId="77777777" w:rsidR="00637B79" w:rsidRDefault="00637B79" w:rsidP="00637B79">
      <w:r>
        <w:t xml:space="preserve">Oberfläche 5.500°C, Kern 15 </w:t>
      </w:r>
      <w:proofErr w:type="spellStart"/>
      <w:r>
        <w:t>Mio°C</w:t>
      </w:r>
      <w:proofErr w:type="spellEnd"/>
    </w:p>
    <w:p w14:paraId="1A865186" w14:textId="77777777" w:rsidR="00637B79" w:rsidRDefault="00637B79" w:rsidP="00637B79">
      <w:r>
        <w:t>Besteht aus Wasserstoff &amp; Helium</w:t>
      </w:r>
    </w:p>
    <w:p w14:paraId="2DF23635" w14:textId="77777777" w:rsidR="00637B79" w:rsidRDefault="00637B79" w:rsidP="00637B79">
      <w:pPr>
        <w:pBdr>
          <w:bottom w:val="single" w:sz="6" w:space="1" w:color="auto"/>
        </w:pBdr>
      </w:pPr>
      <w:r>
        <w:t>Energie durch Kernfusion</w:t>
      </w:r>
    </w:p>
    <w:p w14:paraId="32F09BC0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11) Maßeinheiten</w:t>
      </w:r>
    </w:p>
    <w:p w14:paraId="5393E838" w14:textId="77777777" w:rsidR="00637B79" w:rsidRDefault="00637B79" w:rsidP="00637B79">
      <w:pPr>
        <w:pBdr>
          <w:bottom w:val="single" w:sz="6" w:space="1" w:color="auto"/>
        </w:pBdr>
      </w:pPr>
      <w:r>
        <w:t>Lichtminute, Lichtstunde, Lichtjahr, AE</w:t>
      </w:r>
    </w:p>
    <w:p w14:paraId="046833BB" w14:textId="15A3AE0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12) Erstes Lebewesen im All</w:t>
      </w:r>
    </w:p>
    <w:p w14:paraId="57B2309A" w14:textId="14B99CC8" w:rsidR="00FB68A8" w:rsidRDefault="00637B79" w:rsidP="00637B79">
      <w:pPr>
        <w:pBdr>
          <w:bottom w:val="single" w:sz="6" w:space="1" w:color="auto"/>
        </w:pBdr>
      </w:pPr>
      <w:r>
        <w:t>Laika, Sowjetunion, 1957</w:t>
      </w:r>
    </w:p>
    <w:p w14:paraId="583483C0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13) Erster Mensch im All</w:t>
      </w:r>
    </w:p>
    <w:p w14:paraId="71AF37EF" w14:textId="77777777" w:rsidR="00637B79" w:rsidRDefault="00637B79" w:rsidP="00637B79">
      <w:pPr>
        <w:pBdr>
          <w:bottom w:val="single" w:sz="6" w:space="1" w:color="auto"/>
        </w:pBdr>
      </w:pPr>
      <w:r>
        <w:t>Juri Gagarin, Sowjetunion, 1961</w:t>
      </w:r>
    </w:p>
    <w:p w14:paraId="62505676" w14:textId="77777777" w:rsidR="00637B79" w:rsidRDefault="00637B79" w:rsidP="00175374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14) Erste Mondlandung</w:t>
      </w:r>
    </w:p>
    <w:p w14:paraId="3F11E833" w14:textId="77777777" w:rsidR="00637B79" w:rsidRDefault="00637B79" w:rsidP="00637B79">
      <w:pPr>
        <w:pBdr>
          <w:bottom w:val="single" w:sz="6" w:space="1" w:color="auto"/>
        </w:pBdr>
      </w:pPr>
      <w:r>
        <w:t>USA 1969 – Armstrong, Aldrin, Collins</w:t>
      </w:r>
    </w:p>
    <w:p w14:paraId="517B171D" w14:textId="70928606" w:rsidR="00637B79" w:rsidRDefault="00637B79" w:rsidP="0013789B">
      <w:pPr>
        <w:pStyle w:val="NoSpacing"/>
      </w:pPr>
      <w:r>
        <w:rPr>
          <w:rFonts w:ascii="Segoe UI Emoji" w:hAnsi="Segoe UI Emoji" w:cs="Segoe UI Emoji"/>
        </w:rPr>
        <w:t>⭐</w:t>
      </w:r>
      <w:r>
        <w:t xml:space="preserve"> 15) Anzahl Mondlandungen</w:t>
      </w:r>
    </w:p>
    <w:p w14:paraId="7A328FC5" w14:textId="77777777" w:rsidR="00637B79" w:rsidRDefault="00637B79" w:rsidP="00637B79">
      <w:r>
        <w:t>6 erfolgreiche</w:t>
      </w:r>
    </w:p>
    <w:p w14:paraId="00C2696A" w14:textId="77777777" w:rsidR="00637B79" w:rsidRDefault="00637B79" w:rsidP="00637B79">
      <w:pPr>
        <w:pBdr>
          <w:bottom w:val="single" w:sz="6" w:space="1" w:color="auto"/>
        </w:pBdr>
      </w:pPr>
      <w:r>
        <w:t>12 Menschen auf dem Mond</w:t>
      </w:r>
    </w:p>
    <w:p w14:paraId="6FA92E44" w14:textId="77777777" w:rsidR="00FB68A8" w:rsidRDefault="00FB68A8" w:rsidP="00637B79"/>
    <w:p w14:paraId="7A06F87C" w14:textId="77777777" w:rsidR="00600AB9" w:rsidRDefault="00600AB9" w:rsidP="00600AB9"/>
    <w:p w14:paraId="6714FDDF" w14:textId="77777777" w:rsidR="00A045C7" w:rsidRPr="00A045C7" w:rsidRDefault="00A045C7" w:rsidP="00A045C7">
      <w:pPr>
        <w:rPr>
          <w:sz w:val="24"/>
          <w:szCs w:val="24"/>
        </w:rPr>
      </w:pPr>
    </w:p>
    <w:p w14:paraId="1D709FC8" w14:textId="77777777" w:rsidR="00A045C7" w:rsidRPr="00A045C7" w:rsidRDefault="00A045C7" w:rsidP="00A045C7">
      <w:pPr>
        <w:rPr>
          <w:sz w:val="24"/>
          <w:szCs w:val="24"/>
        </w:rPr>
      </w:pPr>
    </w:p>
    <w:p w14:paraId="63E1FC2F" w14:textId="72C94496" w:rsidR="00DB75F7" w:rsidRPr="00A045C7" w:rsidRDefault="00DB75F7" w:rsidP="00A045C7">
      <w:pPr>
        <w:rPr>
          <w:sz w:val="24"/>
          <w:szCs w:val="24"/>
        </w:rPr>
      </w:pPr>
    </w:p>
    <w:sectPr w:rsidR="00DB75F7" w:rsidRPr="00A045C7" w:rsidSect="00A045C7">
      <w:headerReference w:type="default" r:id="rId7"/>
      <w:pgSz w:w="11906" w:h="16838"/>
      <w:pgMar w:top="567" w:right="707" w:bottom="567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9999" w14:textId="77777777" w:rsidR="002654E9" w:rsidRDefault="002654E9" w:rsidP="001D7A24">
      <w:pPr>
        <w:spacing w:after="0" w:line="240" w:lineRule="auto"/>
      </w:pPr>
      <w:r>
        <w:separator/>
      </w:r>
    </w:p>
  </w:endnote>
  <w:endnote w:type="continuationSeparator" w:id="0">
    <w:p w14:paraId="374CE526" w14:textId="77777777" w:rsidR="002654E9" w:rsidRDefault="002654E9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2F0F" w14:textId="77777777" w:rsidR="002654E9" w:rsidRDefault="002654E9" w:rsidP="001D7A24">
      <w:pPr>
        <w:spacing w:after="0" w:line="240" w:lineRule="auto"/>
      </w:pPr>
      <w:r>
        <w:separator/>
      </w:r>
    </w:p>
  </w:footnote>
  <w:footnote w:type="continuationSeparator" w:id="0">
    <w:p w14:paraId="4E2842D1" w14:textId="77777777" w:rsidR="002654E9" w:rsidRDefault="002654E9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C7AA" w14:textId="6114EFA7" w:rsidR="001D7A24" w:rsidRPr="001D7A24" w:rsidRDefault="006B2766" w:rsidP="001D7A24">
    <w:pPr>
      <w:pStyle w:val="Header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A045C7">
      <w:rPr>
        <w:color w:val="0070C0"/>
        <w:sz w:val="20"/>
        <w:szCs w:val="20"/>
      </w:rPr>
      <w:t>02.03.2026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C7"/>
    <w:rsid w:val="000B1B1A"/>
    <w:rsid w:val="000C5BEA"/>
    <w:rsid w:val="00113808"/>
    <w:rsid w:val="0013789B"/>
    <w:rsid w:val="00175374"/>
    <w:rsid w:val="001D7A24"/>
    <w:rsid w:val="002654E9"/>
    <w:rsid w:val="004044E4"/>
    <w:rsid w:val="004825C7"/>
    <w:rsid w:val="004B4B6B"/>
    <w:rsid w:val="004E2B6E"/>
    <w:rsid w:val="00512C44"/>
    <w:rsid w:val="00514A26"/>
    <w:rsid w:val="00561A7D"/>
    <w:rsid w:val="00574339"/>
    <w:rsid w:val="005E4AC6"/>
    <w:rsid w:val="00600AB9"/>
    <w:rsid w:val="00637B79"/>
    <w:rsid w:val="006564F9"/>
    <w:rsid w:val="0068234E"/>
    <w:rsid w:val="00686D30"/>
    <w:rsid w:val="006B2766"/>
    <w:rsid w:val="007E32BB"/>
    <w:rsid w:val="0081268F"/>
    <w:rsid w:val="0082669F"/>
    <w:rsid w:val="00920C97"/>
    <w:rsid w:val="009B254F"/>
    <w:rsid w:val="00A045C7"/>
    <w:rsid w:val="00A444F9"/>
    <w:rsid w:val="00B12BB2"/>
    <w:rsid w:val="00BE238B"/>
    <w:rsid w:val="00C34A63"/>
    <w:rsid w:val="00C447E4"/>
    <w:rsid w:val="00C51E7D"/>
    <w:rsid w:val="00D9654E"/>
    <w:rsid w:val="00DB75F7"/>
    <w:rsid w:val="00DC4319"/>
    <w:rsid w:val="00DF1FF5"/>
    <w:rsid w:val="00EE1D40"/>
    <w:rsid w:val="00EF7B0B"/>
    <w:rsid w:val="00F2005B"/>
    <w:rsid w:val="00F72DC5"/>
    <w:rsid w:val="00FB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57EA7"/>
  <w15:chartTrackingRefBased/>
  <w15:docId w15:val="{63259049-525D-4F26-9579-8CAA5918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0B"/>
    <w:rPr>
      <w:rFonts w:ascii="Arial" w:hAnsi="Arial"/>
    </w:rPr>
  </w:style>
  <w:style w:type="paragraph" w:styleId="Heading1">
    <w:name w:val="heading 1"/>
    <w:aliases w:val="Überschrift Schule"/>
    <w:basedOn w:val="Normal"/>
    <w:next w:val="Normal"/>
    <w:link w:val="Heading1Char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Überschrift Schule Char"/>
    <w:basedOn w:val="DefaultParagraphFont"/>
    <w:link w:val="Heading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24"/>
  </w:style>
  <w:style w:type="paragraph" w:styleId="Footer">
    <w:name w:val="footer"/>
    <w:basedOn w:val="Normal"/>
    <w:link w:val="FooterChar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24"/>
  </w:style>
  <w:style w:type="paragraph" w:styleId="NoSpacing">
    <w:name w:val="No Spacing"/>
    <w:aliases w:val="Zwischen Überschrift Schule"/>
    <w:next w:val="Heading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542</Words>
  <Characters>3094</Characters>
  <Application>Microsoft Office Word</Application>
  <DocSecurity>4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14</cp:revision>
  <cp:lastPrinted>2026-03-02T18:53:00Z</cp:lastPrinted>
  <dcterms:created xsi:type="dcterms:W3CDTF">2026-03-02T15:22:00Z</dcterms:created>
  <dcterms:modified xsi:type="dcterms:W3CDTF">2026-03-02T09:53:00Z</dcterms:modified>
</cp:coreProperties>
</file>