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D07E" w14:textId="0393E5B2" w:rsidR="00EE1D40" w:rsidRDefault="001E4CA8" w:rsidP="00686D30">
      <w:pPr>
        <w:pStyle w:val="berschrift2"/>
      </w:pPr>
      <w:r w:rsidRPr="001E4CA8">
        <w:t>Bedeutung des Wassers</w:t>
      </w:r>
    </w:p>
    <w:p w14:paraId="555131D6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27C772B4" w14:textId="665687BD" w:rsidR="001E4CA8" w:rsidRPr="001E4CA8" w:rsidRDefault="001E4CA8" w:rsidP="001E4CA8">
      <w:pPr>
        <w:pStyle w:val="Listenabsatz"/>
        <w:numPr>
          <w:ilvl w:val="0"/>
          <w:numId w:val="2"/>
        </w:numPr>
      </w:pPr>
      <w:r w:rsidRPr="001E4CA8">
        <w:rPr>
          <w:b/>
          <w:bCs/>
        </w:rPr>
        <w:t>Alle Lebewesen bestehen zum Großteil aus Wasser</w:t>
      </w:r>
      <w:r w:rsidRPr="001E4CA8">
        <w:t xml:space="preserve"> – je nach Organismus sind das etwa </w:t>
      </w:r>
      <w:r w:rsidRPr="001E4CA8">
        <w:rPr>
          <w:b/>
          <w:bCs/>
        </w:rPr>
        <w:t>10 % bis 95 %</w:t>
      </w:r>
      <w:r w:rsidRPr="001E4CA8">
        <w:t xml:space="preserve">. </w:t>
      </w:r>
      <w:r>
        <w:br/>
      </w:r>
    </w:p>
    <w:p w14:paraId="29882016" w14:textId="20A2588B" w:rsidR="001E4CA8" w:rsidRPr="001E4CA8" w:rsidRDefault="001E4CA8" w:rsidP="001E4CA8">
      <w:pPr>
        <w:pStyle w:val="Listenabsatz"/>
        <w:numPr>
          <w:ilvl w:val="0"/>
          <w:numId w:val="2"/>
        </w:numPr>
      </w:pPr>
      <w:r w:rsidRPr="001E4CA8">
        <w:rPr>
          <w:b/>
          <w:bCs/>
        </w:rPr>
        <w:t>Wasser beeinflusst das Klima</w:t>
      </w:r>
      <w:r w:rsidRPr="001E4CA8">
        <w:t xml:space="preserve"> und viele </w:t>
      </w:r>
      <w:r w:rsidRPr="001E4CA8">
        <w:rPr>
          <w:b/>
          <w:bCs/>
        </w:rPr>
        <w:t>Umwelteinflüsse</w:t>
      </w:r>
      <w:r w:rsidRPr="001E4CA8">
        <w:t xml:space="preserve">. </w:t>
      </w:r>
      <w:r>
        <w:br/>
      </w:r>
    </w:p>
    <w:p w14:paraId="6643A469" w14:textId="21AA7A86" w:rsidR="001E4CA8" w:rsidRPr="001E4CA8" w:rsidRDefault="001E4CA8" w:rsidP="001E4CA8">
      <w:pPr>
        <w:pStyle w:val="Listenabsatz"/>
        <w:numPr>
          <w:ilvl w:val="0"/>
          <w:numId w:val="2"/>
        </w:numPr>
      </w:pPr>
      <w:r w:rsidRPr="001E4CA8">
        <w:t xml:space="preserve">Es kann </w:t>
      </w:r>
      <w:r w:rsidRPr="001E4CA8">
        <w:rPr>
          <w:b/>
          <w:bCs/>
        </w:rPr>
        <w:t>Wärme und Kälte lange speichern</w:t>
      </w:r>
      <w:r w:rsidRPr="001E4CA8">
        <w:t xml:space="preserve">, was für das Klima und das Leben wichtig ist. </w:t>
      </w:r>
      <w:r>
        <w:br/>
      </w:r>
    </w:p>
    <w:p w14:paraId="4C0747BB" w14:textId="242B1FED" w:rsidR="001E4CA8" w:rsidRPr="001E4CA8" w:rsidRDefault="001E4CA8" w:rsidP="001E4CA8">
      <w:pPr>
        <w:pStyle w:val="Listenabsatz"/>
        <w:numPr>
          <w:ilvl w:val="0"/>
          <w:numId w:val="2"/>
        </w:numPr>
      </w:pPr>
      <w:r w:rsidRPr="001E4CA8">
        <w:rPr>
          <w:b/>
          <w:bCs/>
        </w:rPr>
        <w:t>Das Leben entstand ursprünglich im Wasser</w:t>
      </w:r>
      <w:r w:rsidRPr="001E4CA8">
        <w:t xml:space="preserve"> – viele Urformen lebten zuerst im Meer. </w:t>
      </w:r>
      <w:r>
        <w:br/>
      </w:r>
    </w:p>
    <w:p w14:paraId="240089C2" w14:textId="66B039B5" w:rsidR="00DB75F7" w:rsidRPr="00686D30" w:rsidRDefault="001E4CA8" w:rsidP="001E4CA8">
      <w:pPr>
        <w:pStyle w:val="Listenabsatz"/>
        <w:numPr>
          <w:ilvl w:val="0"/>
          <w:numId w:val="2"/>
        </w:numPr>
      </w:pPr>
      <w:r w:rsidRPr="001E4CA8">
        <w:t xml:space="preserve">Auch heute sind viele </w:t>
      </w:r>
      <w:r w:rsidRPr="001E4CA8">
        <w:rPr>
          <w:b/>
          <w:bCs/>
        </w:rPr>
        <w:t>Organismen ans Wasser gebunden</w:t>
      </w:r>
      <w:r w:rsidRPr="001E4CA8">
        <w:t>, z. B. Fische, Amphibien oder Wasserpflanzen.</w:t>
      </w:r>
    </w:p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7FFB6" w14:textId="77777777" w:rsidR="001E4CA8" w:rsidRDefault="001E4CA8" w:rsidP="001D7A24">
      <w:pPr>
        <w:spacing w:after="0" w:line="240" w:lineRule="auto"/>
      </w:pPr>
      <w:r>
        <w:separator/>
      </w:r>
    </w:p>
  </w:endnote>
  <w:endnote w:type="continuationSeparator" w:id="0">
    <w:p w14:paraId="78F9BB1D" w14:textId="77777777" w:rsidR="001E4CA8" w:rsidRDefault="001E4CA8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CDF1" w14:textId="77777777" w:rsidR="001E4CA8" w:rsidRDefault="001E4CA8" w:rsidP="001D7A24">
      <w:pPr>
        <w:spacing w:after="0" w:line="240" w:lineRule="auto"/>
      </w:pPr>
      <w:r>
        <w:separator/>
      </w:r>
    </w:p>
  </w:footnote>
  <w:footnote w:type="continuationSeparator" w:id="0">
    <w:p w14:paraId="0EE1C573" w14:textId="77777777" w:rsidR="001E4CA8" w:rsidRDefault="001E4CA8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3C0F" w14:textId="5C729E54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1E4CA8" w:rsidRPr="001E4CA8">
      <w:rPr>
        <w:color w:val="0070C0"/>
        <w:sz w:val="20"/>
        <w:szCs w:val="20"/>
      </w:rPr>
      <w:t>16.09.25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E7535"/>
    <w:multiLevelType w:val="hybridMultilevel"/>
    <w:tmpl w:val="1E840F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1672634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A8"/>
    <w:rsid w:val="00113808"/>
    <w:rsid w:val="001D7A24"/>
    <w:rsid w:val="001E4CA8"/>
    <w:rsid w:val="004044E4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C34A63"/>
    <w:rsid w:val="00C51E7D"/>
    <w:rsid w:val="00DB75F7"/>
    <w:rsid w:val="00DC4319"/>
    <w:rsid w:val="00E2609A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41C09"/>
  <w15:chartTrackingRefBased/>
  <w15:docId w15:val="{7F4B1E2C-A6CE-4EAA-BD2D-383D6901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61</Words>
  <Characters>391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2025-10-03T18:18:00Z</dcterms:created>
  <dcterms:modified xsi:type="dcterms:W3CDTF">2025-10-03T18:21:00Z</dcterms:modified>
</cp:coreProperties>
</file>