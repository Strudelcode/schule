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2DEA" w14:textId="6E50A0B8" w:rsidR="00EE1D40" w:rsidRDefault="009F2FEA" w:rsidP="00686D30">
      <w:pPr>
        <w:pStyle w:val="berschrift2"/>
      </w:pPr>
      <w:r w:rsidRPr="009F2FEA">
        <w:t>Nahrungsketten im Lebensraum See</w:t>
      </w:r>
    </w:p>
    <w:p w14:paraId="17464606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52CD27F6" w14:textId="1D956BA7" w:rsidR="00F01149" w:rsidRPr="00F01149" w:rsidRDefault="00F01149" w:rsidP="00F01149">
      <w:pPr>
        <w:pStyle w:val="Listenabsatz"/>
        <w:numPr>
          <w:ilvl w:val="0"/>
          <w:numId w:val="3"/>
        </w:numPr>
      </w:pPr>
      <w:r w:rsidRPr="00F01149">
        <w:rPr>
          <w:b/>
          <w:bCs/>
        </w:rPr>
        <w:t>Wasserpflanzen</w:t>
      </w:r>
      <w:r w:rsidRPr="00F01149">
        <w:br/>
        <w:t xml:space="preserve">→ z. B. </w:t>
      </w:r>
      <w:r w:rsidRPr="00F01149">
        <w:rPr>
          <w:b/>
          <w:bCs/>
        </w:rPr>
        <w:t>Algen</w:t>
      </w:r>
      <w:r w:rsidRPr="00F01149">
        <w:t xml:space="preserve">, </w:t>
      </w:r>
      <w:r w:rsidRPr="00F01149">
        <w:rPr>
          <w:b/>
          <w:bCs/>
        </w:rPr>
        <w:t>Schwimmblattpflanzen</w:t>
      </w:r>
      <w:r w:rsidRPr="00F01149">
        <w:t xml:space="preserve"> und </w:t>
      </w:r>
      <w:r w:rsidRPr="00F01149">
        <w:rPr>
          <w:b/>
          <w:bCs/>
        </w:rPr>
        <w:t>Tauchblattpflanzen</w:t>
      </w:r>
      <w:r w:rsidRPr="00F01149">
        <w:br/>
        <w:t xml:space="preserve">→ Sie betreiben </w:t>
      </w:r>
      <w:r w:rsidRPr="00F01149">
        <w:rPr>
          <w:b/>
          <w:bCs/>
        </w:rPr>
        <w:t>Photosynthese</w:t>
      </w:r>
      <w:r w:rsidRPr="00F01149">
        <w:t xml:space="preserve"> und sind die </w:t>
      </w:r>
      <w:r w:rsidRPr="00F01149">
        <w:rPr>
          <w:b/>
          <w:bCs/>
        </w:rPr>
        <w:t>Produzenten</w:t>
      </w:r>
      <w:r w:rsidRPr="00F01149">
        <w:t>.</w:t>
      </w:r>
    </w:p>
    <w:p w14:paraId="2382DAB7" w14:textId="25A9C993" w:rsidR="00F01149" w:rsidRPr="00F01149" w:rsidRDefault="00F01149" w:rsidP="00F01149">
      <w:pPr>
        <w:pStyle w:val="Listenabsatz"/>
        <w:numPr>
          <w:ilvl w:val="0"/>
          <w:numId w:val="3"/>
        </w:numPr>
      </w:pPr>
      <w:r w:rsidRPr="00F01149">
        <w:rPr>
          <w:b/>
          <w:bCs/>
        </w:rPr>
        <w:t>Kleinlebewesen</w:t>
      </w:r>
      <w:r w:rsidRPr="00F01149">
        <w:br/>
        <w:t xml:space="preserve">→ z. B. </w:t>
      </w:r>
      <w:r w:rsidRPr="00F01149">
        <w:rPr>
          <w:b/>
          <w:bCs/>
        </w:rPr>
        <w:t>Wasserflöhe</w:t>
      </w:r>
      <w:r w:rsidRPr="00F01149">
        <w:t xml:space="preserve">, </w:t>
      </w:r>
      <w:r w:rsidRPr="00F01149">
        <w:rPr>
          <w:b/>
          <w:bCs/>
        </w:rPr>
        <w:t>Insektenlarven</w:t>
      </w:r>
      <w:r w:rsidRPr="00F01149">
        <w:t xml:space="preserve">, </w:t>
      </w:r>
      <w:r w:rsidRPr="00F01149">
        <w:rPr>
          <w:b/>
          <w:bCs/>
        </w:rPr>
        <w:t>Kleinkrebse</w:t>
      </w:r>
      <w:r w:rsidRPr="00F01149">
        <w:br/>
        <w:t xml:space="preserve">→ Sie fressen die Pflanzen und sind </w:t>
      </w:r>
      <w:r w:rsidRPr="00F01149">
        <w:rPr>
          <w:b/>
          <w:bCs/>
        </w:rPr>
        <w:t>Primärkonsumenten</w:t>
      </w:r>
      <w:r w:rsidRPr="00F01149">
        <w:t>.</w:t>
      </w:r>
    </w:p>
    <w:p w14:paraId="6E0D69DB" w14:textId="0943E610" w:rsidR="00F01149" w:rsidRPr="00F01149" w:rsidRDefault="00F01149" w:rsidP="00F01149">
      <w:pPr>
        <w:pStyle w:val="Listenabsatz"/>
        <w:numPr>
          <w:ilvl w:val="0"/>
          <w:numId w:val="3"/>
        </w:numPr>
      </w:pPr>
      <w:r w:rsidRPr="00F01149">
        <w:rPr>
          <w:b/>
          <w:bCs/>
        </w:rPr>
        <w:t>Friedfische</w:t>
      </w:r>
      <w:r w:rsidRPr="00F01149">
        <w:br/>
        <w:t xml:space="preserve">→ z. B. </w:t>
      </w:r>
      <w:r w:rsidRPr="00F01149">
        <w:rPr>
          <w:b/>
          <w:bCs/>
        </w:rPr>
        <w:t>Karpfen</w:t>
      </w:r>
      <w:r w:rsidRPr="00F01149">
        <w:t xml:space="preserve">, </w:t>
      </w:r>
      <w:r w:rsidRPr="00F01149">
        <w:rPr>
          <w:b/>
          <w:bCs/>
        </w:rPr>
        <w:t>Rotauge</w:t>
      </w:r>
      <w:r w:rsidRPr="00F01149">
        <w:t xml:space="preserve">, </w:t>
      </w:r>
      <w:r w:rsidRPr="00F01149">
        <w:rPr>
          <w:b/>
          <w:bCs/>
        </w:rPr>
        <w:t>Schleie</w:t>
      </w:r>
      <w:r w:rsidRPr="00F01149">
        <w:br/>
        <w:t xml:space="preserve">→ Sie fressen Kleinlebewesen und sind </w:t>
      </w:r>
      <w:r w:rsidRPr="00F01149">
        <w:rPr>
          <w:b/>
          <w:bCs/>
        </w:rPr>
        <w:t>Sekundärkonsumenten</w:t>
      </w:r>
      <w:r w:rsidRPr="00F01149">
        <w:t>.</w:t>
      </w:r>
    </w:p>
    <w:p w14:paraId="13A2EC6D" w14:textId="6DB8A9DB" w:rsidR="00F01149" w:rsidRPr="00F01149" w:rsidRDefault="00F01149" w:rsidP="00F01149">
      <w:pPr>
        <w:pStyle w:val="Listenabsatz"/>
        <w:numPr>
          <w:ilvl w:val="0"/>
          <w:numId w:val="3"/>
        </w:numPr>
      </w:pPr>
      <w:r w:rsidRPr="00F01149">
        <w:rPr>
          <w:b/>
          <w:bCs/>
        </w:rPr>
        <w:t>Raubfische</w:t>
      </w:r>
      <w:r w:rsidRPr="00F01149">
        <w:br/>
        <w:t xml:space="preserve">→ z. B. </w:t>
      </w:r>
      <w:r w:rsidRPr="00F01149">
        <w:rPr>
          <w:b/>
          <w:bCs/>
        </w:rPr>
        <w:t>Hecht</w:t>
      </w:r>
      <w:r w:rsidRPr="00F01149">
        <w:t xml:space="preserve">, </w:t>
      </w:r>
      <w:r w:rsidRPr="00F01149">
        <w:rPr>
          <w:b/>
          <w:bCs/>
        </w:rPr>
        <w:t>Zander</w:t>
      </w:r>
      <w:r w:rsidRPr="00F01149">
        <w:t xml:space="preserve">, </w:t>
      </w:r>
      <w:r w:rsidRPr="00F01149">
        <w:rPr>
          <w:b/>
          <w:bCs/>
        </w:rPr>
        <w:t>Barsch</w:t>
      </w:r>
      <w:r w:rsidRPr="00F01149">
        <w:br/>
        <w:t xml:space="preserve">→ Sie fressen Friedfische und sind </w:t>
      </w:r>
      <w:r w:rsidRPr="00F01149">
        <w:rPr>
          <w:b/>
          <w:bCs/>
        </w:rPr>
        <w:t>Tertiärkonsumenten</w:t>
      </w:r>
      <w:r w:rsidRPr="00F01149">
        <w:t>.</w:t>
      </w:r>
    </w:p>
    <w:p w14:paraId="6C54BA6E" w14:textId="7B064BF6" w:rsidR="00F01149" w:rsidRPr="00F01149" w:rsidRDefault="00F01149" w:rsidP="00F01149">
      <w:pPr>
        <w:pStyle w:val="Listenabsatz"/>
        <w:numPr>
          <w:ilvl w:val="0"/>
          <w:numId w:val="3"/>
        </w:numPr>
      </w:pPr>
      <w:r w:rsidRPr="00F01149">
        <w:rPr>
          <w:b/>
          <w:bCs/>
        </w:rPr>
        <w:t>Menschen</w:t>
      </w:r>
      <w:r w:rsidRPr="00F01149">
        <w:br/>
        <w:t xml:space="preserve">→ stehen am Ende der Nahrungskette und nutzen den See z. B. zum </w:t>
      </w:r>
      <w:r w:rsidRPr="00F01149">
        <w:rPr>
          <w:b/>
          <w:bCs/>
        </w:rPr>
        <w:t>Angeln</w:t>
      </w:r>
      <w:r w:rsidRPr="00F01149">
        <w:t xml:space="preserve"> oder </w:t>
      </w:r>
      <w:r w:rsidRPr="00F01149">
        <w:rPr>
          <w:b/>
          <w:bCs/>
        </w:rPr>
        <w:t>Fischfang</w:t>
      </w:r>
      <w:r w:rsidRPr="00F01149">
        <w:t>.</w:t>
      </w:r>
    </w:p>
    <w:p w14:paraId="55F80615" w14:textId="7EE9C1E7" w:rsidR="0024776C" w:rsidRPr="004F26AB" w:rsidRDefault="0024776C" w:rsidP="0024776C">
      <w:r w:rsidRPr="0024776C">
        <w:drawing>
          <wp:anchor distT="0" distB="0" distL="114300" distR="114300" simplePos="0" relativeHeight="251659264" behindDoc="1" locked="0" layoutInCell="1" allowOverlap="1" wp14:anchorId="31B0BEAC" wp14:editId="0C931534">
            <wp:simplePos x="0" y="0"/>
            <wp:positionH relativeFrom="margin">
              <wp:align>right</wp:align>
            </wp:positionH>
            <wp:positionV relativeFrom="paragraph">
              <wp:posOffset>606425</wp:posOffset>
            </wp:positionV>
            <wp:extent cx="2997835" cy="4497705"/>
            <wp:effectExtent l="0" t="0" r="0" b="0"/>
            <wp:wrapTight wrapText="bothSides">
              <wp:wrapPolygon edited="0">
                <wp:start x="0" y="0"/>
                <wp:lineTo x="0" y="21499"/>
                <wp:lineTo x="21412" y="21499"/>
                <wp:lineTo x="21412" y="0"/>
                <wp:lineTo x="0" y="0"/>
              </wp:wrapPolygon>
            </wp:wrapTight>
            <wp:docPr id="1060602052" name="Grafik 1" descr="Ein Bild, das Text, Pflanz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02052" name="Grafik 1" descr="Ein Bild, das Text, Pflanze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149">
        <w:rPr>
          <w:noProof/>
        </w:rPr>
        <w:drawing>
          <wp:anchor distT="0" distB="0" distL="114300" distR="114300" simplePos="0" relativeHeight="251658240" behindDoc="1" locked="0" layoutInCell="1" allowOverlap="1" wp14:anchorId="771CF2BE" wp14:editId="73950134">
            <wp:simplePos x="0" y="0"/>
            <wp:positionH relativeFrom="margin">
              <wp:posOffset>-635</wp:posOffset>
            </wp:positionH>
            <wp:positionV relativeFrom="paragraph">
              <wp:posOffset>26987</wp:posOffset>
            </wp:positionV>
            <wp:extent cx="3595370" cy="5086985"/>
            <wp:effectExtent l="0" t="0" r="5080" b="0"/>
            <wp:wrapTight wrapText="bothSides">
              <wp:wrapPolygon edited="0">
                <wp:start x="0" y="0"/>
                <wp:lineTo x="0" y="21516"/>
                <wp:lineTo x="21516" y="21516"/>
                <wp:lineTo x="21516" y="0"/>
                <wp:lineTo x="0" y="0"/>
              </wp:wrapPolygon>
            </wp:wrapTight>
            <wp:docPr id="5916116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370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FEA">
        <w:br/>
      </w:r>
    </w:p>
    <w:p w14:paraId="4FC818E7" w14:textId="09EA5C76" w:rsidR="004F26AB" w:rsidRPr="004F26AB" w:rsidRDefault="004F26AB" w:rsidP="009F2FEA"/>
    <w:sectPr w:rsidR="004F26AB" w:rsidRPr="004F26AB" w:rsidSect="00920C97">
      <w:headerReference w:type="default" r:id="rId9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4854" w14:textId="77777777" w:rsidR="00D21C36" w:rsidRDefault="00D21C36" w:rsidP="001D7A24">
      <w:pPr>
        <w:spacing w:after="0" w:line="240" w:lineRule="auto"/>
      </w:pPr>
      <w:r>
        <w:separator/>
      </w:r>
    </w:p>
  </w:endnote>
  <w:endnote w:type="continuationSeparator" w:id="0">
    <w:p w14:paraId="73D6325D" w14:textId="77777777" w:rsidR="00D21C36" w:rsidRDefault="00D21C36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22723" w14:textId="77777777" w:rsidR="00D21C36" w:rsidRDefault="00D21C36" w:rsidP="001D7A24">
      <w:pPr>
        <w:spacing w:after="0" w:line="240" w:lineRule="auto"/>
      </w:pPr>
      <w:r>
        <w:separator/>
      </w:r>
    </w:p>
  </w:footnote>
  <w:footnote w:type="continuationSeparator" w:id="0">
    <w:p w14:paraId="26816304" w14:textId="77777777" w:rsidR="00D21C36" w:rsidRDefault="00D21C36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6477" w14:textId="25EF8A53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4C73BC">
      <w:rPr>
        <w:color w:val="0070C0"/>
        <w:sz w:val="20"/>
        <w:szCs w:val="20"/>
      </w:rPr>
      <w:t>04.10.2025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7F9B"/>
    <w:multiLevelType w:val="hybridMultilevel"/>
    <w:tmpl w:val="1CB83C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D7DDD"/>
    <w:multiLevelType w:val="hybridMultilevel"/>
    <w:tmpl w:val="A2005D0A"/>
    <w:lvl w:ilvl="0" w:tplc="9006D5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2"/>
  </w:num>
  <w:num w:numId="2" w16cid:durableId="648366825">
    <w:abstractNumId w:val="0"/>
  </w:num>
  <w:num w:numId="3" w16cid:durableId="1550343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BC"/>
    <w:rsid w:val="00113808"/>
    <w:rsid w:val="001D7A24"/>
    <w:rsid w:val="0024776C"/>
    <w:rsid w:val="003A29EE"/>
    <w:rsid w:val="004044E4"/>
    <w:rsid w:val="004C73BC"/>
    <w:rsid w:val="004F26AB"/>
    <w:rsid w:val="00561A7D"/>
    <w:rsid w:val="005E4AC6"/>
    <w:rsid w:val="006564F9"/>
    <w:rsid w:val="0068234E"/>
    <w:rsid w:val="00686D30"/>
    <w:rsid w:val="006B2766"/>
    <w:rsid w:val="00920C97"/>
    <w:rsid w:val="0097730C"/>
    <w:rsid w:val="009B254F"/>
    <w:rsid w:val="009F2FEA"/>
    <w:rsid w:val="00A444F9"/>
    <w:rsid w:val="00C34A63"/>
    <w:rsid w:val="00C51E7D"/>
    <w:rsid w:val="00D21C36"/>
    <w:rsid w:val="00DB75F7"/>
    <w:rsid w:val="00DC4319"/>
    <w:rsid w:val="00EE1D40"/>
    <w:rsid w:val="00EF7B0B"/>
    <w:rsid w:val="00F0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5A0AB"/>
  <w15:chartTrackingRefBased/>
  <w15:docId w15:val="{772415F4-F8F6-4955-8A6B-BBFA00A8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80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2025-10-03T20:19:00Z</dcterms:created>
  <dcterms:modified xsi:type="dcterms:W3CDTF">2025-10-05T06:26:00Z</dcterms:modified>
</cp:coreProperties>
</file>