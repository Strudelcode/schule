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F4787" w14:textId="5278EC93" w:rsidR="00EE1D40" w:rsidRDefault="00894A46" w:rsidP="00686D30">
      <w:pPr>
        <w:pStyle w:val="berschrift2"/>
      </w:pPr>
      <w:r>
        <w:br/>
        <w:t>F</w:t>
      </w:r>
      <w:r w:rsidRPr="00894A46">
        <w:t>riedensverträge und Folgen des Kriegs</w:t>
      </w:r>
    </w:p>
    <w:p w14:paraId="1057FF81" w14:textId="258A94F1" w:rsidR="00920C97" w:rsidRDefault="00894A46" w:rsidP="00920C97">
      <w:pPr>
        <w:rPr>
          <w:b/>
          <w:bCs/>
          <w:color w:val="EE0000"/>
          <w:sz w:val="40"/>
          <w:szCs w:val="40"/>
          <w:u w:val="single"/>
        </w:rPr>
      </w:pPr>
      <w:r>
        <w:rPr>
          <w:b/>
          <w:bCs/>
          <w:color w:val="EE0000"/>
          <w:sz w:val="40"/>
          <w:szCs w:val="40"/>
          <w:u w:val="single"/>
        </w:rPr>
        <w:br/>
      </w:r>
    </w:p>
    <w:p w14:paraId="7F3D15B1" w14:textId="77777777" w:rsidR="00894A46" w:rsidRPr="00894A46" w:rsidRDefault="00894A46" w:rsidP="00894A46">
      <w:pPr>
        <w:pStyle w:val="KeinLeerraum"/>
      </w:pPr>
      <w:r w:rsidRPr="00894A46">
        <w:t>1. Der Frieden von Versailles</w:t>
      </w:r>
    </w:p>
    <w:p w14:paraId="657612D2" w14:textId="77777777" w:rsidR="00894A46" w:rsidRPr="00894A46" w:rsidRDefault="00894A46" w:rsidP="00894A46">
      <w:r w:rsidRPr="00894A46">
        <w:t>Nach dem Ende des Ersten Weltkriegs wurden die besiegten Staaten 1919 zu Friedensverhandlungen nach Versailles eingeladen.</w:t>
      </w:r>
      <w:r w:rsidRPr="00894A46">
        <w:br/>
        <w:t>Deutschland wurde dabei besonders hart bestraft:</w:t>
      </w:r>
    </w:p>
    <w:p w14:paraId="7DBCF54D" w14:textId="77777777" w:rsidR="00894A46" w:rsidRPr="00894A46" w:rsidRDefault="00894A46" w:rsidP="00894A46">
      <w:pPr>
        <w:numPr>
          <w:ilvl w:val="0"/>
          <w:numId w:val="2"/>
        </w:numPr>
      </w:pPr>
      <w:r w:rsidRPr="00894A46">
        <w:t xml:space="preserve">Es musste hohe </w:t>
      </w:r>
      <w:r w:rsidRPr="00894A46">
        <w:rPr>
          <w:b/>
          <w:bCs/>
        </w:rPr>
        <w:t>Kriegsentschädigungen</w:t>
      </w:r>
      <w:r w:rsidRPr="00894A46">
        <w:t xml:space="preserve"> an Frankreich und Großbritannien zahlen.</w:t>
      </w:r>
    </w:p>
    <w:p w14:paraId="551B8435" w14:textId="77777777" w:rsidR="00894A46" w:rsidRPr="00894A46" w:rsidRDefault="00894A46" w:rsidP="00894A46">
      <w:pPr>
        <w:numPr>
          <w:ilvl w:val="0"/>
          <w:numId w:val="2"/>
        </w:numPr>
      </w:pPr>
      <w:r w:rsidRPr="00894A46">
        <w:t xml:space="preserve">Es verlor viele </w:t>
      </w:r>
      <w:r w:rsidRPr="00894A46">
        <w:rPr>
          <w:b/>
          <w:bCs/>
        </w:rPr>
        <w:t>Rohstoffe, Waffen und Güter</w:t>
      </w:r>
      <w:r w:rsidRPr="00894A46">
        <w:t>, die in Zügen abtransportiert wurden.</w:t>
      </w:r>
    </w:p>
    <w:p w14:paraId="1BABBB33" w14:textId="77777777" w:rsidR="00894A46" w:rsidRPr="00894A46" w:rsidRDefault="00894A46" w:rsidP="00894A46">
      <w:pPr>
        <w:numPr>
          <w:ilvl w:val="0"/>
          <w:numId w:val="2"/>
        </w:numPr>
      </w:pPr>
      <w:r w:rsidRPr="00894A46">
        <w:t xml:space="preserve">Deutschland wurde die </w:t>
      </w:r>
      <w:r w:rsidRPr="00894A46">
        <w:rPr>
          <w:b/>
          <w:bCs/>
        </w:rPr>
        <w:t>alleinige Kriegsschuld</w:t>
      </w:r>
      <w:r w:rsidRPr="00894A46">
        <w:t xml:space="preserve"> gegeben.</w:t>
      </w:r>
    </w:p>
    <w:p w14:paraId="2639541E" w14:textId="61160A00" w:rsidR="00894A46" w:rsidRPr="00894A46" w:rsidRDefault="00894A46" w:rsidP="00894A46">
      <w:r w:rsidRPr="00894A46">
        <w:t xml:space="preserve">Der Vertrag von Versailles war kein echter Frieden. Die wirtschaftlichen und moralischen Belastungen waren so groß, dass viele Deutsche den Vertrag </w:t>
      </w:r>
      <w:proofErr w:type="gramStart"/>
      <w:r w:rsidRPr="00894A46">
        <w:t>ablehnten</w:t>
      </w:r>
      <w:proofErr w:type="gramEnd"/>
      <w:r w:rsidRPr="00894A46">
        <w:t>.</w:t>
      </w:r>
      <w:r w:rsidRPr="00894A46">
        <w:br/>
        <w:t>Diese Unzufriedenheit trug später dazu bei, dass Adolf Hitler mit seinen Reden viele Menschen überzeugte.</w:t>
      </w:r>
      <w:r>
        <w:br/>
      </w:r>
      <w:r>
        <w:br/>
      </w:r>
    </w:p>
    <w:p w14:paraId="005CCC68" w14:textId="77777777" w:rsidR="00894A46" w:rsidRPr="00894A46" w:rsidRDefault="00894A46" w:rsidP="00894A46">
      <w:pPr>
        <w:pStyle w:val="KeinLeerraum"/>
      </w:pPr>
      <w:r w:rsidRPr="00894A46">
        <w:t>2. Neue Staaten nach dem Krieg</w:t>
      </w:r>
    </w:p>
    <w:p w14:paraId="031A6C87" w14:textId="77777777" w:rsidR="00894A46" w:rsidRPr="00894A46" w:rsidRDefault="00894A46" w:rsidP="00894A46">
      <w:r w:rsidRPr="00894A46">
        <w:t>Durch den Zerfall von Österreich-Ungarn entstanden viele neue Länder:</w:t>
      </w:r>
    </w:p>
    <w:p w14:paraId="27C23A1B" w14:textId="77777777" w:rsidR="00894A46" w:rsidRPr="00894A46" w:rsidRDefault="00894A46" w:rsidP="00894A46">
      <w:pPr>
        <w:numPr>
          <w:ilvl w:val="0"/>
          <w:numId w:val="3"/>
        </w:numPr>
      </w:pPr>
      <w:r w:rsidRPr="00894A46">
        <w:rPr>
          <w:b/>
          <w:bCs/>
        </w:rPr>
        <w:t>Tschechien</w:t>
      </w:r>
      <w:r w:rsidRPr="00894A46">
        <w:t xml:space="preserve">, </w:t>
      </w:r>
      <w:r w:rsidRPr="00894A46">
        <w:rPr>
          <w:b/>
          <w:bCs/>
        </w:rPr>
        <w:t>Jugoslawien</w:t>
      </w:r>
      <w:r w:rsidRPr="00894A46">
        <w:t xml:space="preserve">, </w:t>
      </w:r>
      <w:r w:rsidRPr="00894A46">
        <w:rPr>
          <w:b/>
          <w:bCs/>
        </w:rPr>
        <w:t>ein Teil von Rumänien</w:t>
      </w:r>
    </w:p>
    <w:p w14:paraId="613BF576" w14:textId="77777777" w:rsidR="00894A46" w:rsidRPr="00894A46" w:rsidRDefault="00894A46" w:rsidP="00894A46">
      <w:pPr>
        <w:numPr>
          <w:ilvl w:val="0"/>
          <w:numId w:val="3"/>
        </w:numPr>
      </w:pPr>
      <w:r w:rsidRPr="00894A46">
        <w:rPr>
          <w:b/>
          <w:bCs/>
        </w:rPr>
        <w:t>Polen</w:t>
      </w:r>
      <w:r w:rsidRPr="00894A46">
        <w:t xml:space="preserve">, </w:t>
      </w:r>
      <w:r w:rsidRPr="00894A46">
        <w:rPr>
          <w:b/>
          <w:bCs/>
        </w:rPr>
        <w:t>Litauen</w:t>
      </w:r>
      <w:r w:rsidRPr="00894A46">
        <w:t xml:space="preserve">, </w:t>
      </w:r>
      <w:r w:rsidRPr="00894A46">
        <w:rPr>
          <w:b/>
          <w:bCs/>
        </w:rPr>
        <w:t>Lettland</w:t>
      </w:r>
      <w:r w:rsidRPr="00894A46">
        <w:t xml:space="preserve">, </w:t>
      </w:r>
      <w:r w:rsidRPr="00894A46">
        <w:rPr>
          <w:b/>
          <w:bCs/>
        </w:rPr>
        <w:t>Estland</w:t>
      </w:r>
      <w:r w:rsidRPr="00894A46">
        <w:t xml:space="preserve">, </w:t>
      </w:r>
      <w:r w:rsidRPr="00894A46">
        <w:rPr>
          <w:b/>
          <w:bCs/>
        </w:rPr>
        <w:t>Montenegro</w:t>
      </w:r>
    </w:p>
    <w:p w14:paraId="54449DC0" w14:textId="77777777" w:rsidR="00894A46" w:rsidRPr="00894A46" w:rsidRDefault="00894A46" w:rsidP="00894A46">
      <w:pPr>
        <w:numPr>
          <w:ilvl w:val="0"/>
          <w:numId w:val="3"/>
        </w:numPr>
      </w:pPr>
      <w:r w:rsidRPr="00894A46">
        <w:rPr>
          <w:b/>
          <w:bCs/>
        </w:rPr>
        <w:t>Südtirol</w:t>
      </w:r>
      <w:r w:rsidRPr="00894A46">
        <w:t xml:space="preserve"> wurde Italien zugesprochen</w:t>
      </w:r>
    </w:p>
    <w:p w14:paraId="6764A3DE" w14:textId="77777777" w:rsidR="00894A46" w:rsidRPr="00894A46" w:rsidRDefault="00894A46" w:rsidP="00894A46">
      <w:r w:rsidRPr="00894A46">
        <w:t xml:space="preserve">Italien gewann durch den Krieg </w:t>
      </w:r>
      <w:r w:rsidRPr="00894A46">
        <w:rPr>
          <w:b/>
          <w:bCs/>
        </w:rPr>
        <w:t>Triest</w:t>
      </w:r>
      <w:r w:rsidRPr="00894A46">
        <w:t xml:space="preserve">, </w:t>
      </w:r>
      <w:r w:rsidRPr="00894A46">
        <w:rPr>
          <w:b/>
          <w:bCs/>
        </w:rPr>
        <w:t>Trentino</w:t>
      </w:r>
      <w:r w:rsidRPr="00894A46">
        <w:t xml:space="preserve"> und </w:t>
      </w:r>
      <w:r w:rsidRPr="00894A46">
        <w:rPr>
          <w:b/>
          <w:bCs/>
        </w:rPr>
        <w:t>Südtirol</w:t>
      </w:r>
      <w:r w:rsidRPr="00894A46">
        <w:t>.</w:t>
      </w:r>
    </w:p>
    <w:p w14:paraId="738B150D" w14:textId="77777777" w:rsidR="00894A46" w:rsidRDefault="00894A46">
      <w:pPr>
        <w:rPr>
          <w:b/>
          <w:color w:val="00B0F0"/>
          <w:sz w:val="32"/>
        </w:rPr>
      </w:pPr>
      <w:r>
        <w:br w:type="page"/>
      </w:r>
    </w:p>
    <w:p w14:paraId="1AEF62AD" w14:textId="5080AD74" w:rsidR="00894A46" w:rsidRPr="00894A46" w:rsidRDefault="00894A46" w:rsidP="00894A46">
      <w:pPr>
        <w:pStyle w:val="KeinLeerraum"/>
      </w:pPr>
      <w:r w:rsidRPr="00894A46">
        <w:lastRenderedPageBreak/>
        <w:t>3. Südtirol nach dem Krieg</w:t>
      </w:r>
    </w:p>
    <w:p w14:paraId="6CA95751" w14:textId="77777777" w:rsidR="00894A46" w:rsidRPr="00894A46" w:rsidRDefault="00894A46" w:rsidP="00894A46">
      <w:r w:rsidRPr="00894A46">
        <w:t>Nach dem Krieg wurde Südtirol Teil Italiens.</w:t>
      </w:r>
      <w:r w:rsidRPr="00894A46">
        <w:br/>
        <w:t>Zunächst reagierte der italienische Staat positiv:</w:t>
      </w:r>
    </w:p>
    <w:p w14:paraId="3787C1C7" w14:textId="77777777" w:rsidR="00894A46" w:rsidRPr="00894A46" w:rsidRDefault="00894A46" w:rsidP="00894A46">
      <w:pPr>
        <w:numPr>
          <w:ilvl w:val="0"/>
          <w:numId w:val="4"/>
        </w:numPr>
      </w:pPr>
      <w:r w:rsidRPr="00894A46">
        <w:t xml:space="preserve">Die </w:t>
      </w:r>
      <w:r w:rsidRPr="00894A46">
        <w:rPr>
          <w:b/>
          <w:bCs/>
        </w:rPr>
        <w:t>Pressezensur</w:t>
      </w:r>
      <w:r w:rsidRPr="00894A46">
        <w:t xml:space="preserve"> wurde gelockert</w:t>
      </w:r>
    </w:p>
    <w:p w14:paraId="6E21B2CD" w14:textId="77777777" w:rsidR="00894A46" w:rsidRPr="00894A46" w:rsidRDefault="00894A46" w:rsidP="00894A46">
      <w:pPr>
        <w:numPr>
          <w:ilvl w:val="0"/>
          <w:numId w:val="4"/>
        </w:numPr>
      </w:pPr>
      <w:r w:rsidRPr="00894A46">
        <w:rPr>
          <w:b/>
          <w:bCs/>
        </w:rPr>
        <w:t>Deutschsprachige Beamte</w:t>
      </w:r>
      <w:r w:rsidRPr="00894A46">
        <w:t xml:space="preserve"> durften in ihren Ämtern bleiben</w:t>
      </w:r>
    </w:p>
    <w:p w14:paraId="1DD55591" w14:textId="77777777" w:rsidR="00894A46" w:rsidRPr="00894A46" w:rsidRDefault="00894A46" w:rsidP="00894A46">
      <w:pPr>
        <w:numPr>
          <w:ilvl w:val="0"/>
          <w:numId w:val="4"/>
        </w:numPr>
      </w:pPr>
      <w:r w:rsidRPr="00894A46">
        <w:t xml:space="preserve">Es gab Vorschläge, Südtirol wie einen </w:t>
      </w:r>
      <w:r w:rsidRPr="00894A46">
        <w:rPr>
          <w:b/>
          <w:bCs/>
        </w:rPr>
        <w:t>Kanton der Schweiz</w:t>
      </w:r>
      <w:r w:rsidRPr="00894A46">
        <w:t xml:space="preserve"> zu behandeln – mit eigener Verwaltung und Schulwesen</w:t>
      </w:r>
    </w:p>
    <w:p w14:paraId="1C404F27" w14:textId="77777777" w:rsidR="00894A46" w:rsidRPr="00894A46" w:rsidRDefault="00894A46" w:rsidP="00894A46">
      <w:r w:rsidRPr="00894A46">
        <w:t>Doch bald verschlechterte sich die Lage:</w:t>
      </w:r>
    </w:p>
    <w:p w14:paraId="6A295CD6" w14:textId="77777777" w:rsidR="00894A46" w:rsidRPr="00894A46" w:rsidRDefault="00894A46" w:rsidP="00894A46">
      <w:pPr>
        <w:numPr>
          <w:ilvl w:val="0"/>
          <w:numId w:val="5"/>
        </w:numPr>
      </w:pPr>
      <w:proofErr w:type="spellStart"/>
      <w:r w:rsidRPr="00894A46">
        <w:rPr>
          <w:b/>
          <w:bCs/>
        </w:rPr>
        <w:t>Trentiner</w:t>
      </w:r>
      <w:proofErr w:type="spellEnd"/>
      <w:r w:rsidRPr="00894A46">
        <w:rPr>
          <w:b/>
          <w:bCs/>
        </w:rPr>
        <w:t xml:space="preserve"> Nationalisten</w:t>
      </w:r>
      <w:r w:rsidRPr="00894A46">
        <w:t xml:space="preserve"> wollten Trentino und Südtirol zu einer Region vereinen</w:t>
      </w:r>
    </w:p>
    <w:p w14:paraId="4FDB7D7F" w14:textId="77777777" w:rsidR="00894A46" w:rsidRPr="00894A46" w:rsidRDefault="00894A46" w:rsidP="00894A46">
      <w:pPr>
        <w:numPr>
          <w:ilvl w:val="0"/>
          <w:numId w:val="5"/>
        </w:numPr>
      </w:pPr>
      <w:r w:rsidRPr="00894A46">
        <w:t xml:space="preserve">Dadurch wurde die </w:t>
      </w:r>
      <w:r w:rsidRPr="00894A46">
        <w:rPr>
          <w:b/>
          <w:bCs/>
        </w:rPr>
        <w:t>italienischsprachige Bevölkerung</w:t>
      </w:r>
      <w:r w:rsidRPr="00894A46">
        <w:t xml:space="preserve"> zur Minderheit mit Macht</w:t>
      </w:r>
    </w:p>
    <w:p w14:paraId="326A3F5D" w14:textId="77777777" w:rsidR="00894A46" w:rsidRPr="00894A46" w:rsidRDefault="00894A46" w:rsidP="00894A46">
      <w:pPr>
        <w:numPr>
          <w:ilvl w:val="0"/>
          <w:numId w:val="5"/>
        </w:numPr>
      </w:pPr>
      <w:r w:rsidRPr="00894A46">
        <w:t xml:space="preserve">Die </w:t>
      </w:r>
      <w:r w:rsidRPr="00894A46">
        <w:rPr>
          <w:b/>
          <w:bCs/>
        </w:rPr>
        <w:t>Deutsch-Tiroler</w:t>
      </w:r>
      <w:r w:rsidRPr="00894A46">
        <w:t xml:space="preserve"> hofften auf Verhandlungen, doch eine Kommission blieb wirkungslos</w:t>
      </w:r>
    </w:p>
    <w:p w14:paraId="310D9E8A" w14:textId="77777777" w:rsidR="00894A46" w:rsidRPr="00894A46" w:rsidRDefault="00894A46" w:rsidP="00894A46">
      <w:pPr>
        <w:numPr>
          <w:ilvl w:val="0"/>
          <w:numId w:val="5"/>
        </w:numPr>
      </w:pPr>
      <w:r w:rsidRPr="00894A46">
        <w:t xml:space="preserve">Schließlich kamen die </w:t>
      </w:r>
      <w:r w:rsidRPr="00894A46">
        <w:rPr>
          <w:b/>
          <w:bCs/>
        </w:rPr>
        <w:t>Faschisten</w:t>
      </w:r>
      <w:r w:rsidRPr="00894A46">
        <w:t xml:space="preserve"> in Italien an die Macht – die Lage für Südtirol verschärfte sich</w:t>
      </w:r>
    </w:p>
    <w:p w14:paraId="46CDBD2E" w14:textId="6BA049D3" w:rsidR="00DB75F7" w:rsidRPr="00686D30" w:rsidRDefault="00DB75F7" w:rsidP="00894A46"/>
    <w:sectPr w:rsidR="00DB75F7" w:rsidRPr="00686D30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CF030" w14:textId="77777777" w:rsidR="00894A46" w:rsidRDefault="00894A46" w:rsidP="001D7A24">
      <w:pPr>
        <w:spacing w:after="0" w:line="240" w:lineRule="auto"/>
      </w:pPr>
      <w:r>
        <w:separator/>
      </w:r>
    </w:p>
  </w:endnote>
  <w:endnote w:type="continuationSeparator" w:id="0">
    <w:p w14:paraId="06991739" w14:textId="77777777" w:rsidR="00894A46" w:rsidRDefault="00894A46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909EC" w14:textId="77777777" w:rsidR="00894A46" w:rsidRDefault="00894A46" w:rsidP="001D7A24">
      <w:pPr>
        <w:spacing w:after="0" w:line="240" w:lineRule="auto"/>
      </w:pPr>
      <w:r>
        <w:separator/>
      </w:r>
    </w:p>
  </w:footnote>
  <w:footnote w:type="continuationSeparator" w:id="0">
    <w:p w14:paraId="76EE467E" w14:textId="77777777" w:rsidR="00894A46" w:rsidRDefault="00894A46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C6E95" w14:textId="5E641342" w:rsidR="001D7A24" w:rsidRPr="001D7A24" w:rsidRDefault="006B2766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1D7A24">
      <w:rPr>
        <w:color w:val="0070C0"/>
        <w:sz w:val="20"/>
        <w:szCs w:val="20"/>
      </w:rPr>
      <w:t xml:space="preserve"> </w:t>
    </w:r>
    <w:r w:rsidR="00894A46">
      <w:rPr>
        <w:color w:val="0070C0"/>
        <w:sz w:val="20"/>
        <w:szCs w:val="20"/>
      </w:rPr>
      <w:t>27.10.2025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326A"/>
    <w:multiLevelType w:val="multilevel"/>
    <w:tmpl w:val="77D0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A5874"/>
    <w:multiLevelType w:val="multilevel"/>
    <w:tmpl w:val="4762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05301B"/>
    <w:multiLevelType w:val="multilevel"/>
    <w:tmpl w:val="5BB2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34543C"/>
    <w:multiLevelType w:val="multilevel"/>
    <w:tmpl w:val="8576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845508">
    <w:abstractNumId w:val="2"/>
  </w:num>
  <w:num w:numId="2" w16cid:durableId="1724136961">
    <w:abstractNumId w:val="1"/>
  </w:num>
  <w:num w:numId="3" w16cid:durableId="59138224">
    <w:abstractNumId w:val="4"/>
  </w:num>
  <w:num w:numId="4" w16cid:durableId="1737582023">
    <w:abstractNumId w:val="0"/>
  </w:num>
  <w:num w:numId="5" w16cid:durableId="14742523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A46"/>
    <w:rsid w:val="00113808"/>
    <w:rsid w:val="001D7A24"/>
    <w:rsid w:val="004044E4"/>
    <w:rsid w:val="00561A7D"/>
    <w:rsid w:val="005E4AC6"/>
    <w:rsid w:val="006564F9"/>
    <w:rsid w:val="0068234E"/>
    <w:rsid w:val="00686D30"/>
    <w:rsid w:val="006B2766"/>
    <w:rsid w:val="00894A46"/>
    <w:rsid w:val="00920C97"/>
    <w:rsid w:val="009B254F"/>
    <w:rsid w:val="00A444F9"/>
    <w:rsid w:val="00C34A63"/>
    <w:rsid w:val="00C51E7D"/>
    <w:rsid w:val="00DB75F7"/>
    <w:rsid w:val="00DC4319"/>
    <w:rsid w:val="00EE1D40"/>
    <w:rsid w:val="00EF7B0B"/>
    <w:rsid w:val="00FB3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ED52A"/>
  <w15:chartTrackingRefBased/>
  <w15:docId w15:val="{218225B7-95F7-4D7D-9D4A-886A51DE0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2</Pages>
  <Words>235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1</cp:revision>
  <cp:lastPrinted>2025-10-27T14:00:00Z</cp:lastPrinted>
  <dcterms:created xsi:type="dcterms:W3CDTF">2025-10-27T13:59:00Z</dcterms:created>
  <dcterms:modified xsi:type="dcterms:W3CDTF">2025-10-27T14:01:00Z</dcterms:modified>
</cp:coreProperties>
</file>