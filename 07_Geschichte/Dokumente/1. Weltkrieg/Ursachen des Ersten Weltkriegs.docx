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141D" w14:textId="4182A8AE" w:rsidR="00920C97" w:rsidRDefault="003219EE" w:rsidP="003219EE">
      <w:pPr>
        <w:pStyle w:val="berschrift2"/>
        <w:rPr>
          <w:bCs/>
          <w:szCs w:val="40"/>
        </w:rPr>
      </w:pPr>
      <w:r w:rsidRPr="003219EE">
        <w:t>Ursachen des Ersten Weltkriegs</w:t>
      </w:r>
    </w:p>
    <w:p w14:paraId="1B8C5C6B" w14:textId="77777777" w:rsidR="003219EE" w:rsidRDefault="003219EE" w:rsidP="003219EE"/>
    <w:p w14:paraId="19C53A71" w14:textId="77777777" w:rsidR="003219EE" w:rsidRPr="003219EE" w:rsidRDefault="003219EE" w:rsidP="003219EE">
      <w:pPr>
        <w:pStyle w:val="KeinLeerraum"/>
      </w:pPr>
      <w:r w:rsidRPr="003219EE">
        <w:t>1. Imperialismus</w:t>
      </w:r>
    </w:p>
    <w:p w14:paraId="3E5FC310" w14:textId="77777777" w:rsidR="003219EE" w:rsidRPr="003219EE" w:rsidRDefault="003219EE" w:rsidP="003219EE">
      <w:r w:rsidRPr="003219EE">
        <w:t>Im Zeitalter des Imperialismus teilten sich die Großmächte – vor allem Großbritannien, Frankreich, Deutschland und Österreich-Ungarn – große Teile der Welt untereinander auf. Sie besaßen Kolonien auf allen Kontinenten und strebten nach immer mehr Macht und Reichtum. Dabei unterdrückten und beuteten sie andere Völker systematisch aus. Besonders in Afrika kam es häufig zu Konflikten zwischen den Kolonialmächten, da sie sich um die Kontrolle über die besetzten Gebiete stritten.</w:t>
      </w:r>
    </w:p>
    <w:p w14:paraId="7ACB179F" w14:textId="77777777" w:rsidR="003219EE" w:rsidRPr="003219EE" w:rsidRDefault="003219EE" w:rsidP="003219EE">
      <w:pPr>
        <w:pStyle w:val="KeinLeerraum"/>
      </w:pPr>
      <w:r w:rsidRPr="003219EE">
        <w:t>2. Nationalitäten (Mord von Sarajevo)</w:t>
      </w:r>
    </w:p>
    <w:p w14:paraId="5C5634A8" w14:textId="77777777" w:rsidR="003219EE" w:rsidRPr="003219EE" w:rsidRDefault="003219EE" w:rsidP="003219EE">
      <w:r w:rsidRPr="003219EE">
        <w:t>Trotz der Einigung Italiens und Deutschlands blieb das Kaiserreich Österreich-Ungarn eine Vielvölker-Monarchie. Viele Nationalitäten wie die Ungarn, Slowenen und Bosnier strebten nach Unabhängigkeit. Ein serbischer Student ermordete deshalb 1914 in Sarajevo den österreichischen Thronfolger – dieses Attentat löste den Ersten Weltkrieg aus.</w:t>
      </w:r>
    </w:p>
    <w:p w14:paraId="722F01A5" w14:textId="77777777" w:rsidR="003219EE" w:rsidRPr="003219EE" w:rsidRDefault="003219EE" w:rsidP="003219EE">
      <w:pPr>
        <w:pStyle w:val="KeinLeerraum"/>
      </w:pPr>
      <w:r w:rsidRPr="003219EE">
        <w:t>3. Wettrüsten</w:t>
      </w:r>
    </w:p>
    <w:p w14:paraId="105F175F" w14:textId="77777777" w:rsidR="003219EE" w:rsidRPr="003219EE" w:rsidRDefault="003219EE" w:rsidP="003219EE">
      <w:r w:rsidRPr="003219EE">
        <w:t>Durch die Kolonialisierung gewannen die europäischen Großmächte an Macht und Reichtum. Sie begannen, ihre Armeen massiv aufzurüsten – mit neuen Booten, Flugzeugen, Fahrzeugen und Waffen – um ihre Gegner einzuschüchtern. Dies führte zu einem gefährlichen Rüstungswettlauf, bei dem sich die Staaten gegenseitig übertrumpfen wollten.</w:t>
      </w:r>
    </w:p>
    <w:p w14:paraId="2B1057E0" w14:textId="77777777" w:rsidR="003219EE" w:rsidRPr="003219EE" w:rsidRDefault="003219EE" w:rsidP="003219EE">
      <w:pPr>
        <w:pStyle w:val="KeinLeerraum"/>
      </w:pPr>
      <w:r w:rsidRPr="003219EE">
        <w:t>4. Kriegsbegeisterung</w:t>
      </w:r>
    </w:p>
    <w:p w14:paraId="2D080757" w14:textId="77777777" w:rsidR="003219EE" w:rsidRPr="003219EE" w:rsidRDefault="003219EE" w:rsidP="003219EE">
      <w:r w:rsidRPr="003219EE">
        <w:t>Zu Beginn des Krieges herrschte in vielen Ländern große Begeisterung. Man glaubte, der Krieg sei nach wenigen Wochen vorbei. Viele Männer meldeten sich freiwillig zum Militärdienst. Doch der Krieg dauerte vier Jahre und wurde zu einer Katastrophe mit Millionen Toten.</w:t>
      </w:r>
    </w:p>
    <w:p w14:paraId="280E5BB7" w14:textId="77777777" w:rsidR="003219EE" w:rsidRPr="003219EE" w:rsidRDefault="003219EE" w:rsidP="003219EE">
      <w:pPr>
        <w:pStyle w:val="KeinLeerraum"/>
      </w:pPr>
      <w:r w:rsidRPr="003219EE">
        <w:t>5. Bündnispolitik</w:t>
      </w:r>
    </w:p>
    <w:p w14:paraId="49E13D6B" w14:textId="77777777" w:rsidR="003219EE" w:rsidRPr="003219EE" w:rsidRDefault="003219EE" w:rsidP="003219EE">
      <w:r w:rsidRPr="003219EE">
        <w:t>Schon vor dem Krieg hatten sich zwei große Bündnisse gebildet:</w:t>
      </w:r>
    </w:p>
    <w:p w14:paraId="60FE05B7" w14:textId="77777777" w:rsidR="003219EE" w:rsidRPr="003219EE" w:rsidRDefault="003219EE" w:rsidP="003219EE">
      <w:r w:rsidRPr="003219EE">
        <w:t xml:space="preserve">Die </w:t>
      </w:r>
      <w:r w:rsidRPr="003219EE">
        <w:rPr>
          <w:b/>
          <w:bCs/>
        </w:rPr>
        <w:t>Entente</w:t>
      </w:r>
      <w:r w:rsidRPr="003219EE">
        <w:t>: Großbritannien, Frankreich und Russland</w:t>
      </w:r>
    </w:p>
    <w:p w14:paraId="0C2E2123" w14:textId="77777777" w:rsidR="003219EE" w:rsidRPr="003219EE" w:rsidRDefault="003219EE" w:rsidP="003219EE">
      <w:r w:rsidRPr="003219EE">
        <w:t xml:space="preserve">Der </w:t>
      </w:r>
      <w:r w:rsidRPr="003219EE">
        <w:rPr>
          <w:b/>
          <w:bCs/>
        </w:rPr>
        <w:t>Dreibund</w:t>
      </w:r>
      <w:r w:rsidRPr="003219EE">
        <w:t>: Deutschland, Österreich-Ungarn und Italien</w:t>
      </w:r>
    </w:p>
    <w:p w14:paraId="60BA0584" w14:textId="77777777" w:rsidR="003219EE" w:rsidRPr="003219EE" w:rsidRDefault="003219EE" w:rsidP="003219EE">
      <w:r w:rsidRPr="003219EE">
        <w:t>Diese Bündnisse führten dazu, dass sich der Krieg schnell auf ganz Europa ausbreitete, da die Verbündeten sich gegenseitig zur Hilfe kamen.</w:t>
      </w:r>
    </w:p>
    <w:p w14:paraId="1F86D981" w14:textId="77777777" w:rsidR="003219EE" w:rsidRPr="003219EE" w:rsidRDefault="003219EE" w:rsidP="003219EE"/>
    <w:sectPr w:rsidR="003219EE" w:rsidRPr="003219EE" w:rsidSect="00920C97">
      <w:headerReference w:type="default" r:id="rId7"/>
      <w:pgSz w:w="11906" w:h="16838"/>
      <w:pgMar w:top="993" w:right="707"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82690" w14:textId="77777777" w:rsidR="003219EE" w:rsidRDefault="003219EE" w:rsidP="001D7A24">
      <w:pPr>
        <w:spacing w:after="0" w:line="240" w:lineRule="auto"/>
      </w:pPr>
      <w:r>
        <w:separator/>
      </w:r>
    </w:p>
  </w:endnote>
  <w:endnote w:type="continuationSeparator" w:id="0">
    <w:p w14:paraId="041597FC" w14:textId="77777777" w:rsidR="003219EE" w:rsidRDefault="003219EE" w:rsidP="001D7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83B45" w14:textId="77777777" w:rsidR="003219EE" w:rsidRDefault="003219EE" w:rsidP="001D7A24">
      <w:pPr>
        <w:spacing w:after="0" w:line="240" w:lineRule="auto"/>
      </w:pPr>
      <w:r>
        <w:separator/>
      </w:r>
    </w:p>
  </w:footnote>
  <w:footnote w:type="continuationSeparator" w:id="0">
    <w:p w14:paraId="3E3EA8D8" w14:textId="77777777" w:rsidR="003219EE" w:rsidRDefault="003219EE" w:rsidP="001D7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2AD5" w14:textId="50622982" w:rsidR="001D7A24" w:rsidRPr="001D7A24" w:rsidRDefault="006B2766" w:rsidP="001D7A24">
    <w:pPr>
      <w:pStyle w:val="Kopfzeile"/>
      <w:jc w:val="right"/>
      <w:rPr>
        <w:color w:val="0070C0"/>
        <w:sz w:val="20"/>
        <w:szCs w:val="20"/>
      </w:rPr>
    </w:pPr>
    <w:r>
      <w:rPr>
        <w:color w:val="0070C0"/>
        <w:sz w:val="20"/>
        <w:szCs w:val="20"/>
      </w:rPr>
      <w:t>Strudel School</w:t>
    </w:r>
    <w:r w:rsidR="001D7A24">
      <w:rPr>
        <w:color w:val="0070C0"/>
        <w:sz w:val="20"/>
        <w:szCs w:val="20"/>
      </w:rPr>
      <w:t xml:space="preserve"> </w:t>
    </w:r>
    <w:r w:rsidR="003219EE">
      <w:rPr>
        <w:color w:val="0070C0"/>
        <w:sz w:val="20"/>
        <w:szCs w:val="20"/>
      </w:rPr>
      <w:t>27.10.2025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D539D"/>
    <w:multiLevelType w:val="hybridMultilevel"/>
    <w:tmpl w:val="D04ECA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D7446AB"/>
    <w:multiLevelType w:val="multilevel"/>
    <w:tmpl w:val="C2F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845508">
    <w:abstractNumId w:val="0"/>
  </w:num>
  <w:num w:numId="2" w16cid:durableId="1829861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EE"/>
    <w:rsid w:val="00113808"/>
    <w:rsid w:val="001D7A24"/>
    <w:rsid w:val="003219EE"/>
    <w:rsid w:val="004044E4"/>
    <w:rsid w:val="004937F5"/>
    <w:rsid w:val="00561A7D"/>
    <w:rsid w:val="005E4AC6"/>
    <w:rsid w:val="006564F9"/>
    <w:rsid w:val="0068234E"/>
    <w:rsid w:val="00686D30"/>
    <w:rsid w:val="006B2766"/>
    <w:rsid w:val="00920C97"/>
    <w:rsid w:val="009B254F"/>
    <w:rsid w:val="00A444F9"/>
    <w:rsid w:val="00C34A63"/>
    <w:rsid w:val="00C51E7D"/>
    <w:rsid w:val="00DB75F7"/>
    <w:rsid w:val="00DC4319"/>
    <w:rsid w:val="00EE1D40"/>
    <w:rsid w:val="00EF7B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91A6"/>
  <w15:chartTrackingRefBased/>
  <w15:docId w15:val="{FD9BD1B3-BC9D-4689-B13B-F7D22BA2B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7B0B"/>
    <w:rPr>
      <w:rFonts w:ascii="Arial" w:hAnsi="Arial"/>
    </w:rPr>
  </w:style>
  <w:style w:type="paragraph" w:styleId="berschrift1">
    <w:name w:val="heading 1"/>
    <w:aliases w:val="Überschrift Schule"/>
    <w:basedOn w:val="Standard"/>
    <w:next w:val="Standard"/>
    <w:link w:val="berschrift1Zchn"/>
    <w:uiPriority w:val="9"/>
    <w:qFormat/>
    <w:rsid w:val="00686D30"/>
    <w:pPr>
      <w:keepNext/>
      <w:keepLines/>
      <w:spacing w:before="360" w:after="80"/>
      <w:jc w:val="center"/>
      <w:outlineLvl w:val="0"/>
    </w:pPr>
    <w:rPr>
      <w:rFonts w:asciiTheme="majorHAnsi" w:eastAsiaTheme="majorEastAsia" w:hAnsiTheme="majorHAnsi" w:cstheme="majorBidi"/>
      <w:b/>
      <w:color w:val="EE0000"/>
      <w:sz w:val="40"/>
      <w:szCs w:val="40"/>
      <w:u w:val="single"/>
    </w:rPr>
  </w:style>
  <w:style w:type="paragraph" w:styleId="berschrift2">
    <w:name w:val="heading 2"/>
    <w:basedOn w:val="Standard"/>
    <w:next w:val="Standard"/>
    <w:link w:val="berschrift2Zchn"/>
    <w:uiPriority w:val="9"/>
    <w:unhideWhenUsed/>
    <w:qFormat/>
    <w:rsid w:val="00686D30"/>
    <w:pPr>
      <w:keepNext/>
      <w:keepLines/>
      <w:spacing w:before="160" w:after="80"/>
      <w:jc w:val="center"/>
      <w:outlineLvl w:val="1"/>
    </w:pPr>
    <w:rPr>
      <w:rFonts w:eastAsiaTheme="majorEastAsia" w:cstheme="majorBidi"/>
      <w:b/>
      <w:color w:val="EE0000"/>
      <w:sz w:val="40"/>
      <w:szCs w:val="32"/>
      <w:u w:val="single"/>
    </w:rPr>
  </w:style>
  <w:style w:type="paragraph" w:styleId="berschrift3">
    <w:name w:val="heading 3"/>
    <w:basedOn w:val="Standard"/>
    <w:next w:val="Standard"/>
    <w:link w:val="berschrift3Zchn"/>
    <w:uiPriority w:val="9"/>
    <w:semiHidden/>
    <w:unhideWhenUsed/>
    <w:qFormat/>
    <w:rsid w:val="004044E4"/>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4044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44E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44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44E4"/>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044E4"/>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44E4"/>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Überschrift Schule Zchn"/>
    <w:basedOn w:val="Absatz-Standardschriftart"/>
    <w:link w:val="berschrift1"/>
    <w:uiPriority w:val="9"/>
    <w:rsid w:val="00686D30"/>
    <w:rPr>
      <w:rFonts w:asciiTheme="majorHAnsi" w:eastAsiaTheme="majorEastAsia" w:hAnsiTheme="majorHAnsi" w:cstheme="majorBidi"/>
      <w:b/>
      <w:color w:val="EE0000"/>
      <w:sz w:val="40"/>
      <w:szCs w:val="40"/>
      <w:u w:val="single"/>
    </w:rPr>
  </w:style>
  <w:style w:type="character" w:customStyle="1" w:styleId="berschrift2Zchn">
    <w:name w:val="Überschrift 2 Zchn"/>
    <w:basedOn w:val="Absatz-Standardschriftart"/>
    <w:link w:val="berschrift2"/>
    <w:uiPriority w:val="9"/>
    <w:rsid w:val="00686D30"/>
    <w:rPr>
      <w:rFonts w:ascii="Arial" w:eastAsiaTheme="majorEastAsia" w:hAnsi="Arial" w:cstheme="majorBidi"/>
      <w:b/>
      <w:color w:val="EE0000"/>
      <w:sz w:val="40"/>
      <w:szCs w:val="32"/>
      <w:u w:val="single"/>
    </w:rPr>
  </w:style>
  <w:style w:type="character" w:customStyle="1" w:styleId="berschrift3Zchn">
    <w:name w:val="Überschrift 3 Zchn"/>
    <w:basedOn w:val="Absatz-Standardschriftart"/>
    <w:link w:val="berschrift3"/>
    <w:uiPriority w:val="9"/>
    <w:semiHidden/>
    <w:rsid w:val="004044E4"/>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4044E4"/>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44E4"/>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4044E4"/>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44E4"/>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4044E4"/>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44E4"/>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40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44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44E4"/>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4044E4"/>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4044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44E4"/>
    <w:rPr>
      <w:i/>
      <w:iCs/>
      <w:color w:val="404040" w:themeColor="text1" w:themeTint="BF"/>
    </w:rPr>
  </w:style>
  <w:style w:type="paragraph" w:styleId="Listenabsatz">
    <w:name w:val="List Paragraph"/>
    <w:basedOn w:val="Standard"/>
    <w:uiPriority w:val="34"/>
    <w:qFormat/>
    <w:rsid w:val="004044E4"/>
    <w:pPr>
      <w:ind w:left="720"/>
      <w:contextualSpacing/>
    </w:pPr>
  </w:style>
  <w:style w:type="character" w:styleId="IntensiveHervorhebung">
    <w:name w:val="Intense Emphasis"/>
    <w:basedOn w:val="Absatz-Standardschriftart"/>
    <w:uiPriority w:val="21"/>
    <w:qFormat/>
    <w:rsid w:val="004044E4"/>
    <w:rPr>
      <w:i/>
      <w:iCs/>
      <w:color w:val="0F4761" w:themeColor="accent1" w:themeShade="BF"/>
    </w:rPr>
  </w:style>
  <w:style w:type="paragraph" w:styleId="IntensivesZitat">
    <w:name w:val="Intense Quote"/>
    <w:basedOn w:val="Standard"/>
    <w:next w:val="Standard"/>
    <w:link w:val="IntensivesZitatZchn"/>
    <w:uiPriority w:val="30"/>
    <w:qFormat/>
    <w:rsid w:val="0040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44E4"/>
    <w:rPr>
      <w:i/>
      <w:iCs/>
      <w:color w:val="0F4761" w:themeColor="accent1" w:themeShade="BF"/>
    </w:rPr>
  </w:style>
  <w:style w:type="character" w:styleId="IntensiverVerweis">
    <w:name w:val="Intense Reference"/>
    <w:basedOn w:val="Absatz-Standardschriftart"/>
    <w:uiPriority w:val="32"/>
    <w:qFormat/>
    <w:rsid w:val="004044E4"/>
    <w:rPr>
      <w:b/>
      <w:bCs/>
      <w:smallCaps/>
      <w:color w:val="0F4761" w:themeColor="accent1" w:themeShade="BF"/>
      <w:spacing w:val="5"/>
    </w:rPr>
  </w:style>
  <w:style w:type="paragraph" w:styleId="Kopfzeile">
    <w:name w:val="header"/>
    <w:basedOn w:val="Standard"/>
    <w:link w:val="KopfzeileZchn"/>
    <w:uiPriority w:val="99"/>
    <w:unhideWhenUsed/>
    <w:rsid w:val="001D7A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D7A24"/>
  </w:style>
  <w:style w:type="paragraph" w:styleId="Fuzeile">
    <w:name w:val="footer"/>
    <w:basedOn w:val="Standard"/>
    <w:link w:val="FuzeileZchn"/>
    <w:uiPriority w:val="99"/>
    <w:unhideWhenUsed/>
    <w:rsid w:val="001D7A2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D7A24"/>
  </w:style>
  <w:style w:type="paragraph" w:styleId="KeinLeerraum">
    <w:name w:val="No Spacing"/>
    <w:aliases w:val="Zwischen Überschrift Schule"/>
    <w:next w:val="berschrift2"/>
    <w:uiPriority w:val="1"/>
    <w:qFormat/>
    <w:rsid w:val="00686D30"/>
    <w:pPr>
      <w:spacing w:after="0" w:line="240" w:lineRule="auto"/>
    </w:pPr>
    <w:rPr>
      <w:rFonts w:ascii="Arial" w:hAnsi="Arial"/>
      <w:b/>
      <w:color w:val="00B0F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20-%20RHoelzl\02_Schule\Schule%20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Schule Vorlage.dotx</Template>
  <TotalTime>0</TotalTime>
  <Pages>1</Pages>
  <Words>256</Words>
  <Characters>1619</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dc:creator>
  <cp:keywords/>
  <dc:description/>
  <cp:lastModifiedBy>Hölzl Yuri</cp:lastModifiedBy>
  <cp:revision>1</cp:revision>
  <dcterms:created xsi:type="dcterms:W3CDTF">2025-10-27T13:50:00Z</dcterms:created>
  <dcterms:modified xsi:type="dcterms:W3CDTF">2025-10-27T13:53:00Z</dcterms:modified>
</cp:coreProperties>
</file>