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63E2" w14:textId="3611B433" w:rsidR="00920C97" w:rsidRDefault="00974361" w:rsidP="00974361">
      <w:pPr>
        <w:pStyle w:val="berschrift2"/>
        <w:rPr>
          <w:bCs/>
          <w:szCs w:val="40"/>
        </w:rPr>
      </w:pPr>
      <w:r w:rsidRPr="00974361">
        <w:t>Heimatfront und moderner Krieg</w:t>
      </w:r>
    </w:p>
    <w:p w14:paraId="0E155A29" w14:textId="11D0A966" w:rsidR="00DB75F7" w:rsidRDefault="00DB75F7" w:rsidP="00686D30"/>
    <w:p w14:paraId="5457CCE7" w14:textId="77777777" w:rsidR="00974361" w:rsidRPr="00974361" w:rsidRDefault="00974361" w:rsidP="00974361">
      <w:pPr>
        <w:pStyle w:val="KeinLeerraum"/>
      </w:pPr>
      <w:r w:rsidRPr="00974361">
        <w:t>1. Heimatfront</w:t>
      </w:r>
    </w:p>
    <w:p w14:paraId="475C9328" w14:textId="4F49ABD7" w:rsidR="00974361" w:rsidRPr="00974361" w:rsidRDefault="00974361" w:rsidP="00974361">
      <w:r w:rsidRPr="00974361">
        <w:t>Während des Ersten Weltkriegs litten viele Soldaten an Hunger – manche verhungerten sogar. Die Heeresleitung sah darin eine Gefahr für den Kriegsverlauf.</w:t>
      </w:r>
      <w:r w:rsidRPr="00974361">
        <w:br/>
        <w:t>Frauen und Kinder übernahmen die Aufgaben der Männer, da immer jüngere Soldaten eingezogen und schneller ausgebildet wurden.</w:t>
      </w:r>
      <w:r w:rsidRPr="00974361">
        <w:br/>
        <w:t>Zur Stärkung der Moral setzte der Staat auf Propaganda und kontrollierte die Verbreitung von Informationen durch spezielle Behörden.</w:t>
      </w:r>
      <w:r>
        <w:br/>
      </w:r>
    </w:p>
    <w:p w14:paraId="45864C2F" w14:textId="77777777" w:rsidR="00974361" w:rsidRPr="00974361" w:rsidRDefault="00974361" w:rsidP="00974361">
      <w:pPr>
        <w:pStyle w:val="KeinLeerraum"/>
      </w:pPr>
      <w:r w:rsidRPr="00974361">
        <w:t>2. Der moderne Krieg</w:t>
      </w:r>
    </w:p>
    <w:p w14:paraId="4C257B12" w14:textId="58522F38" w:rsidR="00974361" w:rsidRPr="00974361" w:rsidRDefault="00974361" w:rsidP="00974361">
      <w:r w:rsidRPr="00974361">
        <w:t>Der Erste Weltkrieg war der erste „moderne Krieg“. Neue Waffen wie Maschinengewehre und Giftgas kamen zum Einsatz.</w:t>
      </w:r>
      <w:r w:rsidRPr="00974361">
        <w:br/>
        <w:t>Die Kämpfe fanden nicht nur in Europa, sondern auf der ganzen Welt statt. Insgesamt starben etwa 15 Millionen Menschen.</w:t>
      </w:r>
      <w:r w:rsidRPr="00974361">
        <w:br/>
        <w:t>Viele technische Neuerungen wurden speziell für den Krieg entwickelt, und die Kampfhandlungen zogen sich über Jahre hin.</w:t>
      </w:r>
      <w:r>
        <w:br/>
      </w:r>
    </w:p>
    <w:p w14:paraId="54EF2CC4" w14:textId="77777777" w:rsidR="00974361" w:rsidRPr="00974361" w:rsidRDefault="00974361" w:rsidP="00974361">
      <w:pPr>
        <w:pStyle w:val="KeinLeerraum"/>
      </w:pPr>
      <w:r w:rsidRPr="00974361">
        <w:t>3. Stellungskrieg / Schützengraben</w:t>
      </w:r>
    </w:p>
    <w:p w14:paraId="76954320" w14:textId="63EA688F" w:rsidR="00974361" w:rsidRPr="00974361" w:rsidRDefault="00974361" w:rsidP="00974361">
      <w:r w:rsidRPr="00974361">
        <w:t>Der Krieg war ein Stellungskrieg: Die gegnerischen Armeen gruben sich in Schützengräben ein.</w:t>
      </w:r>
      <w:r w:rsidRPr="00974361">
        <w:br/>
        <w:t>Die Lebensbedingungen dort waren katastrophal – es gab wenig zu essen, schlechtes Wetter, Ratten und kaum Hygiene.</w:t>
      </w:r>
      <w:r>
        <w:br/>
      </w:r>
    </w:p>
    <w:p w14:paraId="573D205B" w14:textId="77777777" w:rsidR="00974361" w:rsidRPr="00974361" w:rsidRDefault="00974361" w:rsidP="00974361">
      <w:pPr>
        <w:pStyle w:val="KeinLeerraum"/>
      </w:pPr>
      <w:r w:rsidRPr="00974361">
        <w:t>4. Giftgaswaffen</w:t>
      </w:r>
    </w:p>
    <w:p w14:paraId="5F0F151A" w14:textId="29A00BAA" w:rsidR="00974361" w:rsidRPr="00974361" w:rsidRDefault="00974361" w:rsidP="00974361">
      <w:r w:rsidRPr="00974361">
        <w:t>1915 setzten die Deutschen erstmals Giftgas ein. Die Opfer starben entweder sofort oder litten qualvoll.</w:t>
      </w:r>
      <w:r w:rsidRPr="00974361">
        <w:br/>
        <w:t>Ab 1925 wurden Giftgaswaffen durch internationale Abkommen verboten.</w:t>
      </w:r>
      <w:r>
        <w:br/>
      </w:r>
    </w:p>
    <w:p w14:paraId="60A982AD" w14:textId="77777777" w:rsidR="00974361" w:rsidRPr="00974361" w:rsidRDefault="00974361" w:rsidP="00974361">
      <w:pPr>
        <w:pStyle w:val="KeinLeerraum"/>
      </w:pPr>
      <w:r w:rsidRPr="00974361">
        <w:t>5. Panzer</w:t>
      </w:r>
    </w:p>
    <w:p w14:paraId="620706D4" w14:textId="32BA2166" w:rsidR="00974361" w:rsidRPr="00974361" w:rsidRDefault="00974361" w:rsidP="00974361">
      <w:r w:rsidRPr="00974361">
        <w:t>Ebenfalls 1915 wurden die ersten Panzer entwickelt. Sie konnten viele Soldaten transportieren, waren gut geschützt und konnten in alle Richtungen feuern.</w:t>
      </w:r>
      <w:r w:rsidRPr="00974361">
        <w:br/>
        <w:t>Wer mehr Panzer hatte, hatte oft einen entscheidenden Vorteil im Kampf.</w:t>
      </w:r>
      <w:r>
        <w:br/>
      </w:r>
    </w:p>
    <w:p w14:paraId="429DE701" w14:textId="4A7B2C67" w:rsidR="00974361" w:rsidRPr="00974361" w:rsidRDefault="00974361" w:rsidP="00974361">
      <w:pPr>
        <w:pStyle w:val="KeinLeerraum"/>
      </w:pPr>
      <w:r>
        <w:br/>
      </w:r>
      <w:r>
        <w:br/>
      </w:r>
      <w:r>
        <w:lastRenderedPageBreak/>
        <w:br/>
      </w:r>
      <w:r w:rsidRPr="00974361">
        <w:t>6. Flugzeuge</w:t>
      </w:r>
    </w:p>
    <w:p w14:paraId="3EB3F219" w14:textId="77777777" w:rsidR="00974361" w:rsidRPr="00974361" w:rsidRDefault="00974361" w:rsidP="00974361">
      <w:r w:rsidRPr="00974361">
        <w:t>Zu Beginn des Krieges dienten Flugzeuge nur zur Aufklärung. Später wurden sie mit Waffen ausgestattet.</w:t>
      </w:r>
      <w:r w:rsidRPr="00974361">
        <w:br/>
        <w:t>Erst im Zweiten Weltkrieg spielten sie eine entscheidende Rolle im Kampfgeschehen.</w:t>
      </w:r>
    </w:p>
    <w:p w14:paraId="185B6FAB" w14:textId="77777777" w:rsidR="00974361" w:rsidRPr="00974361" w:rsidRDefault="00974361" w:rsidP="00974361">
      <w:pPr>
        <w:pStyle w:val="KeinLeerraum"/>
      </w:pPr>
      <w:r w:rsidRPr="00974361">
        <w:t>7. U-Boote</w:t>
      </w:r>
    </w:p>
    <w:p w14:paraId="06D7AAA6" w14:textId="3BA8646B" w:rsidR="00974361" w:rsidRPr="00974361" w:rsidRDefault="00974361" w:rsidP="00974361">
      <w:r w:rsidRPr="00974361">
        <w:t>1917 erklärten die Deutschen den uneingeschränkten U-Boot-Krieg. Sie versenkten alle feindlichen Schiffe – auch solche, die den USA gehörten.</w:t>
      </w:r>
      <w:r w:rsidRPr="00974361">
        <w:br/>
        <w:t>Als Reaktion darauf traten die USA auf der Seite der Alliierten (Frankreich und Großbritannien) in den Krieg ein.</w:t>
      </w:r>
      <w:r w:rsidRPr="00974361">
        <w:br/>
        <w:t>1918 endete der Krieg schließlich.</w:t>
      </w:r>
    </w:p>
    <w:p w14:paraId="3AF47F99" w14:textId="77777777" w:rsidR="00974361" w:rsidRPr="00686D30" w:rsidRDefault="00974361" w:rsidP="00974361"/>
    <w:sectPr w:rsidR="00974361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A5FC" w14:textId="77777777" w:rsidR="0071313F" w:rsidRDefault="0071313F" w:rsidP="001D7A24">
      <w:pPr>
        <w:spacing w:after="0" w:line="240" w:lineRule="auto"/>
      </w:pPr>
      <w:r>
        <w:separator/>
      </w:r>
    </w:p>
  </w:endnote>
  <w:endnote w:type="continuationSeparator" w:id="0">
    <w:p w14:paraId="3F572F57" w14:textId="77777777" w:rsidR="0071313F" w:rsidRDefault="0071313F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06DE9" w14:textId="77777777" w:rsidR="0071313F" w:rsidRDefault="0071313F" w:rsidP="001D7A24">
      <w:pPr>
        <w:spacing w:after="0" w:line="240" w:lineRule="auto"/>
      </w:pPr>
      <w:r>
        <w:separator/>
      </w:r>
    </w:p>
  </w:footnote>
  <w:footnote w:type="continuationSeparator" w:id="0">
    <w:p w14:paraId="380F32B6" w14:textId="77777777" w:rsidR="0071313F" w:rsidRDefault="0071313F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F5FB" w14:textId="2693DEA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974361">
      <w:rPr>
        <w:color w:val="0070C0"/>
        <w:sz w:val="20"/>
        <w:szCs w:val="20"/>
      </w:rPr>
      <w:t>27.10.2025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61"/>
    <w:rsid w:val="00113808"/>
    <w:rsid w:val="00173E4C"/>
    <w:rsid w:val="001D7A24"/>
    <w:rsid w:val="003A76D2"/>
    <w:rsid w:val="004044E4"/>
    <w:rsid w:val="00561A7D"/>
    <w:rsid w:val="005E4AC6"/>
    <w:rsid w:val="006564F9"/>
    <w:rsid w:val="0068234E"/>
    <w:rsid w:val="00686D30"/>
    <w:rsid w:val="006B2766"/>
    <w:rsid w:val="0071313F"/>
    <w:rsid w:val="00920C97"/>
    <w:rsid w:val="00974361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87535"/>
  <w15:chartTrackingRefBased/>
  <w15:docId w15:val="{2942F083-0F02-4238-8BE2-37C7804F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276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2025-10-27T13:53:00Z</dcterms:created>
  <dcterms:modified xsi:type="dcterms:W3CDTF">2025-10-27T13:55:00Z</dcterms:modified>
</cp:coreProperties>
</file>