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10811" w14:textId="77777777" w:rsidR="009340B2" w:rsidRPr="009340B2" w:rsidRDefault="009340B2" w:rsidP="009340B2">
      <w:pPr>
        <w:pStyle w:val="berschrift2"/>
      </w:pPr>
      <w:r w:rsidRPr="009340B2">
        <w:t>Mussolini und Südtirol</w:t>
      </w:r>
    </w:p>
    <w:p w14:paraId="5EB12DBE" w14:textId="3A456345" w:rsidR="009340B2" w:rsidRPr="009340B2" w:rsidRDefault="009340B2" w:rsidP="009340B2">
      <w:pPr>
        <w:pStyle w:val="KeinLeerraum"/>
      </w:pPr>
      <w:r>
        <w:br/>
      </w:r>
      <w:r w:rsidRPr="009340B2">
        <w:pict w14:anchorId="63F7F380">
          <v:rect id="_x0000_i1069" style="width:517.4pt;height:1.5pt;mso-position-horizontal:absolute;mso-position-horizontal-relative:text;mso-position-vertical:absolute;mso-position-vertical-relative:text" o:hralign="center" o:hrstd="t" o:hrnoshade="t" o:hr="t" fillcolor="#00b0f0" stroked="f"/>
        </w:pict>
      </w:r>
      <w:r>
        <w:br/>
      </w:r>
      <w:r>
        <w:br/>
        <w:t>M</w:t>
      </w:r>
      <w:r w:rsidRPr="009340B2">
        <w:t>achtergreifung Mussolinis</w:t>
      </w:r>
    </w:p>
    <w:p w14:paraId="4E34B647" w14:textId="77777777" w:rsidR="009340B2" w:rsidRPr="009340B2" w:rsidRDefault="009340B2" w:rsidP="009340B2">
      <w:pPr>
        <w:pStyle w:val="Listenabsatz"/>
        <w:numPr>
          <w:ilvl w:val="0"/>
          <w:numId w:val="7"/>
        </w:numPr>
      </w:pPr>
      <w:r w:rsidRPr="009340B2">
        <w:t>Faschismus = neue Bewegung, paramilitärisch, vom Militär unterstützt.</w:t>
      </w:r>
    </w:p>
    <w:p w14:paraId="57419CFB" w14:textId="77777777" w:rsidR="009340B2" w:rsidRPr="009340B2" w:rsidRDefault="009340B2" w:rsidP="009340B2">
      <w:pPr>
        <w:pStyle w:val="Listenabsatz"/>
        <w:numPr>
          <w:ilvl w:val="0"/>
          <w:numId w:val="7"/>
        </w:numPr>
      </w:pPr>
      <w:r w:rsidRPr="009340B2">
        <w:t>Uniformfarbe: Schwarz.</w:t>
      </w:r>
    </w:p>
    <w:p w14:paraId="0B302533" w14:textId="77777777" w:rsidR="009340B2" w:rsidRPr="009340B2" w:rsidRDefault="009340B2" w:rsidP="009340B2">
      <w:pPr>
        <w:pStyle w:val="Listenabsatz"/>
        <w:numPr>
          <w:ilvl w:val="0"/>
          <w:numId w:val="7"/>
        </w:numPr>
      </w:pPr>
      <w:r w:rsidRPr="009340B2">
        <w:t>28.10.1922: „Marsch auf Rom“ → Mussolini wird Ministerpräsident.</w:t>
      </w:r>
    </w:p>
    <w:p w14:paraId="510FCB1A" w14:textId="77777777" w:rsidR="009340B2" w:rsidRPr="009340B2" w:rsidRDefault="009340B2" w:rsidP="009340B2">
      <w:pPr>
        <w:pStyle w:val="Listenabsatz"/>
        <w:numPr>
          <w:ilvl w:val="0"/>
          <w:numId w:val="7"/>
        </w:numPr>
      </w:pPr>
      <w:r w:rsidRPr="009340B2">
        <w:t>König: Viktor Emanuel III.</w:t>
      </w:r>
    </w:p>
    <w:p w14:paraId="65EF7969" w14:textId="77777777" w:rsidR="009340B2" w:rsidRPr="009340B2" w:rsidRDefault="009340B2" w:rsidP="009340B2">
      <w:pPr>
        <w:pStyle w:val="Listenabsatz"/>
        <w:numPr>
          <w:ilvl w:val="0"/>
          <w:numId w:val="7"/>
        </w:numPr>
      </w:pPr>
      <w:r w:rsidRPr="009340B2">
        <w:t>Mussolini wird Diktator, Titel: Duce.</w:t>
      </w:r>
    </w:p>
    <w:p w14:paraId="2F11B099" w14:textId="77777777" w:rsidR="009340B2" w:rsidRPr="009340B2" w:rsidRDefault="009340B2" w:rsidP="009340B2">
      <w:pPr>
        <w:pStyle w:val="Listenabsatz"/>
        <w:numPr>
          <w:ilvl w:val="0"/>
          <w:numId w:val="7"/>
        </w:numPr>
      </w:pPr>
      <w:r w:rsidRPr="009340B2">
        <w:t>Schulen: neue Lehrbücher, Treueid auf Duce.</w:t>
      </w:r>
    </w:p>
    <w:p w14:paraId="54B0B64C" w14:textId="20DE2952" w:rsidR="009340B2" w:rsidRPr="009340B2" w:rsidRDefault="009340B2" w:rsidP="009340B2">
      <w:pPr>
        <w:pStyle w:val="Listenabsatz"/>
        <w:numPr>
          <w:ilvl w:val="0"/>
          <w:numId w:val="7"/>
        </w:numPr>
      </w:pPr>
      <w:r w:rsidRPr="009340B2">
        <w:t xml:space="preserve">Verspricht Arbeit, entwässert Sümpfe, baut neue Städte (z. B. </w:t>
      </w:r>
      <w:r>
        <w:t xml:space="preserve">Brixen, </w:t>
      </w:r>
      <w:proofErr w:type="spellStart"/>
      <w:r>
        <w:t>Littoria</w:t>
      </w:r>
      <w:proofErr w:type="spellEnd"/>
      <w:r w:rsidRPr="009340B2">
        <w:t>).</w:t>
      </w:r>
    </w:p>
    <w:p w14:paraId="1A4E5DD9" w14:textId="33AD660E" w:rsidR="009340B2" w:rsidRPr="009340B2" w:rsidRDefault="009340B2" w:rsidP="009340B2">
      <w:r w:rsidRPr="009340B2">
        <w:pict w14:anchorId="4D1E457C">
          <v:rect id="_x0000_i1049" style="width:517.4pt;height:1.5pt;mso-position-horizontal:absolute;mso-position-horizontal-relative:text;mso-position-vertical:absolute;mso-position-vertical-relative:text" o:hralign="center" o:hrstd="t" o:hrnoshade="t" o:hr="t" fillcolor="#00b0f0" stroked="f"/>
        </w:pict>
      </w:r>
    </w:p>
    <w:p w14:paraId="4B73184F" w14:textId="77777777" w:rsidR="009340B2" w:rsidRPr="009340B2" w:rsidRDefault="009340B2" w:rsidP="009340B2">
      <w:pPr>
        <w:pStyle w:val="KeinLeerraum"/>
      </w:pPr>
      <w:r w:rsidRPr="009340B2">
        <w:t>Kennzeichen des Faschismus</w:t>
      </w:r>
    </w:p>
    <w:p w14:paraId="19787DAC" w14:textId="77777777" w:rsidR="009340B2" w:rsidRPr="009340B2" w:rsidRDefault="009340B2" w:rsidP="009340B2">
      <w:pPr>
        <w:pStyle w:val="Listenabsatz"/>
        <w:numPr>
          <w:ilvl w:val="0"/>
          <w:numId w:val="8"/>
        </w:numPr>
      </w:pPr>
      <w:r w:rsidRPr="009340B2">
        <w:t>Propaganda: Duce überall (Kino, Radio, Plakate, Zeitungen).</w:t>
      </w:r>
    </w:p>
    <w:p w14:paraId="3E79E356" w14:textId="77777777" w:rsidR="009340B2" w:rsidRPr="009340B2" w:rsidRDefault="009340B2" w:rsidP="009340B2">
      <w:pPr>
        <w:pStyle w:val="Listenabsatz"/>
        <w:numPr>
          <w:ilvl w:val="0"/>
          <w:numId w:val="8"/>
        </w:numPr>
      </w:pPr>
      <w:r w:rsidRPr="009340B2">
        <w:t xml:space="preserve">Führerkult: Jugendorganisationen (z. B. „Opera </w:t>
      </w:r>
      <w:proofErr w:type="spellStart"/>
      <w:r w:rsidRPr="009340B2">
        <w:t>Nazionale</w:t>
      </w:r>
      <w:proofErr w:type="spellEnd"/>
      <w:r w:rsidRPr="009340B2">
        <w:t xml:space="preserve"> </w:t>
      </w:r>
      <w:proofErr w:type="spellStart"/>
      <w:r w:rsidRPr="009340B2">
        <w:t>Balilla</w:t>
      </w:r>
      <w:proofErr w:type="spellEnd"/>
      <w:r w:rsidRPr="009340B2">
        <w:t>“).</w:t>
      </w:r>
    </w:p>
    <w:p w14:paraId="65132864" w14:textId="77777777" w:rsidR="009340B2" w:rsidRPr="009340B2" w:rsidRDefault="009340B2" w:rsidP="009340B2">
      <w:pPr>
        <w:pStyle w:val="Listenabsatz"/>
        <w:numPr>
          <w:ilvl w:val="0"/>
          <w:numId w:val="8"/>
        </w:numPr>
      </w:pPr>
      <w:r w:rsidRPr="009340B2">
        <w:t>Imperium: Ziel = Römisches Reich wiederherstellen (Kolonien: Libyen, Äthiopien).</w:t>
      </w:r>
    </w:p>
    <w:p w14:paraId="2B016F7A" w14:textId="77777777" w:rsidR="009340B2" w:rsidRPr="009340B2" w:rsidRDefault="009340B2" w:rsidP="009340B2">
      <w:pPr>
        <w:pStyle w:val="Listenabsatz"/>
        <w:numPr>
          <w:ilvl w:val="0"/>
          <w:numId w:val="8"/>
        </w:numPr>
      </w:pPr>
      <w:r w:rsidRPr="009340B2">
        <w:t>Massenbewegung: Kundgebungen, Militäraufmärsche, Sportveranstaltungen.</w:t>
      </w:r>
    </w:p>
    <w:p w14:paraId="711E6B6A" w14:textId="2DAC659D" w:rsidR="009340B2" w:rsidRPr="009340B2" w:rsidRDefault="009340B2" w:rsidP="009340B2">
      <w:r w:rsidRPr="009340B2">
        <w:pict w14:anchorId="1D5C7805">
          <v:rect id="_x0000_i1050" style="width:517.4pt;height:1.5pt;mso-position-horizontal:absolute;mso-position-horizontal-relative:text;mso-position-vertical:absolute;mso-position-vertical-relative:text" o:hralign="center" o:hrstd="t" o:hrnoshade="t" o:hr="t" fillcolor="#00b0f0" stroked="f"/>
        </w:pict>
      </w:r>
    </w:p>
    <w:p w14:paraId="370BC861" w14:textId="77777777" w:rsidR="009340B2" w:rsidRPr="009340B2" w:rsidRDefault="009340B2" w:rsidP="009340B2">
      <w:pPr>
        <w:pStyle w:val="KeinLeerraum"/>
      </w:pPr>
      <w:proofErr w:type="spellStart"/>
      <w:r w:rsidRPr="009340B2">
        <w:t>Italianisierung</w:t>
      </w:r>
      <w:proofErr w:type="spellEnd"/>
      <w:r w:rsidRPr="009340B2">
        <w:t xml:space="preserve"> Südtirol</w:t>
      </w:r>
    </w:p>
    <w:p w14:paraId="5A130947" w14:textId="77777777" w:rsidR="009340B2" w:rsidRPr="009340B2" w:rsidRDefault="009340B2" w:rsidP="009340B2">
      <w:pPr>
        <w:pStyle w:val="Listenabsatz"/>
        <w:numPr>
          <w:ilvl w:val="0"/>
          <w:numId w:val="9"/>
        </w:numPr>
      </w:pPr>
      <w:r w:rsidRPr="009340B2">
        <w:t>Deutsche Schulen &amp; Sprache verboten.</w:t>
      </w:r>
    </w:p>
    <w:p w14:paraId="2757D30B" w14:textId="77777777" w:rsidR="009340B2" w:rsidRPr="009340B2" w:rsidRDefault="009340B2" w:rsidP="009340B2">
      <w:pPr>
        <w:pStyle w:val="Listenabsatz"/>
        <w:numPr>
          <w:ilvl w:val="0"/>
          <w:numId w:val="9"/>
        </w:numPr>
      </w:pPr>
      <w:r w:rsidRPr="009340B2">
        <w:t>Ortsnamen, Vor-/Nachnamen italianisiert.</w:t>
      </w:r>
    </w:p>
    <w:p w14:paraId="6F481633" w14:textId="77777777" w:rsidR="009340B2" w:rsidRPr="009340B2" w:rsidRDefault="009340B2" w:rsidP="009340B2">
      <w:pPr>
        <w:pStyle w:val="Listenabsatz"/>
        <w:numPr>
          <w:ilvl w:val="0"/>
          <w:numId w:val="9"/>
        </w:numPr>
      </w:pPr>
      <w:r w:rsidRPr="009340B2">
        <w:t>Südtiroler verlieren Jobs (Gemeinde, Post, Polizei, Verkehr).</w:t>
      </w:r>
    </w:p>
    <w:p w14:paraId="3B888E20" w14:textId="77777777" w:rsidR="009340B2" w:rsidRPr="009340B2" w:rsidRDefault="009340B2" w:rsidP="009340B2">
      <w:pPr>
        <w:pStyle w:val="Listenabsatz"/>
        <w:numPr>
          <w:ilvl w:val="0"/>
          <w:numId w:val="9"/>
        </w:numPr>
      </w:pPr>
      <w:r w:rsidRPr="009340B2">
        <w:t>Trachten &amp; Umzüge verboten.</w:t>
      </w:r>
    </w:p>
    <w:p w14:paraId="00C1352D" w14:textId="77777777" w:rsidR="009340B2" w:rsidRPr="009340B2" w:rsidRDefault="009340B2" w:rsidP="009340B2">
      <w:pPr>
        <w:pStyle w:val="Listenabsatz"/>
        <w:numPr>
          <w:ilvl w:val="0"/>
          <w:numId w:val="9"/>
        </w:numPr>
      </w:pPr>
      <w:r w:rsidRPr="009340B2">
        <w:t>Bürgermeister ersetzt durch Podestà.</w:t>
      </w:r>
    </w:p>
    <w:p w14:paraId="0F21A0C5" w14:textId="6985093F" w:rsidR="009340B2" w:rsidRPr="009340B2" w:rsidRDefault="009340B2" w:rsidP="009340B2">
      <w:r w:rsidRPr="009340B2">
        <w:pict w14:anchorId="7F7526B6">
          <v:rect id="_x0000_i1051" style="width:517.4pt;height:1.5pt;mso-position-horizontal:absolute;mso-position-horizontal-relative:text;mso-position-vertical:absolute;mso-position-vertical-relative:text" o:hralign="center" o:hrstd="t" o:hrnoshade="t" o:hr="t" fillcolor="#00b0f0" stroked="f"/>
        </w:pict>
      </w:r>
    </w:p>
    <w:p w14:paraId="1821597F" w14:textId="77777777" w:rsidR="009340B2" w:rsidRPr="009340B2" w:rsidRDefault="009340B2" w:rsidP="009340B2">
      <w:pPr>
        <w:pStyle w:val="KeinLeerraum"/>
      </w:pPr>
      <w:r w:rsidRPr="009340B2">
        <w:t>Majorisierung</w:t>
      </w:r>
    </w:p>
    <w:p w14:paraId="52731765" w14:textId="77777777" w:rsidR="009340B2" w:rsidRPr="009340B2" w:rsidRDefault="009340B2" w:rsidP="009340B2">
      <w:pPr>
        <w:pStyle w:val="Listenabsatz"/>
        <w:numPr>
          <w:ilvl w:val="0"/>
          <w:numId w:val="10"/>
        </w:numPr>
      </w:pPr>
      <w:r w:rsidRPr="009340B2">
        <w:t>Mehr Italiener nach Südtirol → Beamte, Lehrer, Arbeiter.</w:t>
      </w:r>
    </w:p>
    <w:p w14:paraId="24554D01" w14:textId="77777777" w:rsidR="009340B2" w:rsidRPr="009340B2" w:rsidRDefault="009340B2" w:rsidP="009340B2">
      <w:pPr>
        <w:pStyle w:val="Listenabsatz"/>
        <w:numPr>
          <w:ilvl w:val="0"/>
          <w:numId w:val="10"/>
        </w:numPr>
      </w:pPr>
      <w:r w:rsidRPr="009340B2">
        <w:t>Bozen soll 100.000 Einwohner haben.</w:t>
      </w:r>
    </w:p>
    <w:p w14:paraId="7777F048" w14:textId="77777777" w:rsidR="009340B2" w:rsidRPr="009340B2" w:rsidRDefault="009340B2" w:rsidP="009340B2">
      <w:pPr>
        <w:pStyle w:val="Listenabsatz"/>
        <w:numPr>
          <w:ilvl w:val="0"/>
          <w:numId w:val="10"/>
        </w:numPr>
      </w:pPr>
      <w:r w:rsidRPr="009340B2">
        <w:t>Industrie angesiedelt (trotz fehlender Rohstoffe).</w:t>
      </w:r>
    </w:p>
    <w:p w14:paraId="4F4A00F4" w14:textId="77777777" w:rsidR="009340B2" w:rsidRPr="009340B2" w:rsidRDefault="009340B2" w:rsidP="009340B2">
      <w:pPr>
        <w:pStyle w:val="Listenabsatz"/>
        <w:numPr>
          <w:ilvl w:val="0"/>
          <w:numId w:val="10"/>
        </w:numPr>
      </w:pPr>
      <w:r w:rsidRPr="009340B2">
        <w:t xml:space="preserve">Wohngebiete für Arbeiter: Kaiserau, </w:t>
      </w:r>
      <w:proofErr w:type="spellStart"/>
      <w:r w:rsidRPr="009340B2">
        <w:t>Semirurali</w:t>
      </w:r>
      <w:proofErr w:type="spellEnd"/>
      <w:r w:rsidRPr="009340B2">
        <w:t>.</w:t>
      </w:r>
    </w:p>
    <w:p w14:paraId="651361C9" w14:textId="172336FC" w:rsidR="009340B2" w:rsidRPr="009340B2" w:rsidRDefault="009340B2" w:rsidP="009340B2">
      <w:r w:rsidRPr="009340B2">
        <w:pict w14:anchorId="4C5B1E96">
          <v:rect id="_x0000_i1052" style="width:517.4pt;height:1.5pt;mso-position-horizontal:absolute;mso-position-horizontal-relative:text;mso-position-vertical:absolute;mso-position-vertical-relative:text" o:hralign="center" o:hrstd="t" o:hrnoshade="t" o:hr="t" fillcolor="#00b0f0" stroked="f"/>
        </w:pict>
      </w:r>
    </w:p>
    <w:p w14:paraId="5B37A79A" w14:textId="77777777" w:rsidR="009340B2" w:rsidRDefault="009340B2">
      <w:pPr>
        <w:rPr>
          <w:b/>
          <w:color w:val="00B0F0"/>
          <w:sz w:val="32"/>
        </w:rPr>
      </w:pPr>
      <w:r>
        <w:br w:type="page"/>
      </w:r>
    </w:p>
    <w:p w14:paraId="339B515C" w14:textId="7DC126AB" w:rsidR="009340B2" w:rsidRPr="009340B2" w:rsidRDefault="009340B2" w:rsidP="009340B2">
      <w:pPr>
        <w:pStyle w:val="KeinLeerraum"/>
      </w:pPr>
      <w:r w:rsidRPr="009340B2">
        <w:lastRenderedPageBreak/>
        <w:pict w14:anchorId="55A5AC37">
          <v:rect id="_x0000_i1067" style="width:517.4pt;height:1.5pt;mso-position-horizontal:absolute;mso-position-horizontal-relative:text;mso-position-vertical:absolute;mso-position-vertical-relative:text" o:hralign="center" o:hrstd="t" o:hrnoshade="t" o:hr="t" fillcolor="#00b0f0" stroked="f"/>
        </w:pict>
      </w:r>
      <w:r>
        <w:br/>
      </w:r>
      <w:r>
        <w:br/>
      </w:r>
      <w:r w:rsidRPr="009340B2">
        <w:t>Faschistische Bauten</w:t>
      </w:r>
    </w:p>
    <w:p w14:paraId="688CFB21" w14:textId="77777777" w:rsidR="009340B2" w:rsidRPr="009340B2" w:rsidRDefault="009340B2" w:rsidP="009340B2">
      <w:pPr>
        <w:pStyle w:val="Listenabsatz"/>
        <w:numPr>
          <w:ilvl w:val="0"/>
          <w:numId w:val="11"/>
        </w:numPr>
      </w:pPr>
      <w:r w:rsidRPr="009340B2">
        <w:t>Architektur = Stärke &amp; Macht.</w:t>
      </w:r>
    </w:p>
    <w:p w14:paraId="038B107C" w14:textId="77777777" w:rsidR="009340B2" w:rsidRPr="009340B2" w:rsidRDefault="009340B2" w:rsidP="009340B2">
      <w:pPr>
        <w:pStyle w:val="Listenabsatz"/>
        <w:numPr>
          <w:ilvl w:val="0"/>
          <w:numId w:val="11"/>
        </w:numPr>
      </w:pPr>
      <w:r w:rsidRPr="009340B2">
        <w:t>Bahnhof Bozen: 1928, wuchtiger Mittelbau, Skulpturen (Dampfkraft, Elektrizität).</w:t>
      </w:r>
    </w:p>
    <w:p w14:paraId="09042351" w14:textId="77777777" w:rsidR="009340B2" w:rsidRPr="009340B2" w:rsidRDefault="009340B2" w:rsidP="009340B2">
      <w:pPr>
        <w:pStyle w:val="Listenabsatz"/>
        <w:numPr>
          <w:ilvl w:val="0"/>
          <w:numId w:val="11"/>
        </w:numPr>
      </w:pPr>
      <w:r w:rsidRPr="009340B2">
        <w:t>Siegesdenkmal: Triumphbogen, 14 Säulen (Fasci), Krypta.</w:t>
      </w:r>
    </w:p>
    <w:p w14:paraId="7ECB8BBA" w14:textId="77777777" w:rsidR="009340B2" w:rsidRPr="009340B2" w:rsidRDefault="009340B2" w:rsidP="009340B2">
      <w:pPr>
        <w:pStyle w:val="Listenabsatz"/>
        <w:numPr>
          <w:ilvl w:val="0"/>
          <w:numId w:val="11"/>
        </w:numPr>
      </w:pPr>
      <w:proofErr w:type="spellStart"/>
      <w:r w:rsidRPr="009340B2">
        <w:t>Drususstadion</w:t>
      </w:r>
      <w:proofErr w:type="spellEnd"/>
      <w:r w:rsidRPr="009340B2">
        <w:t>: Platz für 3000 Zuschauer.</w:t>
      </w:r>
    </w:p>
    <w:p w14:paraId="61BC4C57" w14:textId="77777777" w:rsidR="009340B2" w:rsidRPr="009340B2" w:rsidRDefault="009340B2" w:rsidP="009340B2">
      <w:pPr>
        <w:pStyle w:val="Listenabsatz"/>
        <w:numPr>
          <w:ilvl w:val="0"/>
          <w:numId w:val="11"/>
        </w:numPr>
      </w:pPr>
      <w:r w:rsidRPr="009340B2">
        <w:t>Mussolini-Relief (</w:t>
      </w:r>
      <w:proofErr w:type="spellStart"/>
      <w:r w:rsidRPr="009340B2">
        <w:t>Piffrader</w:t>
      </w:r>
      <w:proofErr w:type="spellEnd"/>
      <w:r w:rsidRPr="009340B2">
        <w:t>): Verherrlichung des Faschismus.</w:t>
      </w:r>
    </w:p>
    <w:p w14:paraId="3518D711" w14:textId="06956F2E" w:rsidR="00DB75F7" w:rsidRPr="009340B2" w:rsidRDefault="009340B2" w:rsidP="009340B2">
      <w:r w:rsidRPr="009340B2">
        <w:pict w14:anchorId="269393AF">
          <v:rect id="_x0000_i1068" style="width:517.4pt;height:1.5pt;mso-position-horizontal:absolute;mso-position-horizontal-relative:text;mso-position-vertical:absolute;mso-position-vertical-relative:text" o:hralign="center" o:hrstd="t" o:hrnoshade="t" o:hr="t" fillcolor="#00b0f0" stroked="f"/>
        </w:pict>
      </w:r>
    </w:p>
    <w:sectPr w:rsidR="00DB75F7" w:rsidRPr="009340B2" w:rsidSect="00920C97">
      <w:headerReference w:type="default" r:id="rId7"/>
      <w:pgSz w:w="11906" w:h="16838"/>
      <w:pgMar w:top="993" w:right="707" w:bottom="56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F92735" w14:textId="77777777" w:rsidR="009340B2" w:rsidRDefault="009340B2" w:rsidP="001D7A24">
      <w:pPr>
        <w:spacing w:after="0" w:line="240" w:lineRule="auto"/>
      </w:pPr>
      <w:r>
        <w:separator/>
      </w:r>
    </w:p>
  </w:endnote>
  <w:endnote w:type="continuationSeparator" w:id="0">
    <w:p w14:paraId="60BB2FF6" w14:textId="77777777" w:rsidR="009340B2" w:rsidRDefault="009340B2" w:rsidP="001D7A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D74A32" w14:textId="77777777" w:rsidR="009340B2" w:rsidRDefault="009340B2" w:rsidP="001D7A24">
      <w:pPr>
        <w:spacing w:after="0" w:line="240" w:lineRule="auto"/>
      </w:pPr>
      <w:r>
        <w:separator/>
      </w:r>
    </w:p>
  </w:footnote>
  <w:footnote w:type="continuationSeparator" w:id="0">
    <w:p w14:paraId="2D7CDD6F" w14:textId="77777777" w:rsidR="009340B2" w:rsidRDefault="009340B2" w:rsidP="001D7A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9EC06" w14:textId="33C66EF2" w:rsidR="001D7A24" w:rsidRPr="001D7A24" w:rsidRDefault="006B2766" w:rsidP="001D7A24">
    <w:pPr>
      <w:pStyle w:val="Kopfzeile"/>
      <w:jc w:val="right"/>
      <w:rPr>
        <w:color w:val="0070C0"/>
        <w:sz w:val="20"/>
        <w:szCs w:val="20"/>
      </w:rPr>
    </w:pPr>
    <w:r>
      <w:rPr>
        <w:color w:val="0070C0"/>
        <w:sz w:val="20"/>
        <w:szCs w:val="20"/>
      </w:rPr>
      <w:t>Strudel School</w:t>
    </w:r>
    <w:r w:rsidR="001D7A24">
      <w:rPr>
        <w:color w:val="0070C0"/>
        <w:sz w:val="20"/>
        <w:szCs w:val="20"/>
      </w:rPr>
      <w:t xml:space="preserve"> </w:t>
    </w:r>
    <w:r w:rsidR="009340B2">
      <w:rPr>
        <w:color w:val="0070C0"/>
        <w:sz w:val="20"/>
        <w:szCs w:val="20"/>
      </w:rPr>
      <w:t>11.01.2026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43695"/>
    <w:multiLevelType w:val="multilevel"/>
    <w:tmpl w:val="5574B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59391F"/>
    <w:multiLevelType w:val="hybridMultilevel"/>
    <w:tmpl w:val="2E1E9FE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9D4E64"/>
    <w:multiLevelType w:val="hybridMultilevel"/>
    <w:tmpl w:val="0A78042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0D539D"/>
    <w:multiLevelType w:val="hybridMultilevel"/>
    <w:tmpl w:val="D04ECA3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BA0527"/>
    <w:multiLevelType w:val="multilevel"/>
    <w:tmpl w:val="D172B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D533FB"/>
    <w:multiLevelType w:val="multilevel"/>
    <w:tmpl w:val="A7C84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106C76"/>
    <w:multiLevelType w:val="multilevel"/>
    <w:tmpl w:val="80FCC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194585"/>
    <w:multiLevelType w:val="hybridMultilevel"/>
    <w:tmpl w:val="9CEA2D2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0F26D0"/>
    <w:multiLevelType w:val="hybridMultilevel"/>
    <w:tmpl w:val="6A4686D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7E1650"/>
    <w:multiLevelType w:val="hybridMultilevel"/>
    <w:tmpl w:val="7DDABB9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DE1B62"/>
    <w:multiLevelType w:val="multilevel"/>
    <w:tmpl w:val="85DA9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4845508">
    <w:abstractNumId w:val="3"/>
  </w:num>
  <w:num w:numId="2" w16cid:durableId="783235716">
    <w:abstractNumId w:val="4"/>
  </w:num>
  <w:num w:numId="3" w16cid:durableId="1755738434">
    <w:abstractNumId w:val="0"/>
  </w:num>
  <w:num w:numId="4" w16cid:durableId="1244608371">
    <w:abstractNumId w:val="5"/>
  </w:num>
  <w:num w:numId="5" w16cid:durableId="2126849611">
    <w:abstractNumId w:val="10"/>
  </w:num>
  <w:num w:numId="6" w16cid:durableId="303895146">
    <w:abstractNumId w:val="6"/>
  </w:num>
  <w:num w:numId="7" w16cid:durableId="48578932">
    <w:abstractNumId w:val="7"/>
  </w:num>
  <w:num w:numId="8" w16cid:durableId="720783957">
    <w:abstractNumId w:val="9"/>
  </w:num>
  <w:num w:numId="9" w16cid:durableId="1246723761">
    <w:abstractNumId w:val="1"/>
  </w:num>
  <w:num w:numId="10" w16cid:durableId="161504870">
    <w:abstractNumId w:val="2"/>
  </w:num>
  <w:num w:numId="11" w16cid:durableId="124880963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0B2"/>
    <w:rsid w:val="00113808"/>
    <w:rsid w:val="001D7A24"/>
    <w:rsid w:val="004044E4"/>
    <w:rsid w:val="00561A7D"/>
    <w:rsid w:val="005E4AC6"/>
    <w:rsid w:val="006564F9"/>
    <w:rsid w:val="0068234E"/>
    <w:rsid w:val="00686D30"/>
    <w:rsid w:val="006B2766"/>
    <w:rsid w:val="008E691D"/>
    <w:rsid w:val="00920C97"/>
    <w:rsid w:val="009340B2"/>
    <w:rsid w:val="009B254F"/>
    <w:rsid w:val="00A444F9"/>
    <w:rsid w:val="00C34A63"/>
    <w:rsid w:val="00C51E7D"/>
    <w:rsid w:val="00DB75F7"/>
    <w:rsid w:val="00DC4319"/>
    <w:rsid w:val="00EE1D40"/>
    <w:rsid w:val="00EF7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2E12E7"/>
  <w15:chartTrackingRefBased/>
  <w15:docId w15:val="{BCA6F9FC-8FBB-44D0-8F98-75F39FDAC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="Arial"/>
        <w:sz w:val="28"/>
        <w:szCs w:val="28"/>
        <w:lang w:val="de-DE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F7B0B"/>
    <w:rPr>
      <w:rFonts w:ascii="Arial" w:hAnsi="Arial"/>
    </w:rPr>
  </w:style>
  <w:style w:type="paragraph" w:styleId="berschrift1">
    <w:name w:val="heading 1"/>
    <w:aliases w:val="Überschrift Schule"/>
    <w:basedOn w:val="Standard"/>
    <w:next w:val="Standard"/>
    <w:link w:val="berschrift1Zchn"/>
    <w:uiPriority w:val="9"/>
    <w:qFormat/>
    <w:rsid w:val="00686D30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b/>
      <w:color w:val="EE0000"/>
      <w:sz w:val="40"/>
      <w:szCs w:val="40"/>
      <w:u w:val="single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686D30"/>
    <w:pPr>
      <w:keepNext/>
      <w:keepLines/>
      <w:spacing w:before="160" w:after="80"/>
      <w:jc w:val="center"/>
      <w:outlineLvl w:val="1"/>
    </w:pPr>
    <w:rPr>
      <w:rFonts w:eastAsiaTheme="majorEastAsia" w:cstheme="majorBidi"/>
      <w:b/>
      <w:color w:val="EE0000"/>
      <w:sz w:val="40"/>
      <w:szCs w:val="32"/>
      <w:u w:val="singl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044E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044E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044E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044E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044E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044E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044E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aliases w:val="Überschrift Schule Zchn"/>
    <w:basedOn w:val="Absatz-Standardschriftart"/>
    <w:link w:val="berschrift1"/>
    <w:uiPriority w:val="9"/>
    <w:rsid w:val="00686D30"/>
    <w:rPr>
      <w:rFonts w:asciiTheme="majorHAnsi" w:eastAsiaTheme="majorEastAsia" w:hAnsiTheme="majorHAnsi" w:cstheme="majorBidi"/>
      <w:b/>
      <w:color w:val="EE0000"/>
      <w:sz w:val="40"/>
      <w:szCs w:val="40"/>
      <w:u w:val="singl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686D30"/>
    <w:rPr>
      <w:rFonts w:ascii="Arial" w:eastAsiaTheme="majorEastAsia" w:hAnsi="Arial" w:cstheme="majorBidi"/>
      <w:b/>
      <w:color w:val="EE0000"/>
      <w:sz w:val="40"/>
      <w:szCs w:val="32"/>
      <w:u w:val="singl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044E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044E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044E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044E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044E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044E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044E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044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044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044E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044E4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Zitat">
    <w:name w:val="Quote"/>
    <w:basedOn w:val="Standard"/>
    <w:next w:val="Standard"/>
    <w:link w:val="ZitatZchn"/>
    <w:uiPriority w:val="29"/>
    <w:qFormat/>
    <w:rsid w:val="004044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044E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044E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044E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044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044E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044E4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1D7A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D7A24"/>
  </w:style>
  <w:style w:type="paragraph" w:styleId="Fuzeile">
    <w:name w:val="footer"/>
    <w:basedOn w:val="Standard"/>
    <w:link w:val="FuzeileZchn"/>
    <w:uiPriority w:val="99"/>
    <w:unhideWhenUsed/>
    <w:rsid w:val="001D7A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D7A24"/>
  </w:style>
  <w:style w:type="paragraph" w:styleId="KeinLeerraum">
    <w:name w:val="No Spacing"/>
    <w:aliases w:val="Zwischen Überschrift Schule"/>
    <w:next w:val="berschrift2"/>
    <w:uiPriority w:val="1"/>
    <w:qFormat/>
    <w:rsid w:val="00686D30"/>
    <w:pPr>
      <w:spacing w:after="0" w:line="240" w:lineRule="auto"/>
    </w:pPr>
    <w:rPr>
      <w:rFonts w:ascii="Arial" w:hAnsi="Arial"/>
      <w:b/>
      <w:color w:val="00B0F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OneDrive%20-%20RHoelzl\02_Schule\Schule%20Vorlage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Schule Vorlage.dotx</Template>
  <TotalTime>0</TotalTime>
  <Pages>2</Pages>
  <Words>198</Words>
  <Characters>1252</Characters>
  <Application>Microsoft Office Word</Application>
  <DocSecurity>0</DocSecurity>
  <Lines>10</Lines>
  <Paragraphs>2</Paragraphs>
  <ScaleCrop>false</ScaleCrop>
  <Company/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</dc:creator>
  <cp:keywords/>
  <dc:description/>
  <cp:lastModifiedBy>Hölzl Yuri</cp:lastModifiedBy>
  <cp:revision>1</cp:revision>
  <dcterms:created xsi:type="dcterms:W3CDTF">2026-01-11T18:30:00Z</dcterms:created>
  <dcterms:modified xsi:type="dcterms:W3CDTF">2026-01-11T18:33:00Z</dcterms:modified>
</cp:coreProperties>
</file>