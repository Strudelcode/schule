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48452" w14:textId="5D9FC0C7" w:rsidR="00E3222D" w:rsidRDefault="00E3222D" w:rsidP="00E3222D">
      <w:pPr>
        <w:pStyle w:val="berschrift2"/>
      </w:pPr>
      <w:r>
        <w:t>Weimarer Republik</w:t>
      </w:r>
    </w:p>
    <w:p w14:paraId="7A45281C" w14:textId="77777777" w:rsidR="00E3222D" w:rsidRDefault="00E3222D" w:rsidP="00E3222D">
      <w:pPr>
        <w:spacing w:line="240" w:lineRule="auto"/>
      </w:pPr>
      <w:r>
        <w:t>Nach dem 1. Weltkrieg musste der deutsche Kaiser abdanken und Deutschland</w:t>
      </w:r>
    </w:p>
    <w:p w14:paraId="4A20B0C8" w14:textId="77777777" w:rsidR="00E3222D" w:rsidRDefault="00E3222D" w:rsidP="00E3222D">
      <w:pPr>
        <w:spacing w:line="240" w:lineRule="auto"/>
      </w:pPr>
      <w:r>
        <w:t>wurde eine demokratische Republik. Es kehrte aber keine Ruhe ein. Die</w:t>
      </w:r>
    </w:p>
    <w:p w14:paraId="632AD72C" w14:textId="77777777" w:rsidR="00E3222D" w:rsidRDefault="00E3222D" w:rsidP="00E3222D">
      <w:pPr>
        <w:spacing w:line="240" w:lineRule="auto"/>
      </w:pPr>
      <w:r>
        <w:t>Arbeitslosigkeit und die Armut waren groß. Ab 1923 ging es in Deutschland aber</w:t>
      </w:r>
    </w:p>
    <w:p w14:paraId="7D8DB01C" w14:textId="77777777" w:rsidR="00E3222D" w:rsidRDefault="00E3222D" w:rsidP="00E3222D">
      <w:pPr>
        <w:spacing w:line="240" w:lineRule="auto"/>
      </w:pPr>
      <w:r>
        <w:t>wieder aufwärts. Die Wirtschaft wuchs und die Menschen konnten wieder ein</w:t>
      </w:r>
    </w:p>
    <w:p w14:paraId="3FAA2F69" w14:textId="77777777" w:rsidR="00E3222D" w:rsidRDefault="00E3222D" w:rsidP="00E3222D">
      <w:pPr>
        <w:spacing w:line="240" w:lineRule="auto"/>
      </w:pPr>
      <w:r>
        <w:t>normales Leben führen. Aber 1928 kam es zu einem Börsenkrach und die Armut</w:t>
      </w:r>
    </w:p>
    <w:p w14:paraId="7EE9B81E" w14:textId="77777777" w:rsidR="00E3222D" w:rsidRDefault="00E3222D" w:rsidP="00E3222D">
      <w:pPr>
        <w:spacing w:line="240" w:lineRule="auto"/>
      </w:pPr>
      <w:r>
        <w:t>stieg wieder an. Die Menschen suchten nun nach einer neuen Partei, die ihnen aus</w:t>
      </w:r>
    </w:p>
    <w:p w14:paraId="67494318" w14:textId="77777777" w:rsidR="00E3222D" w:rsidRDefault="00E3222D" w:rsidP="00E3222D">
      <w:pPr>
        <w:spacing w:line="240" w:lineRule="auto"/>
      </w:pPr>
      <w:r>
        <w:t>der Notlage helfen konnte. Die NSDAP (Nationalsozialistische Deutsche</w:t>
      </w:r>
    </w:p>
    <w:p w14:paraId="009FD4A7" w14:textId="77777777" w:rsidR="00E3222D" w:rsidRDefault="00E3222D" w:rsidP="00E3222D">
      <w:pPr>
        <w:spacing w:line="240" w:lineRule="auto"/>
      </w:pPr>
      <w:r>
        <w:t>Arbeiterpartei) des Adolf Hitler erhielt viele Anhänger. Unterstützt wurden sie</w:t>
      </w:r>
    </w:p>
    <w:p w14:paraId="0EADB17C" w14:textId="77777777" w:rsidR="00E3222D" w:rsidRDefault="00E3222D" w:rsidP="00E3222D">
      <w:pPr>
        <w:spacing w:line="240" w:lineRule="auto"/>
      </w:pPr>
      <w:r>
        <w:t>durch die SA (Sturmabteilung) und durch die SS (Schutzstaffel), die durch</w:t>
      </w:r>
    </w:p>
    <w:p w14:paraId="387E98F9" w14:textId="77777777" w:rsidR="00E3222D" w:rsidRDefault="00E3222D" w:rsidP="00E3222D">
      <w:pPr>
        <w:spacing w:line="240" w:lineRule="auto"/>
      </w:pPr>
      <w:r>
        <w:t>Gewalt die Gegner ausschalteten.</w:t>
      </w:r>
    </w:p>
    <w:p w14:paraId="6BBF4CE7" w14:textId="77777777" w:rsidR="00E3222D" w:rsidRDefault="00E3222D" w:rsidP="00E3222D">
      <w:pPr>
        <w:spacing w:line="240" w:lineRule="auto"/>
      </w:pPr>
    </w:p>
    <w:p w14:paraId="67E100C5" w14:textId="77777777" w:rsidR="00E3222D" w:rsidRDefault="00E3222D">
      <w:pPr>
        <w:rPr>
          <w:b/>
          <w:color w:val="00B0F0"/>
          <w:sz w:val="32"/>
        </w:rPr>
      </w:pPr>
      <w:r>
        <w:br w:type="page"/>
      </w:r>
    </w:p>
    <w:p w14:paraId="24F6242B" w14:textId="02288773" w:rsidR="00E3222D" w:rsidRDefault="00E3222D" w:rsidP="00E3222D">
      <w:pPr>
        <w:pStyle w:val="KeinLeerraum"/>
      </w:pPr>
      <w:r>
        <w:t>Machtergreifung durch Adolf Hitler</w:t>
      </w:r>
    </w:p>
    <w:p w14:paraId="11D64EFB" w14:textId="77777777" w:rsidR="00E3222D" w:rsidRDefault="00E3222D" w:rsidP="00E3222D">
      <w:pPr>
        <w:spacing w:line="240" w:lineRule="auto"/>
      </w:pPr>
    </w:p>
    <w:p w14:paraId="65A09FFD" w14:textId="77777777" w:rsidR="00E3222D" w:rsidRDefault="00E3222D" w:rsidP="00E3222D">
      <w:pPr>
        <w:spacing w:line="240" w:lineRule="auto"/>
      </w:pPr>
      <w:r>
        <w:t>1932 wird die NSDAP die stärkste Partei in Deutschland. Adolf Hitler wird aber nicht Reichskanzler.</w:t>
      </w:r>
    </w:p>
    <w:p w14:paraId="5E269E93" w14:textId="77777777" w:rsidR="00E3222D" w:rsidRDefault="00E3222D" w:rsidP="00E3222D">
      <w:pPr>
        <w:spacing w:line="240" w:lineRule="auto"/>
      </w:pPr>
      <w:r>
        <w:t>Nachdem zwei Politiker nicht erfolgreich sind, wird Adolf Hitler am 30.01.1933 zum Reichskanzler</w:t>
      </w:r>
    </w:p>
    <w:p w14:paraId="0A9E5C4D" w14:textId="77777777" w:rsidR="00E3222D" w:rsidRDefault="00E3222D" w:rsidP="00E3222D">
      <w:pPr>
        <w:spacing w:line="240" w:lineRule="auto"/>
      </w:pPr>
      <w:r>
        <w:t>und somit der mächtigste Mann in Deutschland. Damit er zum Diktator werden kann, muss er zuerst</w:t>
      </w:r>
    </w:p>
    <w:p w14:paraId="7847A2DA" w14:textId="77777777" w:rsidR="00E3222D" w:rsidRDefault="00E3222D" w:rsidP="00E3222D">
      <w:pPr>
        <w:spacing w:line="240" w:lineRule="auto"/>
      </w:pPr>
      <w:r>
        <w:t>einige Gesetze ändern. Diese nennt man Notverordnungen:</w:t>
      </w:r>
    </w:p>
    <w:p w14:paraId="6F3F7DD4" w14:textId="1F4DD1D9" w:rsidR="00E3222D" w:rsidRDefault="00E3222D" w:rsidP="00E3222D">
      <w:pPr>
        <w:pStyle w:val="Listenabsatz"/>
        <w:numPr>
          <w:ilvl w:val="0"/>
          <w:numId w:val="2"/>
        </w:numPr>
        <w:spacing w:line="240" w:lineRule="auto"/>
      </w:pPr>
      <w:r>
        <w:t xml:space="preserve"> Mit der Notverordnung Nr. 1 schränkt er z.B. die Pressefreiheit ein.</w:t>
      </w:r>
    </w:p>
    <w:p w14:paraId="71CB18F0" w14:textId="7932C1AA" w:rsidR="00E3222D" w:rsidRDefault="00E3222D" w:rsidP="00E3222D">
      <w:pPr>
        <w:pStyle w:val="Listenabsatz"/>
        <w:numPr>
          <w:ilvl w:val="0"/>
          <w:numId w:val="2"/>
        </w:numPr>
        <w:spacing w:line="240" w:lineRule="auto"/>
      </w:pPr>
      <w:r>
        <w:t xml:space="preserve"> Durch die Reichstagsbrandverordnung werden die Anhänger der Kommunistischen Partei</w:t>
      </w:r>
    </w:p>
    <w:p w14:paraId="178890D2" w14:textId="77777777" w:rsidR="00E3222D" w:rsidRDefault="00E3222D" w:rsidP="00E3222D">
      <w:pPr>
        <w:spacing w:line="240" w:lineRule="auto"/>
      </w:pPr>
      <w:r>
        <w:t>(KPD) und andere politische Gegner ausgeschaltet. Nun kann Adolf Hitler machen, was er will</w:t>
      </w:r>
    </w:p>
    <w:p w14:paraId="6D2895D6" w14:textId="77777777" w:rsidR="00E3222D" w:rsidRDefault="00E3222D" w:rsidP="00E3222D">
      <w:pPr>
        <w:spacing w:line="240" w:lineRule="auto"/>
      </w:pPr>
      <w:r>
        <w:t>und der Weg in die Diktatur steht offen.</w:t>
      </w:r>
    </w:p>
    <w:p w14:paraId="00F15FDF" w14:textId="73BB3096" w:rsidR="00E3222D" w:rsidRDefault="00E3222D" w:rsidP="00E3222D">
      <w:pPr>
        <w:pStyle w:val="Listenabsatz"/>
        <w:numPr>
          <w:ilvl w:val="0"/>
          <w:numId w:val="2"/>
        </w:numPr>
        <w:spacing w:line="240" w:lineRule="auto"/>
      </w:pPr>
      <w:r>
        <w:t>Das Ermächtigungsgesetz wird vom Reichstag verabschiedet und A.H. kann dadurch alleine Gesetze erlassen.</w:t>
      </w:r>
    </w:p>
    <w:p w14:paraId="46F78CBB" w14:textId="0F306779" w:rsidR="00E3222D" w:rsidRDefault="00E3222D" w:rsidP="00E3222D">
      <w:pPr>
        <w:pStyle w:val="Listenabsatz"/>
        <w:numPr>
          <w:ilvl w:val="0"/>
          <w:numId w:val="2"/>
        </w:numPr>
        <w:spacing w:line="240" w:lineRule="auto"/>
      </w:pPr>
      <w:r>
        <w:t>Außerdem unterstützt der Innenminister den legalen Terror durch die SA und die SS.</w:t>
      </w:r>
    </w:p>
    <w:p w14:paraId="21DECDE9" w14:textId="77777777" w:rsidR="00E3222D" w:rsidRDefault="00E3222D" w:rsidP="00E3222D">
      <w:pPr>
        <w:spacing w:line="240" w:lineRule="auto"/>
      </w:pPr>
    </w:p>
    <w:p w14:paraId="7B8E18C4" w14:textId="77777777" w:rsidR="00E3222D" w:rsidRDefault="00E3222D" w:rsidP="00E3222D">
      <w:pPr>
        <w:spacing w:line="240" w:lineRule="auto"/>
      </w:pPr>
      <w:r>
        <w:t>Kennzeichen des Nationalsozialismus und des Faschismus</w:t>
      </w:r>
    </w:p>
    <w:p w14:paraId="15590F17" w14:textId="796C70AF" w:rsidR="00E3222D" w:rsidRDefault="00E3222D" w:rsidP="00E3222D">
      <w:pPr>
        <w:pStyle w:val="Listenabsatz"/>
        <w:numPr>
          <w:ilvl w:val="0"/>
          <w:numId w:val="2"/>
        </w:numPr>
        <w:spacing w:line="240" w:lineRule="auto"/>
      </w:pPr>
      <w:r>
        <w:t>Ein mächtiger Mann (Führer und Duce) wird zum mächtigsten Mann im Staat</w:t>
      </w:r>
    </w:p>
    <w:p w14:paraId="14A4B0D0" w14:textId="3C6297C6" w:rsidR="00E3222D" w:rsidRDefault="00E3222D" w:rsidP="00E3222D">
      <w:pPr>
        <w:pStyle w:val="Listenabsatz"/>
        <w:numPr>
          <w:ilvl w:val="0"/>
          <w:numId w:val="2"/>
        </w:numPr>
        <w:spacing w:line="240" w:lineRule="auto"/>
      </w:pPr>
      <w:r>
        <w:t>Beide haben ein Logo: Das Hakenkreuz (NS) der Fascio (Faschismus)</w:t>
      </w:r>
    </w:p>
    <w:p w14:paraId="0D1FCBAB" w14:textId="4AF3A553" w:rsidR="00E3222D" w:rsidRDefault="00E3222D" w:rsidP="00E3222D">
      <w:pPr>
        <w:pStyle w:val="Listenabsatz"/>
        <w:numPr>
          <w:ilvl w:val="0"/>
          <w:numId w:val="2"/>
        </w:numPr>
        <w:spacing w:line="240" w:lineRule="auto"/>
      </w:pPr>
      <w:r>
        <w:t>Beide haben einen Spruch, der überall zu sehen ist: Ein Volk - ein Reich - ein Führer (NS) und</w:t>
      </w:r>
    </w:p>
    <w:p w14:paraId="17D52A21" w14:textId="77777777" w:rsidR="00E3222D" w:rsidRPr="00E3222D" w:rsidRDefault="00E3222D" w:rsidP="00E3222D">
      <w:pPr>
        <w:spacing w:line="240" w:lineRule="auto"/>
        <w:rPr>
          <w:lang w:val="it-IT"/>
        </w:rPr>
      </w:pPr>
      <w:r w:rsidRPr="00E3222D">
        <w:rPr>
          <w:lang w:val="it-IT"/>
        </w:rPr>
        <w:t>Credere Obbedire Combattere.</w:t>
      </w:r>
    </w:p>
    <w:p w14:paraId="67BDE0A5" w14:textId="23625D18" w:rsidR="00E3222D" w:rsidRPr="00E3222D" w:rsidRDefault="00E3222D" w:rsidP="00E3222D">
      <w:pPr>
        <w:pStyle w:val="Listenabsatz"/>
        <w:numPr>
          <w:ilvl w:val="0"/>
          <w:numId w:val="2"/>
        </w:numPr>
        <w:spacing w:line="240" w:lineRule="auto"/>
        <w:rPr>
          <w:lang w:val="it-IT"/>
        </w:rPr>
      </w:pPr>
      <w:r w:rsidRPr="00E3222D">
        <w:rPr>
          <w:lang w:val="it-IT"/>
        </w:rPr>
        <w:t>Der Römische Gruß</w:t>
      </w:r>
    </w:p>
    <w:p w14:paraId="7A5FFDAB" w14:textId="28AB8F3F" w:rsidR="00E3222D" w:rsidRDefault="00E3222D" w:rsidP="00E3222D">
      <w:pPr>
        <w:pStyle w:val="Listenabsatz"/>
        <w:numPr>
          <w:ilvl w:val="0"/>
          <w:numId w:val="2"/>
        </w:numPr>
        <w:spacing w:line="240" w:lineRule="auto"/>
      </w:pPr>
      <w:r>
        <w:t>Die Uniform: NS = Braunhemden; Faschismus = Schwarzhemden</w:t>
      </w:r>
    </w:p>
    <w:p w14:paraId="4F938042" w14:textId="72CCADAA" w:rsidR="00E3222D" w:rsidRDefault="00E3222D" w:rsidP="00E3222D">
      <w:pPr>
        <w:pStyle w:val="Listenabsatz"/>
        <w:numPr>
          <w:ilvl w:val="0"/>
          <w:numId w:val="2"/>
        </w:numPr>
        <w:spacing w:line="240" w:lineRule="auto"/>
      </w:pPr>
      <w:r>
        <w:t>Verherrlichung der Rasse und der Sprache, besonders in Deutschland die Arische Rasse</w:t>
      </w:r>
    </w:p>
    <w:p w14:paraId="68AC369F" w14:textId="77777777" w:rsidR="00E3222D" w:rsidRDefault="00E3222D" w:rsidP="00E3222D">
      <w:pPr>
        <w:spacing w:line="240" w:lineRule="auto"/>
      </w:pPr>
      <w:r>
        <w:t>(Blond, groß und blaue Augen). Aber auch in Italien werden die Italiener überall bevorzugt.</w:t>
      </w:r>
    </w:p>
    <w:p w14:paraId="31B85904" w14:textId="2CB73C23" w:rsidR="00E3222D" w:rsidRDefault="00E3222D" w:rsidP="00E3222D">
      <w:pPr>
        <w:pStyle w:val="Listenabsatz"/>
        <w:numPr>
          <w:ilvl w:val="0"/>
          <w:numId w:val="2"/>
        </w:numPr>
        <w:spacing w:line="240" w:lineRule="auto"/>
      </w:pPr>
      <w:r>
        <w:t>Ein gemeinsamer Feind: Judenhass und -verfolgung</w:t>
      </w:r>
    </w:p>
    <w:p w14:paraId="083BAD79" w14:textId="1FB27E46" w:rsidR="00E3222D" w:rsidRDefault="00E3222D" w:rsidP="00E3222D">
      <w:pPr>
        <w:pStyle w:val="Listenabsatz"/>
        <w:numPr>
          <w:ilvl w:val="0"/>
          <w:numId w:val="2"/>
        </w:numPr>
        <w:spacing w:line="240" w:lineRule="auto"/>
      </w:pPr>
      <w:r>
        <w:t>Beeinflussung der Jugend durch Organisationen: Bund der deutschen Mädchen, Hitlerjugend</w:t>
      </w:r>
    </w:p>
    <w:p w14:paraId="747AA537" w14:textId="77777777" w:rsidR="00E3222D" w:rsidRDefault="00E3222D" w:rsidP="00E3222D">
      <w:pPr>
        <w:spacing w:line="240" w:lineRule="auto"/>
      </w:pPr>
      <w:r>
        <w:t>(NS), Ballilla im Faschismus</w:t>
      </w:r>
    </w:p>
    <w:p w14:paraId="202119E8" w14:textId="77777777" w:rsidR="00E3222D" w:rsidRDefault="00E3222D" w:rsidP="00E3222D">
      <w:pPr>
        <w:spacing w:line="240" w:lineRule="auto"/>
      </w:pPr>
    </w:p>
    <w:p w14:paraId="2673BC01" w14:textId="7630F0FA" w:rsidR="00E3222D" w:rsidRDefault="00E3222D" w:rsidP="00E3222D">
      <w:pPr>
        <w:pStyle w:val="Listenabsatz"/>
        <w:numPr>
          <w:ilvl w:val="0"/>
          <w:numId w:val="2"/>
        </w:numPr>
        <w:spacing w:line="240" w:lineRule="auto"/>
      </w:pPr>
      <w:r>
        <w:t>Beeinflussung der Menschen durch Massenveranstaltungen</w:t>
      </w:r>
    </w:p>
    <w:p w14:paraId="7517209D" w14:textId="161F7B40" w:rsidR="00E3222D" w:rsidRPr="00E3222D" w:rsidRDefault="00E3222D" w:rsidP="00E866F8">
      <w:pPr>
        <w:pStyle w:val="berschrift2"/>
      </w:pPr>
      <w:r>
        <w:br w:type="page"/>
      </w:r>
      <w:r w:rsidRPr="00E3222D">
        <w:t>Weimarer Republik &amp; Nat</w:t>
      </w:r>
      <w:r w:rsidRPr="00E172E4">
        <w:t>ionalsozialis</w:t>
      </w:r>
      <w:r w:rsidRPr="00E3222D">
        <w:t>mus</w:t>
      </w:r>
      <w:r>
        <w:br/>
      </w:r>
    </w:p>
    <w:p w14:paraId="134B255E" w14:textId="77777777" w:rsidR="00E3222D" w:rsidRPr="00E3222D" w:rsidRDefault="00E3222D" w:rsidP="00E3222D">
      <w:pPr>
        <w:pStyle w:val="KeinLeerraum"/>
      </w:pPr>
      <w:r w:rsidRPr="00E3222D">
        <w:t>1. Weimarer Republik (1918–1933)</w:t>
      </w:r>
    </w:p>
    <w:p w14:paraId="44E54437" w14:textId="77777777" w:rsidR="00E3222D" w:rsidRPr="00E3222D" w:rsidRDefault="00E3222D" w:rsidP="00E3222D">
      <w:r w:rsidRPr="00E3222D">
        <w:t>- Nach dem 1. Weltkrieg dankt der Kaiser ab → Deutschland wird eine Republik</w:t>
      </w:r>
      <w:r w:rsidRPr="00E3222D">
        <w:br/>
        <w:t>- Große Probleme: Armut, Arbeitslosigkeit, politische Unruhen</w:t>
      </w:r>
      <w:r w:rsidRPr="00E3222D">
        <w:br/>
        <w:t>- 1923–1928: wirtschaftliche Erholung</w:t>
      </w:r>
      <w:r w:rsidRPr="00E3222D">
        <w:br/>
        <w:t>- 1929: Börsenkrach → Weltwirtschaftskrise, neue Armut</w:t>
      </w:r>
      <w:r>
        <w:br/>
      </w:r>
    </w:p>
    <w:p w14:paraId="2A76CD3F" w14:textId="77777777" w:rsidR="00E3222D" w:rsidRPr="00E3222D" w:rsidRDefault="00E3222D" w:rsidP="00E3222D">
      <w:pPr>
        <w:pStyle w:val="KeinLeerraum"/>
      </w:pPr>
      <w:r w:rsidRPr="00E3222D">
        <w:t>2. Aufstieg der NSDAP</w:t>
      </w:r>
    </w:p>
    <w:p w14:paraId="2AACA681" w14:textId="77777777" w:rsidR="00E3222D" w:rsidRPr="00E3222D" w:rsidRDefault="00E3222D" w:rsidP="00E3222D">
      <w:r w:rsidRPr="00E3222D">
        <w:t>- Viele Menschen sind verzweifelt und suchen Lösungen</w:t>
      </w:r>
      <w:r w:rsidRPr="00E3222D">
        <w:br/>
        <w:t>- NSDAP gewinnt viele Anhänger</w:t>
      </w:r>
      <w:r w:rsidRPr="00E3222D">
        <w:br/>
        <w:t>- Gewalt durch SA (Sturmabteilung) und SS (Schutzstaffel)</w:t>
      </w:r>
      <w:r>
        <w:br/>
      </w:r>
    </w:p>
    <w:p w14:paraId="3C7C7AAE" w14:textId="108AA0CB" w:rsidR="00E3222D" w:rsidRPr="00E3222D" w:rsidRDefault="00E3222D" w:rsidP="00E3222D">
      <w:pPr>
        <w:pStyle w:val="KeinLeerraum"/>
      </w:pPr>
      <w:r w:rsidRPr="00E3222D">
        <w:t>3. Machtergreifung Adolf Hitlers</w:t>
      </w:r>
      <w:r w:rsidR="003B2A6B">
        <w:t xml:space="preserve"> </w:t>
      </w:r>
    </w:p>
    <w:p w14:paraId="0E7B3A8F" w14:textId="77777777" w:rsidR="00E3222D" w:rsidRPr="00E3222D" w:rsidRDefault="00E3222D" w:rsidP="00E3222D">
      <w:r w:rsidRPr="00E3222D">
        <w:t>- 1932: NSDAP wird stärkste Partei</w:t>
      </w:r>
      <w:r w:rsidRPr="00E3222D">
        <w:br/>
        <w:t>- 30.01.1933: Hitler wird Reichskanzler</w:t>
      </w:r>
      <w:r w:rsidRPr="00E3222D">
        <w:br/>
        <w:t>- Notverordnung Nr. 1: Einschränkung der Pressefreiheit</w:t>
      </w:r>
      <w:r w:rsidRPr="00E3222D">
        <w:br/>
        <w:t>- Reichstagsbrandverordnung: Ausschaltung der KPD und Gegner</w:t>
      </w:r>
      <w:r w:rsidRPr="00E3222D">
        <w:br/>
        <w:t>- Ermächtigungsgesetz: Hitler darf allein Gesetze machen → Diktatur</w:t>
      </w:r>
      <w:r>
        <w:br/>
      </w:r>
    </w:p>
    <w:p w14:paraId="28822F28" w14:textId="77777777" w:rsidR="00E3222D" w:rsidRPr="00E3222D" w:rsidRDefault="00E3222D" w:rsidP="00E3222D">
      <w:pPr>
        <w:pStyle w:val="KeinLeerraum"/>
      </w:pPr>
      <w:r w:rsidRPr="00E3222D">
        <w:t>4. Kennzeichen von Nationalsozialismus &amp; Faschismus</w:t>
      </w:r>
    </w:p>
    <w:p w14:paraId="2557D5A5" w14:textId="77777777" w:rsidR="00E3222D" w:rsidRPr="00E3222D" w:rsidRDefault="00E3222D" w:rsidP="00E3222D">
      <w:r w:rsidRPr="00E3222D">
        <w:t>- Führerprinzip (Führer / Duce)</w:t>
      </w:r>
      <w:r w:rsidRPr="00E3222D">
        <w:br/>
        <w:t>- Symbole: Hakenkreuz (NS), Fascio (Faschismus)</w:t>
      </w:r>
      <w:r w:rsidRPr="00E3222D">
        <w:br/>
        <w:t>- Parolen: Ein Volk – ein Reich – ein Führer / Credere Obbedire Combattere</w:t>
      </w:r>
      <w:r w:rsidRPr="00E3222D">
        <w:br/>
        <w:t>- Uniformen: Braunhemden (NS), Schwarzhemden (Faschismus)</w:t>
      </w:r>
      <w:r w:rsidRPr="00E3222D">
        <w:br/>
        <w:t>- Rassismus, Judenhass</w:t>
      </w:r>
      <w:r w:rsidRPr="00E3222D">
        <w:br/>
        <w:t>- Jugendorganisationen: Hitlerjugend, BDM, Balilla</w:t>
      </w:r>
      <w:r w:rsidRPr="00E3222D">
        <w:br/>
        <w:t>- Propaganda &amp; Massenveranstaltungen</w:t>
      </w:r>
    </w:p>
    <w:p w14:paraId="687F496E" w14:textId="77777777" w:rsidR="00DB75F7" w:rsidRPr="00E3222D" w:rsidRDefault="00DB75F7" w:rsidP="00E3222D">
      <w:pPr>
        <w:pStyle w:val="Listenabsatz"/>
        <w:spacing w:line="240" w:lineRule="auto"/>
      </w:pPr>
    </w:p>
    <w:sectPr w:rsidR="00DB75F7" w:rsidRPr="00E3222D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05D85" w14:textId="77777777" w:rsidR="00E3222D" w:rsidRDefault="00E3222D" w:rsidP="001D7A24">
      <w:pPr>
        <w:spacing w:after="0" w:line="240" w:lineRule="auto"/>
      </w:pPr>
      <w:r>
        <w:separator/>
      </w:r>
    </w:p>
  </w:endnote>
  <w:endnote w:type="continuationSeparator" w:id="0">
    <w:p w14:paraId="00DE7A4B" w14:textId="77777777" w:rsidR="00E3222D" w:rsidRDefault="00E3222D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9562C" w14:textId="77777777" w:rsidR="00E3222D" w:rsidRDefault="00E3222D" w:rsidP="001D7A24">
      <w:pPr>
        <w:spacing w:after="0" w:line="240" w:lineRule="auto"/>
      </w:pPr>
      <w:r>
        <w:separator/>
      </w:r>
    </w:p>
  </w:footnote>
  <w:footnote w:type="continuationSeparator" w:id="0">
    <w:p w14:paraId="38F69DD2" w14:textId="77777777" w:rsidR="00E3222D" w:rsidRDefault="00E3222D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0044E" w14:textId="21D02EAA" w:rsidR="001D7A24" w:rsidRPr="001D7A24" w:rsidRDefault="00E3222D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 xml:space="preserve">Yuri Hölzl </w:t>
    </w:r>
    <w:r w:rsidR="001D7A24">
      <w:rPr>
        <w:color w:val="0070C0"/>
        <w:sz w:val="20"/>
        <w:szCs w:val="20"/>
      </w:rPr>
      <w:t xml:space="preserve"> </w:t>
    </w:r>
    <w:r>
      <w:rPr>
        <w:color w:val="0070C0"/>
        <w:sz w:val="20"/>
        <w:szCs w:val="20"/>
      </w:rPr>
      <w:t>28.01.2026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690D27"/>
    <w:multiLevelType w:val="hybridMultilevel"/>
    <w:tmpl w:val="2D2C65F0"/>
    <w:lvl w:ilvl="0" w:tplc="FD18416C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845508">
    <w:abstractNumId w:val="0"/>
  </w:num>
  <w:num w:numId="2" w16cid:durableId="1614094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22D"/>
    <w:rsid w:val="00113808"/>
    <w:rsid w:val="001D7A24"/>
    <w:rsid w:val="001F1D76"/>
    <w:rsid w:val="00251AD8"/>
    <w:rsid w:val="003B2A6B"/>
    <w:rsid w:val="004044E4"/>
    <w:rsid w:val="00561A7D"/>
    <w:rsid w:val="005E4AC6"/>
    <w:rsid w:val="006564F9"/>
    <w:rsid w:val="0068234E"/>
    <w:rsid w:val="00686D30"/>
    <w:rsid w:val="006B2766"/>
    <w:rsid w:val="00863668"/>
    <w:rsid w:val="00920C97"/>
    <w:rsid w:val="009B254F"/>
    <w:rsid w:val="00A444F9"/>
    <w:rsid w:val="00C34A63"/>
    <w:rsid w:val="00C51E7D"/>
    <w:rsid w:val="00CB7D22"/>
    <w:rsid w:val="00DB75F7"/>
    <w:rsid w:val="00DC4319"/>
    <w:rsid w:val="00E172E4"/>
    <w:rsid w:val="00E3222D"/>
    <w:rsid w:val="00E866F8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F0D55"/>
  <w15:chartTrackingRefBased/>
  <w15:docId w15:val="{C1CD83D8-0CAA-4C2F-A7AA-B4AD8F44D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3</Pages>
  <Words>483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6</cp:revision>
  <cp:lastPrinted>2026-01-28T11:21:00Z</cp:lastPrinted>
  <dcterms:created xsi:type="dcterms:W3CDTF">2026-01-28T05:13:00Z</dcterms:created>
  <dcterms:modified xsi:type="dcterms:W3CDTF">2026-01-29T05:39:00Z</dcterms:modified>
</cp:coreProperties>
</file>