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13BF" w14:textId="0C966AFA" w:rsidR="00EE1D40" w:rsidRDefault="00AC14AC" w:rsidP="00686D30">
      <w:pPr>
        <w:pStyle w:val="berschrift2"/>
      </w:pPr>
      <w:r>
        <w:t>Heimatfront</w:t>
      </w:r>
    </w:p>
    <w:p w14:paraId="78308C08" w14:textId="77777777" w:rsidR="00D900B1" w:rsidRDefault="00D900B1" w:rsidP="002220D6"/>
    <w:p w14:paraId="58CC60F4" w14:textId="1F964788" w:rsidR="00F35CA6" w:rsidRDefault="005659B2" w:rsidP="002220D6">
      <w:r w:rsidRPr="005659B2">
        <w:t>Im Winter 1916/17 war die Lage für die deutsche Bevölkerung besonders schlimm.</w:t>
      </w:r>
    </w:p>
    <w:p w14:paraId="5FE9B22B" w14:textId="769BF9D5" w:rsidR="00F35CA6" w:rsidRDefault="005659B2" w:rsidP="002220D6">
      <w:r w:rsidRPr="005659B2">
        <w:t>Da der Staat die Kriegsindustrie bevorzugte, mussten viele Betriebe auf Kriegsproduktion umstellen.</w:t>
      </w:r>
    </w:p>
    <w:p w14:paraId="64EC1786" w14:textId="77777777" w:rsidR="00F35CA6" w:rsidRDefault="005659B2" w:rsidP="002220D6">
      <w:r w:rsidRPr="005659B2">
        <w:t xml:space="preserve">Lebensmittel wurden knapp, die Kriegsmüdigkeit </w:t>
      </w:r>
      <w:r w:rsidR="001D5B37">
        <w:t>wurde immer mehr</w:t>
      </w:r>
      <w:r w:rsidRPr="005659B2">
        <w:t xml:space="preserve">. </w:t>
      </w:r>
    </w:p>
    <w:p w14:paraId="37124792" w14:textId="77777777" w:rsidR="00F35CA6" w:rsidRDefault="001D5B37" w:rsidP="002220D6">
      <w:r>
        <w:t>Eine Studi</w:t>
      </w:r>
      <w:r w:rsidR="00E40FC3">
        <w:t>e</w:t>
      </w:r>
      <w:r>
        <w:t xml:space="preserve"> sagt das </w:t>
      </w:r>
      <w:r w:rsidR="005659B2" w:rsidRPr="005659B2">
        <w:t>Erwachsene etwa 2300 Kalorien</w:t>
      </w:r>
      <w:r w:rsidR="00D743BA">
        <w:t xml:space="preserve"> </w:t>
      </w:r>
      <w:r w:rsidR="005659B2" w:rsidRPr="005659B2">
        <w:t>täglich</w:t>
      </w:r>
      <w:r>
        <w:t xml:space="preserve"> brauchen</w:t>
      </w:r>
      <w:r w:rsidR="005659B2" w:rsidRPr="005659B2">
        <w:t xml:space="preserve">, </w:t>
      </w:r>
      <w:r w:rsidR="00452F78">
        <w:t xml:space="preserve">die </w:t>
      </w:r>
      <w:r w:rsidR="005D444B">
        <w:t>verteilten Nahrungsmittel haben höchstens 1000.</w:t>
      </w:r>
      <w:r w:rsidR="005659B2" w:rsidRPr="005659B2">
        <w:t xml:space="preserve"> </w:t>
      </w:r>
    </w:p>
    <w:p w14:paraId="50AEB71F" w14:textId="77777777" w:rsidR="00F35CA6" w:rsidRDefault="005659B2" w:rsidP="002220D6">
      <w:r w:rsidRPr="005659B2">
        <w:t xml:space="preserve">Viele Soldaten </w:t>
      </w:r>
      <w:r w:rsidR="005D444B">
        <w:t>leiden</w:t>
      </w:r>
      <w:r w:rsidRPr="005659B2">
        <w:t xml:space="preserve"> unter Hunger, manche verhungerten. </w:t>
      </w:r>
    </w:p>
    <w:p w14:paraId="679D13FA" w14:textId="77777777" w:rsidR="00F35CA6" w:rsidRDefault="005659B2" w:rsidP="002220D6">
      <w:r w:rsidRPr="005659B2">
        <w:t xml:space="preserve">Die Heeresleitung sah </w:t>
      </w:r>
      <w:r w:rsidR="00F9753B">
        <w:t>daher</w:t>
      </w:r>
      <w:r w:rsidRPr="005659B2">
        <w:t xml:space="preserve"> eine Gefahr für den Kriegsverlauf. </w:t>
      </w:r>
    </w:p>
    <w:p w14:paraId="78791D13" w14:textId="77777777" w:rsidR="00F35CA6" w:rsidRDefault="005659B2" w:rsidP="002220D6">
      <w:r w:rsidRPr="005659B2">
        <w:t>Frauen und Kinder übernahmen Aufgaben der Männer</w:t>
      </w:r>
      <w:r w:rsidR="00F9753B">
        <w:t xml:space="preserve"> da die</w:t>
      </w:r>
      <w:r w:rsidRPr="005659B2">
        <w:t xml:space="preserve"> Soldaten </w:t>
      </w:r>
      <w:r w:rsidR="00F9753B">
        <w:t>immer</w:t>
      </w:r>
      <w:r w:rsidRPr="005659B2">
        <w:t xml:space="preserve"> jünger </w:t>
      </w:r>
      <w:r w:rsidR="00B6088B">
        <w:t xml:space="preserve">wurden </w:t>
      </w:r>
      <w:r w:rsidRPr="005659B2">
        <w:t>und schnel</w:t>
      </w:r>
      <w:r w:rsidR="00B6088B">
        <w:t>ler</w:t>
      </w:r>
      <w:r w:rsidRPr="005659B2">
        <w:t xml:space="preserve"> ausgebildet. </w:t>
      </w:r>
    </w:p>
    <w:p w14:paraId="144F0A99" w14:textId="1B366927" w:rsidR="00A81F9B" w:rsidRDefault="005659B2" w:rsidP="002220D6">
      <w:r w:rsidRPr="005659B2">
        <w:t xml:space="preserve">Zur Stärkung der Moral setzte der Staat verstärkt auf Propaganda und </w:t>
      </w:r>
      <w:r w:rsidR="009D27AA">
        <w:t>setzte</w:t>
      </w:r>
      <w:r w:rsidRPr="005659B2">
        <w:t xml:space="preserve"> Behörden ein, um</w:t>
      </w:r>
      <w:r w:rsidR="009D27AA">
        <w:t xml:space="preserve"> </w:t>
      </w:r>
      <w:r w:rsidRPr="005659B2">
        <w:t>Informationen zu verbreiten.</w:t>
      </w:r>
      <w:r w:rsidR="00885189">
        <w:t xml:space="preserve"> </w:t>
      </w:r>
    </w:p>
    <w:p w14:paraId="301366FE" w14:textId="2C0A9CD0" w:rsidR="00DB75F7" w:rsidRPr="00350122" w:rsidRDefault="00DB75F7" w:rsidP="002220D6"/>
    <w:sectPr w:rsidR="00DB75F7" w:rsidRPr="00350122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6FD22" w14:textId="77777777" w:rsidR="009C46A5" w:rsidRDefault="009C46A5" w:rsidP="001D7A24">
      <w:pPr>
        <w:spacing w:after="0" w:line="240" w:lineRule="auto"/>
      </w:pPr>
      <w:r>
        <w:separator/>
      </w:r>
    </w:p>
  </w:endnote>
  <w:endnote w:type="continuationSeparator" w:id="0">
    <w:p w14:paraId="1A32953E" w14:textId="77777777" w:rsidR="009C46A5" w:rsidRDefault="009C46A5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1ED9C" w14:textId="77777777" w:rsidR="009C46A5" w:rsidRDefault="009C46A5" w:rsidP="001D7A24">
      <w:pPr>
        <w:spacing w:after="0" w:line="240" w:lineRule="auto"/>
      </w:pPr>
      <w:r>
        <w:separator/>
      </w:r>
    </w:p>
  </w:footnote>
  <w:footnote w:type="continuationSeparator" w:id="0">
    <w:p w14:paraId="20275E55" w14:textId="77777777" w:rsidR="009C46A5" w:rsidRDefault="009C46A5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6B5B" w14:textId="647FCEED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CF4828">
      <w:rPr>
        <w:color w:val="0070C0"/>
        <w:sz w:val="20"/>
        <w:szCs w:val="20"/>
      </w:rPr>
      <w:t>24.09.2025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AC"/>
    <w:rsid w:val="000A2D64"/>
    <w:rsid w:val="000E28A5"/>
    <w:rsid w:val="00113808"/>
    <w:rsid w:val="00162A2F"/>
    <w:rsid w:val="001D20E8"/>
    <w:rsid w:val="001D5B37"/>
    <w:rsid w:val="001D7A24"/>
    <w:rsid w:val="002220D6"/>
    <w:rsid w:val="00237D99"/>
    <w:rsid w:val="00256FA3"/>
    <w:rsid w:val="00265F3E"/>
    <w:rsid w:val="00350122"/>
    <w:rsid w:val="003A1FAE"/>
    <w:rsid w:val="004044E4"/>
    <w:rsid w:val="00452F78"/>
    <w:rsid w:val="00520E41"/>
    <w:rsid w:val="00561A7D"/>
    <w:rsid w:val="005659B2"/>
    <w:rsid w:val="005D444B"/>
    <w:rsid w:val="005E2F09"/>
    <w:rsid w:val="005E4AC6"/>
    <w:rsid w:val="006564F9"/>
    <w:rsid w:val="0068234E"/>
    <w:rsid w:val="00686D30"/>
    <w:rsid w:val="006B2766"/>
    <w:rsid w:val="0078437B"/>
    <w:rsid w:val="0085728A"/>
    <w:rsid w:val="00885189"/>
    <w:rsid w:val="00907DEE"/>
    <w:rsid w:val="00920C97"/>
    <w:rsid w:val="00953023"/>
    <w:rsid w:val="009B254F"/>
    <w:rsid w:val="009C46A5"/>
    <w:rsid w:val="009D27AA"/>
    <w:rsid w:val="00A444F9"/>
    <w:rsid w:val="00A81F9B"/>
    <w:rsid w:val="00A946D2"/>
    <w:rsid w:val="00AC14AC"/>
    <w:rsid w:val="00B04025"/>
    <w:rsid w:val="00B104D7"/>
    <w:rsid w:val="00B42E80"/>
    <w:rsid w:val="00B45156"/>
    <w:rsid w:val="00B6088B"/>
    <w:rsid w:val="00C11275"/>
    <w:rsid w:val="00C137EB"/>
    <w:rsid w:val="00C34A63"/>
    <w:rsid w:val="00C51E7D"/>
    <w:rsid w:val="00C57953"/>
    <w:rsid w:val="00CF4828"/>
    <w:rsid w:val="00D141F9"/>
    <w:rsid w:val="00D46AEA"/>
    <w:rsid w:val="00D674F8"/>
    <w:rsid w:val="00D743BA"/>
    <w:rsid w:val="00D900B1"/>
    <w:rsid w:val="00DA68BC"/>
    <w:rsid w:val="00DB75F7"/>
    <w:rsid w:val="00DC4319"/>
    <w:rsid w:val="00E40FC3"/>
    <w:rsid w:val="00EE1D40"/>
    <w:rsid w:val="00EF5ED3"/>
    <w:rsid w:val="00EF7B0B"/>
    <w:rsid w:val="00F169E1"/>
    <w:rsid w:val="00F35CA6"/>
    <w:rsid w:val="00F53259"/>
    <w:rsid w:val="00F9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613C"/>
  <w15:chartTrackingRefBased/>
  <w15:docId w15:val="{5D493CCD-3FBE-4DCF-B785-A18459B5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101</Words>
  <Characters>638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40</cp:revision>
  <dcterms:created xsi:type="dcterms:W3CDTF">2025-09-24T10:54:00Z</dcterms:created>
  <dcterms:modified xsi:type="dcterms:W3CDTF">2025-10-01T16:05:00Z</dcterms:modified>
</cp:coreProperties>
</file>