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83EB" w14:textId="2FDFAB7B" w:rsidR="00341EFA" w:rsidRPr="00341EFA" w:rsidRDefault="00341EFA" w:rsidP="00341EFA">
      <w:pPr>
        <w:pStyle w:val="berschrift2"/>
      </w:pPr>
      <w:r w:rsidRPr="00341EFA">
        <w:t>Rassismus in den USA</w:t>
      </w:r>
      <w:r>
        <w:br/>
      </w:r>
    </w:p>
    <w:p w14:paraId="48728AD7" w14:textId="70921940" w:rsidR="00341EFA" w:rsidRPr="00341EFA" w:rsidRDefault="00341EFA" w:rsidP="00341EFA">
      <w:r w:rsidRPr="00341EFA">
        <w:t xml:space="preserve">Gott hat die Menschheit erschaffen, daher will er auch, dass man sich kennt oder zusammenlebt. Und jeder hat </w:t>
      </w:r>
      <w:r>
        <w:t xml:space="preserve">andere </w:t>
      </w:r>
      <w:r w:rsidRPr="00341EFA">
        <w:t>Fähigkeiten.</w:t>
      </w:r>
      <w:r w:rsidRPr="00341EFA">
        <w:br/>
        <w:t>Martin Luther King setzte auf Gleichberechtigung.</w:t>
      </w:r>
      <w:r w:rsidRPr="00341EFA">
        <w:br/>
        <w:t>Malcolm X wollte mit Gewalt einen eigenen Staat für sie bilden.</w:t>
      </w:r>
      <w:r w:rsidRPr="00341EFA">
        <w:br/>
        <w:t>Es gibt Brunnen, Toiletten, Häuser und Parks, auf denen steht:</w:t>
      </w:r>
      <w:r w:rsidRPr="00341EFA">
        <w:br/>
      </w:r>
      <w:r w:rsidRPr="00341EFA">
        <w:rPr>
          <w:bCs/>
        </w:rPr>
        <w:t>„</w:t>
      </w:r>
      <w:proofErr w:type="spellStart"/>
      <w:r w:rsidRPr="00341EFA">
        <w:rPr>
          <w:bCs/>
        </w:rPr>
        <w:t>For</w:t>
      </w:r>
      <w:proofErr w:type="spellEnd"/>
      <w:r w:rsidRPr="00341EFA">
        <w:rPr>
          <w:bCs/>
        </w:rPr>
        <w:t xml:space="preserve"> </w:t>
      </w:r>
      <w:proofErr w:type="spellStart"/>
      <w:r w:rsidRPr="00341EFA">
        <w:rPr>
          <w:bCs/>
        </w:rPr>
        <w:t>white</w:t>
      </w:r>
      <w:proofErr w:type="spellEnd"/>
      <w:r w:rsidRPr="00341EFA">
        <w:rPr>
          <w:bCs/>
        </w:rPr>
        <w:t xml:space="preserve"> </w:t>
      </w:r>
      <w:proofErr w:type="spellStart"/>
      <w:r w:rsidRPr="00341EFA">
        <w:rPr>
          <w:bCs/>
        </w:rPr>
        <w:t>only</w:t>
      </w:r>
      <w:proofErr w:type="spellEnd"/>
      <w:r w:rsidRPr="00341EFA">
        <w:rPr>
          <w:bCs/>
        </w:rPr>
        <w:t>“</w:t>
      </w:r>
      <w:r w:rsidRPr="00341EFA">
        <w:br/>
        <w:t>Von Rassismus sind heutzutage Leute mit anderer Herkunft und Sprache betroffen.</w:t>
      </w:r>
    </w:p>
    <w:p w14:paraId="568757A7" w14:textId="1854B0F6" w:rsidR="00DB75F7" w:rsidRPr="00341EFA" w:rsidRDefault="00DB75F7" w:rsidP="00341EFA"/>
    <w:sectPr w:rsidR="00DB75F7" w:rsidRPr="00341EFA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98FB1" w14:textId="77777777" w:rsidR="00341EFA" w:rsidRDefault="00341EFA" w:rsidP="001D7A24">
      <w:pPr>
        <w:spacing w:after="0" w:line="240" w:lineRule="auto"/>
      </w:pPr>
      <w:r>
        <w:separator/>
      </w:r>
    </w:p>
  </w:endnote>
  <w:endnote w:type="continuationSeparator" w:id="0">
    <w:p w14:paraId="1FD46E4E" w14:textId="77777777" w:rsidR="00341EFA" w:rsidRDefault="00341EFA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AD27" w14:textId="77777777" w:rsidR="00341EFA" w:rsidRDefault="00341EFA" w:rsidP="001D7A24">
      <w:pPr>
        <w:spacing w:after="0" w:line="240" w:lineRule="auto"/>
      </w:pPr>
      <w:r>
        <w:separator/>
      </w:r>
    </w:p>
  </w:footnote>
  <w:footnote w:type="continuationSeparator" w:id="0">
    <w:p w14:paraId="08F0EC42" w14:textId="77777777" w:rsidR="00341EFA" w:rsidRDefault="00341EFA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ECD9" w14:textId="025941C3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341EFA">
      <w:rPr>
        <w:color w:val="0070C0"/>
        <w:sz w:val="20"/>
        <w:szCs w:val="20"/>
      </w:rPr>
      <w:t>22.09.2025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FA"/>
    <w:rsid w:val="00113808"/>
    <w:rsid w:val="001D7A24"/>
    <w:rsid w:val="00341EFA"/>
    <w:rsid w:val="004044E4"/>
    <w:rsid w:val="00427B9E"/>
    <w:rsid w:val="00561A7D"/>
    <w:rsid w:val="005E4AC6"/>
    <w:rsid w:val="006564F9"/>
    <w:rsid w:val="0068234E"/>
    <w:rsid w:val="00686D30"/>
    <w:rsid w:val="006B2766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5672D"/>
  <w15:chartTrackingRefBased/>
  <w15:docId w15:val="{EDDCF8EE-432A-464C-BCE7-A35C8E4AE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58</Words>
  <Characters>368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2025-09-29T13:21:00Z</dcterms:created>
  <dcterms:modified xsi:type="dcterms:W3CDTF">2025-09-29T13:22:00Z</dcterms:modified>
</cp:coreProperties>
</file>