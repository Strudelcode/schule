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8BE19" w14:textId="4F52A054" w:rsidR="004A0932" w:rsidRPr="004A0932" w:rsidRDefault="004A0932" w:rsidP="004A0932">
      <w:pPr>
        <w:pStyle w:val="berschrift2"/>
      </w:pPr>
      <w:r w:rsidRPr="004A0932">
        <w:t>Jugendstrafrecht</w:t>
      </w:r>
      <w:r>
        <w:br/>
      </w:r>
    </w:p>
    <w:p w14:paraId="46A19D59" w14:textId="77777777" w:rsidR="004A0932" w:rsidRPr="004A0932" w:rsidRDefault="004A0932" w:rsidP="004A0932">
      <w:pPr>
        <w:pStyle w:val="KeinLeerraum"/>
      </w:pPr>
      <w:r w:rsidRPr="004A0932">
        <w:t>1) In Europa</w:t>
      </w:r>
    </w:p>
    <w:p w14:paraId="411E381F" w14:textId="3AD31829" w:rsidR="004A0932" w:rsidRPr="004A0932" w:rsidRDefault="004A0932" w:rsidP="004A0932">
      <w:r w:rsidRPr="004A0932">
        <w:t>Bis zum 14. Lebensjahr sind Jugendliche nicht strafmündig.</w:t>
      </w:r>
      <w:r w:rsidRPr="004A0932">
        <w:br/>
      </w:r>
      <w:proofErr w:type="gramStart"/>
      <w:r w:rsidRPr="004A0932">
        <w:t>Sollte</w:t>
      </w:r>
      <w:proofErr w:type="gramEnd"/>
      <w:r w:rsidRPr="004A0932">
        <w:t xml:space="preserve"> jemand etwas angestellt haben, haften die Eltern.</w:t>
      </w:r>
      <w:r w:rsidRPr="004A0932">
        <w:br/>
        <w:t>Ab dem 14. Lebensjahr ist man bedingt strafmündig, das heißt: man muss sich dem Jugendstrafrecht unterwerfen.</w:t>
      </w:r>
      <w:r w:rsidRPr="004A0932">
        <w:br/>
        <w:t>Es gibt: Jugendgefängnisse, Jugendrichter und Einrichtungen.</w:t>
      </w:r>
      <w:r w:rsidRPr="004A0932">
        <w:br/>
        <w:t>Ab dem 18. Lebensjahr gilt die Erwachsenenstraftätigkeit.</w:t>
      </w:r>
      <w:r>
        <w:br/>
      </w:r>
    </w:p>
    <w:p w14:paraId="3F5BE078" w14:textId="77777777" w:rsidR="004A0932" w:rsidRPr="004A0932" w:rsidRDefault="004A0932" w:rsidP="004A0932">
      <w:pPr>
        <w:pStyle w:val="KeinLeerraum"/>
      </w:pPr>
      <w:r w:rsidRPr="004A0932">
        <w:t>2) In den USA</w:t>
      </w:r>
    </w:p>
    <w:p w14:paraId="42BF21F4" w14:textId="77777777" w:rsidR="004A0932" w:rsidRPr="004A0932" w:rsidRDefault="004A0932" w:rsidP="004A0932">
      <w:r w:rsidRPr="004A0932">
        <w:t>In den USA gibt es kein Jugendstrafrecht.</w:t>
      </w:r>
      <w:r w:rsidRPr="004A0932">
        <w:br/>
        <w:t>Die USA haben die Kinderrechte nicht unterschrieben.</w:t>
      </w:r>
      <w:r w:rsidRPr="004A0932">
        <w:br/>
        <w:t>Die Gesetze sind in jedem Bundesstaat unterschiedlich.</w:t>
      </w:r>
      <w:r w:rsidRPr="004A0932">
        <w:br/>
        <w:t>In den meisten Bundesstaaten kommen die Kinder in das Erwachsenengericht (Gefängnis).</w:t>
      </w:r>
      <w:r w:rsidRPr="004A0932">
        <w:br/>
        <w:t>Es gibt auch in manchen Bundesstaaten die Todesstrafe.</w:t>
      </w:r>
      <w:r w:rsidRPr="004A0932">
        <w:br/>
        <w:t>Alles ist strenger als in Europa.</w:t>
      </w:r>
    </w:p>
    <w:p w14:paraId="59AC18BF" w14:textId="063B3F51" w:rsidR="00DB75F7" w:rsidRPr="004A0932" w:rsidRDefault="00DB75F7" w:rsidP="004A0932"/>
    <w:sectPr w:rsidR="00DB75F7" w:rsidRPr="004A0932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93DE9" w14:textId="77777777" w:rsidR="004A0932" w:rsidRDefault="004A0932" w:rsidP="001D7A24">
      <w:pPr>
        <w:spacing w:after="0" w:line="240" w:lineRule="auto"/>
      </w:pPr>
      <w:r>
        <w:separator/>
      </w:r>
    </w:p>
  </w:endnote>
  <w:endnote w:type="continuationSeparator" w:id="0">
    <w:p w14:paraId="06F61D27" w14:textId="77777777" w:rsidR="004A0932" w:rsidRDefault="004A0932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70D69" w14:textId="77777777" w:rsidR="004A0932" w:rsidRDefault="004A0932" w:rsidP="001D7A24">
      <w:pPr>
        <w:spacing w:after="0" w:line="240" w:lineRule="auto"/>
      </w:pPr>
      <w:r>
        <w:separator/>
      </w:r>
    </w:p>
  </w:footnote>
  <w:footnote w:type="continuationSeparator" w:id="0">
    <w:p w14:paraId="16052576" w14:textId="77777777" w:rsidR="004A0932" w:rsidRDefault="004A0932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DEEB4" w14:textId="4C17DF3E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4A0932">
      <w:rPr>
        <w:color w:val="0070C0"/>
        <w:sz w:val="20"/>
        <w:szCs w:val="20"/>
      </w:rPr>
      <w:t>29.09.2025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32"/>
    <w:rsid w:val="00113808"/>
    <w:rsid w:val="001D7A24"/>
    <w:rsid w:val="004044E4"/>
    <w:rsid w:val="004A0932"/>
    <w:rsid w:val="00561A7D"/>
    <w:rsid w:val="005A1A86"/>
    <w:rsid w:val="005E4AC6"/>
    <w:rsid w:val="006564F9"/>
    <w:rsid w:val="0068234E"/>
    <w:rsid w:val="00686D30"/>
    <w:rsid w:val="006B2766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F121B"/>
  <w15:chartTrackingRefBased/>
  <w15:docId w15:val="{2214352E-6988-437C-89BD-74AF7670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98</Words>
  <Characters>619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2025-09-29T13:22:00Z</dcterms:created>
  <dcterms:modified xsi:type="dcterms:W3CDTF">2025-09-29T13:23:00Z</dcterms:modified>
</cp:coreProperties>
</file>