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A4251" w14:textId="77777777" w:rsidR="004856D3" w:rsidRDefault="004856D3" w:rsidP="004856D3">
      <w:pPr>
        <w:pStyle w:val="berschrift2"/>
        <w:rPr>
          <w:rFonts w:eastAsia="Architects Daughter"/>
        </w:rPr>
      </w:pPr>
      <w:r>
        <w:rPr>
          <w:rFonts w:eastAsia="Architects Daughter"/>
        </w:rPr>
        <w:t>Sachthema</w:t>
      </w:r>
    </w:p>
    <w:p w14:paraId="7E6EDB3D" w14:textId="77777777" w:rsidR="004856D3" w:rsidRDefault="004856D3" w:rsidP="004856D3"/>
    <w:p w14:paraId="7DDDADBD" w14:textId="77777777" w:rsidR="004856D3" w:rsidRDefault="004856D3" w:rsidP="004856D3"/>
    <w:p w14:paraId="3C5F3228" w14:textId="77777777" w:rsidR="004856D3" w:rsidRDefault="004856D3" w:rsidP="004856D3">
      <w:pPr>
        <w:pStyle w:val="KeinLeerraum"/>
      </w:pPr>
      <w:r>
        <w:t>Sachlich schreiben</w:t>
      </w:r>
    </w:p>
    <w:p w14:paraId="2B14042C" w14:textId="77777777" w:rsidR="004856D3" w:rsidRDefault="004856D3" w:rsidP="004856D3"/>
    <w:p w14:paraId="39F0C515" w14:textId="77777777" w:rsidR="004856D3" w:rsidRDefault="004856D3" w:rsidP="004856D3">
      <w:r>
        <w:t>Lies dir folgenden Merktext zum Thema „sachlich schreiben“ durch, schreibe ihn dann als Merksatz in dein Heft.</w:t>
      </w:r>
    </w:p>
    <w:p w14:paraId="64C579D6" w14:textId="77777777" w:rsidR="004856D3" w:rsidRDefault="004856D3" w:rsidP="004856D3"/>
    <w:p w14:paraId="06E00453" w14:textId="77777777" w:rsidR="004856D3" w:rsidRDefault="004856D3" w:rsidP="004856D3">
      <w:r>
        <w:t>Sachlich schreiben bedeutet, nicht die eigene Meinung wiederzugeben, sondern etwas möglichst objektiv und nicht wertend zu beschreiben. Man braucht das sachliche Schreiben zum Beispiel bei dem Verfassen von Berichten oder Sachthemen (z.B. geschichtliche oder naturwissenschaftliche Inhalte). Außerdem muss man folgende Regeln beachten, damit ein Bericht/Sachthema richtig und sachlich geschrieben ist:</w:t>
      </w:r>
    </w:p>
    <w:p w14:paraId="5B12A81C" w14:textId="77777777" w:rsidR="004856D3" w:rsidRDefault="004856D3" w:rsidP="004856D3">
      <w:pPr>
        <w:rPr>
          <w:color w:val="A2C4C9"/>
        </w:rPr>
      </w:pPr>
    </w:p>
    <w:p w14:paraId="75C830B5" w14:textId="77777777" w:rsidR="004856D3" w:rsidRDefault="004856D3" w:rsidP="004856D3">
      <w:r>
        <w:t>1. Keine Gefühle, Meinungen, Wertungen</w:t>
      </w:r>
    </w:p>
    <w:p w14:paraId="1C01773B" w14:textId="77777777" w:rsidR="004856D3" w:rsidRDefault="004856D3" w:rsidP="004856D3">
      <w:r>
        <w:t>2. Keine inneren Handlungen, das heißt keine Gedanken oder Monologe</w:t>
      </w:r>
    </w:p>
    <w:p w14:paraId="7F47E66D" w14:textId="77777777" w:rsidR="004856D3" w:rsidRDefault="004856D3" w:rsidP="004856D3">
      <w:r>
        <w:t>3. Keine wörtliche Rede, stattdessen wird die indirekte Rede verwendet</w:t>
      </w:r>
    </w:p>
    <w:p w14:paraId="045FD531" w14:textId="77777777" w:rsidR="004856D3" w:rsidRDefault="004856D3" w:rsidP="004856D3">
      <w:r>
        <w:t>4. Keine Ausschweifungen, sondern eine knappe, aber genaue Beschreibung des Geschehens/der Dinge</w:t>
      </w:r>
    </w:p>
    <w:p w14:paraId="6B827A5C" w14:textId="77777777" w:rsidR="004856D3" w:rsidRDefault="004856D3" w:rsidP="004856D3">
      <w:r>
        <w:t>5. Wahrheitsgemäße und fundierte Darstellung des Inhaltes.</w:t>
      </w:r>
    </w:p>
    <w:p w14:paraId="079D1928" w14:textId="77777777" w:rsidR="004856D3" w:rsidRDefault="004856D3" w:rsidP="004856D3"/>
    <w:p w14:paraId="30DABF37" w14:textId="77777777" w:rsidR="004856D3" w:rsidRPr="004856D3" w:rsidRDefault="004856D3" w:rsidP="004856D3">
      <w:pPr>
        <w:numPr>
          <w:ilvl w:val="0"/>
          <w:numId w:val="2"/>
        </w:numPr>
        <w:pBdr>
          <w:top w:val="nil"/>
          <w:left w:val="nil"/>
          <w:bottom w:val="nil"/>
          <w:right w:val="nil"/>
          <w:between w:val="nil"/>
        </w:pBdr>
        <w:rPr>
          <w:color w:val="00B0F0"/>
        </w:rPr>
      </w:pPr>
      <w:r w:rsidRPr="004856D3">
        <w:rPr>
          <w:rFonts w:ascii="Architects Daughter" w:eastAsia="Architects Daughter" w:hAnsi="Architects Daughter" w:cs="Architects Daughter"/>
          <w:color w:val="00B0F0"/>
          <w:sz w:val="32"/>
          <w:szCs w:val="32"/>
        </w:rPr>
        <w:t xml:space="preserve">Übung: </w:t>
      </w:r>
      <w:r w:rsidRPr="004856D3">
        <w:rPr>
          <w:color w:val="00B0F0"/>
        </w:rPr>
        <w:t>Formuliere folgenden geschichtlichen Inhalt so um, dass er zu einem Sachthema wird: Du solltest nicht mehr als 150 Wörter schreiben.</w:t>
      </w:r>
    </w:p>
    <w:p w14:paraId="52E676D9" w14:textId="77777777" w:rsidR="004856D3" w:rsidRDefault="004856D3" w:rsidP="004856D3"/>
    <w:p w14:paraId="6E6A42D0" w14:textId="77777777" w:rsidR="004856D3" w:rsidRPr="004856D3" w:rsidRDefault="004856D3" w:rsidP="004856D3">
      <w:pPr>
        <w:rPr>
          <w:color w:val="EE0000"/>
        </w:rPr>
      </w:pPr>
      <w:r w:rsidRPr="004856D3">
        <w:rPr>
          <w:color w:val="EE0000"/>
        </w:rPr>
        <w:t>Entstehung Roms</w:t>
      </w:r>
    </w:p>
    <w:p w14:paraId="7D92198C" w14:textId="77777777" w:rsidR="004856D3" w:rsidRDefault="004856D3" w:rsidP="004856D3">
      <w:r>
        <w:t xml:space="preserve">Bauern, Fischer und auch Handwerker zogen durch das Land, um einen geeigneten Lebensplatz für sich zu finden. Sie rannten im Land hin und her, blieben einige Zeit irgendwo und wanderten wieder weiter. Sie waren natürlich immer wieder in Auseinandersetzungen verwickelt, weil sie Eingesessene vertreiben wollten, diese es sich aber nicht gefallen ließen. Nach langem Hin- und Herziehen stießen sie auf eine Landschaft, die ihnen sehr gefiel. „Schauts euch das an!!! Da gibt es sieben Hügel. Wir können uns aufteilen und kleine Dörfer dort oben bauen. Im Tal herunten ist es ja viel zu sumpfig. Das stinkt es und wir können uns vor den Mücken nicht erwehren und Krankheiten gibt es da sicher auch viele“, rief einer aus der Gruppe. Ein anderer schrie: „Wisst ihr wie toll das ist? Mitten im Fluss ist eine Insel, da können wir ganz bequem zum anderen Ufer kommen.!“  Eine der Frauen der Gruppe lächelt: „Ich habe auch schon einen Namen: Wir nennen den Fluss Tiber. Das ist kurz und auch leicht zu merken. Wie wir die Hügel dann heißen, das überlegen wir uns später.“ </w:t>
      </w:r>
    </w:p>
    <w:p w14:paraId="68EB16F4" w14:textId="77777777" w:rsidR="004856D3" w:rsidRDefault="004856D3" w:rsidP="004856D3">
      <w:r>
        <w:t>Die sieben Hügel lagen einige Kilometer vom Meer entfernt, sodass sie vor Feinden, die vom Meer kommen würden, geschützt waren. Sie würden sie sofort sehen und auf einen Angriff vorbereitet sein.</w:t>
      </w:r>
    </w:p>
    <w:p w14:paraId="1DDC7BAA" w14:textId="77777777" w:rsidR="004856D3" w:rsidRDefault="004856D3" w:rsidP="004856D3">
      <w:r>
        <w:t xml:space="preserve">Im Laufe der Zeit wuchs die Bevölkerung aber so stark an, dass sie auf den Hügeln nicht mehr Platz hatten. Es kam oft zu Auseinandersetzungen zwischen den Nachbarn, da sie zu eng beieinander wohnten. Auch die Wohnungen und Häuser wurden zu eng. Also begann man, an den Hängen der Hügel Häuser zu bauen. Auch da war dann nicht mehr genug Platz. Nun musste man in das Tal des Flusses ziehen. Wie sollte das aber gehen? Dort war es sumpfig, feucht und man konnte sich vor Krankheiten und Stechmücken nicht schützen. Aber die Etrusker, die neuen Herrscher über die Stadt, waren ja geniale Leute. Es gab einige Techniker und Erfinder unter den Handwerkern. Sie </w:t>
      </w:r>
      <w:r>
        <w:lastRenderedPageBreak/>
        <w:t>knobelten und dachten lange über eine Lösung nach, bis sie dann die glänzende Idee hatten, das Wasser abzuleiten. Es gelang ihnen, durch ein ausgeklügeltes Kanalisierungssystem das Land zu entsumpfen. So entstand neues Bauland und auch das Leben wurde angenehmer. Die Bevölkerung konnte nun lustig dahinwachsen und sich vermehren. Mit der Zeit hat man dann auch noch eine Stadtmauer darum herum gebaut. Das offizielle Gründungsdatum von Rom war der 21. April 753 vor Chr. Nun war man bestens gegen Feinde gerüstet und konnte sich auf die glorreiche Zukunft des Römischen Reiches stürzen. Das wussten die Leute natürlich noch nicht.</w:t>
      </w:r>
    </w:p>
    <w:p w14:paraId="2E80E740" w14:textId="77777777" w:rsidR="004856D3" w:rsidRDefault="004856D3" w:rsidP="004856D3"/>
    <w:p w14:paraId="22344876" w14:textId="77777777" w:rsidR="004856D3" w:rsidRPr="004856D3" w:rsidRDefault="004856D3" w:rsidP="004856D3">
      <w:pPr>
        <w:numPr>
          <w:ilvl w:val="0"/>
          <w:numId w:val="2"/>
        </w:numPr>
        <w:pBdr>
          <w:top w:val="nil"/>
          <w:left w:val="nil"/>
          <w:bottom w:val="nil"/>
          <w:right w:val="nil"/>
          <w:between w:val="nil"/>
        </w:pBdr>
        <w:rPr>
          <w:color w:val="00B0F0"/>
        </w:rPr>
      </w:pPr>
      <w:r w:rsidRPr="004856D3">
        <w:rPr>
          <w:color w:val="00B0F0"/>
        </w:rPr>
        <w:t>Der folgende Link gibt dir nochmals Auskunft, wie man einen Sachtext schreibt:</w:t>
      </w:r>
    </w:p>
    <w:p w14:paraId="4ACC91E9" w14:textId="77777777" w:rsidR="004856D3" w:rsidRDefault="004856D3" w:rsidP="004856D3">
      <w:hyperlink r:id="rId7">
        <w:r>
          <w:rPr>
            <w:color w:val="0563C1"/>
            <w:u w:val="single"/>
          </w:rPr>
          <w:t>https://studyflix.de/deutsch/sachtext-3223</w:t>
        </w:r>
      </w:hyperlink>
      <w:r>
        <w:t xml:space="preserve"> </w:t>
      </w:r>
    </w:p>
    <w:p w14:paraId="25067695" w14:textId="77777777" w:rsidR="004856D3" w:rsidRDefault="004856D3" w:rsidP="004856D3"/>
    <w:p w14:paraId="03FFEAEE" w14:textId="77777777" w:rsidR="004856D3" w:rsidRDefault="004856D3" w:rsidP="004856D3">
      <w:r>
        <w:t xml:space="preserve">Zeichne die </w:t>
      </w:r>
      <w:r>
        <w:rPr>
          <w:b/>
          <w:bCs/>
        </w:rPr>
        <w:t>Merkmale eines Sachtextes</w:t>
      </w:r>
      <w:r>
        <w:t>, die du bei 1:45 findest, in dein Heft.</w:t>
      </w:r>
    </w:p>
    <w:p w14:paraId="42790E06" w14:textId="77777777" w:rsidR="004856D3" w:rsidRDefault="004856D3" w:rsidP="004856D3"/>
    <w:p w14:paraId="7C97E7DB" w14:textId="77777777" w:rsidR="004856D3" w:rsidRDefault="004856D3" w:rsidP="004856D3"/>
    <w:p w14:paraId="6AA6AF59" w14:textId="77777777" w:rsidR="004856D3" w:rsidRPr="004856D3" w:rsidRDefault="004856D3" w:rsidP="004856D3">
      <w:pPr>
        <w:rPr>
          <w:color w:val="EE0000"/>
        </w:rPr>
      </w:pPr>
      <w:r w:rsidRPr="004856D3">
        <w:rPr>
          <w:color w:val="EE0000"/>
        </w:rPr>
        <w:t>Lösung:</w:t>
      </w:r>
    </w:p>
    <w:p w14:paraId="17A1CDAA" w14:textId="77777777" w:rsidR="004856D3" w:rsidRDefault="004856D3" w:rsidP="004856D3">
      <w:r>
        <w:t>Auf den sieben Hügeln am Ufer des Flusses Tiber siedelten sich Handwerker, Bauern und Fischer an. Sie lebten auf den Hügeln, da es im Flusstal sehr sumpfig war. Die Insel, die mitten im Fluss lag, erlaubte es, diesen zu überqueren. Außerdem lagen die Dörfer einige Kilometer vom Meer entfernt. Dadurch war man vor Feinden sicher.</w:t>
      </w:r>
    </w:p>
    <w:p w14:paraId="355BAE8D" w14:textId="77777777" w:rsidR="004856D3" w:rsidRDefault="004856D3" w:rsidP="004856D3">
      <w:r>
        <w:t>Im Laufe der Zeit wuchs die Bevölkerung sehr stark an, sodass auf den Hügeln nicht mehr genug Platz war. Inzwischen waren die Etrusker die Herren über das Gebiet. Ihnen gelang es, durch ein gutes Kanalisierungssystem die Täler zwischen den Hügeln zu entsumpfen und bewohnbar zu machen. Die Dörfer wuchsen zusammen und man umgab diese mit einer Stadtmauer. Das offizielle Gründungsdatum der Stadt Rom ist der 21. April 753 vor Chr.</w:t>
      </w:r>
    </w:p>
    <w:p w14:paraId="19442F1E" w14:textId="77777777" w:rsidR="004856D3" w:rsidRDefault="004856D3" w:rsidP="004856D3"/>
    <w:p w14:paraId="67D047D8" w14:textId="77777777" w:rsidR="004856D3" w:rsidRDefault="004856D3" w:rsidP="004856D3"/>
    <w:p w14:paraId="3C612148" w14:textId="77777777" w:rsidR="004856D3" w:rsidRDefault="004856D3" w:rsidP="004856D3"/>
    <w:p w14:paraId="75468BA3" w14:textId="77777777" w:rsidR="004856D3" w:rsidRDefault="004856D3" w:rsidP="004856D3"/>
    <w:p w14:paraId="245D6D85" w14:textId="17D5E761" w:rsidR="00DB75F7" w:rsidRPr="004856D3" w:rsidRDefault="00DB75F7" w:rsidP="004856D3"/>
    <w:sectPr w:rsidR="00DB75F7" w:rsidRPr="004856D3" w:rsidSect="00920C97">
      <w:headerReference w:type="default" r:id="rId8"/>
      <w:pgSz w:w="11906" w:h="16838"/>
      <w:pgMar w:top="993" w:right="707" w:bottom="567"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26D4E" w14:textId="77777777" w:rsidR="0037222D" w:rsidRDefault="0037222D" w:rsidP="001D7A24">
      <w:pPr>
        <w:spacing w:after="0" w:line="240" w:lineRule="auto"/>
      </w:pPr>
      <w:r>
        <w:separator/>
      </w:r>
    </w:p>
  </w:endnote>
  <w:endnote w:type="continuationSeparator" w:id="0">
    <w:p w14:paraId="01530DE5" w14:textId="77777777" w:rsidR="0037222D" w:rsidRDefault="0037222D" w:rsidP="001D7A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chitects Daughter">
    <w:altName w:val="Calibri"/>
    <w:charset w:val="00"/>
    <w:family w:val="auto"/>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87F24" w14:textId="77777777" w:rsidR="0037222D" w:rsidRDefault="0037222D" w:rsidP="001D7A24">
      <w:pPr>
        <w:spacing w:after="0" w:line="240" w:lineRule="auto"/>
      </w:pPr>
      <w:r>
        <w:separator/>
      </w:r>
    </w:p>
  </w:footnote>
  <w:footnote w:type="continuationSeparator" w:id="0">
    <w:p w14:paraId="258C517B" w14:textId="77777777" w:rsidR="0037222D" w:rsidRDefault="0037222D" w:rsidP="001D7A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495CB" w14:textId="6CE6BA17" w:rsidR="001D7A24" w:rsidRPr="001D7A24" w:rsidRDefault="006B2766" w:rsidP="001D7A24">
    <w:pPr>
      <w:pStyle w:val="Kopfzeile"/>
      <w:jc w:val="right"/>
      <w:rPr>
        <w:color w:val="0070C0"/>
        <w:sz w:val="20"/>
        <w:szCs w:val="20"/>
      </w:rPr>
    </w:pPr>
    <w:r>
      <w:rPr>
        <w:color w:val="0070C0"/>
        <w:sz w:val="20"/>
        <w:szCs w:val="20"/>
      </w:rPr>
      <w:t>Strudel School</w:t>
    </w:r>
    <w:r w:rsidR="001D7A24">
      <w:rPr>
        <w:color w:val="0070C0"/>
        <w:sz w:val="20"/>
        <w:szCs w:val="20"/>
      </w:rPr>
      <w:t xml:space="preserve"> </w:t>
    </w:r>
    <w:r w:rsidR="004856D3">
      <w:rPr>
        <w:color w:val="0070C0"/>
        <w:sz w:val="20"/>
        <w:szCs w:val="20"/>
      </w:rPr>
      <w:t>13.06.2026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0D539D"/>
    <w:multiLevelType w:val="hybridMultilevel"/>
    <w:tmpl w:val="D04ECA3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748C64D3"/>
    <w:multiLevelType w:val="multilevel"/>
    <w:tmpl w:val="13BC5CCE"/>
    <w:lvl w:ilvl="0">
      <w:start w:val="1"/>
      <w:numFmt w:val="decimal"/>
      <w:lvlText w:val="%1)"/>
      <w:lvlJc w:val="left"/>
      <w:pPr>
        <w:ind w:left="720" w:hanging="360"/>
      </w:pPr>
      <w:rPr>
        <w:rFonts w:ascii="Architects Daughter" w:eastAsia="Architects Daughter" w:hAnsi="Architects Daughter" w:cs="Architects Daughter"/>
        <w:sz w:val="32"/>
        <w:szCs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34845508">
    <w:abstractNumId w:val="0"/>
  </w:num>
  <w:num w:numId="2" w16cid:durableId="12971054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6D3"/>
    <w:rsid w:val="000B7C7F"/>
    <w:rsid w:val="00113808"/>
    <w:rsid w:val="001D7A24"/>
    <w:rsid w:val="0037222D"/>
    <w:rsid w:val="004044E4"/>
    <w:rsid w:val="004856D3"/>
    <w:rsid w:val="00561A7D"/>
    <w:rsid w:val="005E4AC6"/>
    <w:rsid w:val="006564F9"/>
    <w:rsid w:val="0068234E"/>
    <w:rsid w:val="00686D30"/>
    <w:rsid w:val="006B2766"/>
    <w:rsid w:val="006C2385"/>
    <w:rsid w:val="00920C97"/>
    <w:rsid w:val="009B254F"/>
    <w:rsid w:val="00A444F9"/>
    <w:rsid w:val="00C34A63"/>
    <w:rsid w:val="00C51E7D"/>
    <w:rsid w:val="00DB75F7"/>
    <w:rsid w:val="00DC4319"/>
    <w:rsid w:val="00DF53C2"/>
    <w:rsid w:val="00EE1D40"/>
    <w:rsid w:val="00EF7B0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8A1DF"/>
  <w15:chartTrackingRefBased/>
  <w15:docId w15:val="{367C4870-4EBE-4246-BF9F-C17A34F9F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Arial"/>
        <w:sz w:val="28"/>
        <w:szCs w:val="28"/>
        <w:lang w:val="de-DE"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856D3"/>
    <w:pPr>
      <w:spacing w:line="259" w:lineRule="auto"/>
    </w:pPr>
    <w:rPr>
      <w:rFonts w:ascii="Calibri" w:eastAsia="Calibri" w:hAnsi="Calibri" w:cs="Calibri"/>
      <w:sz w:val="22"/>
      <w:szCs w:val="22"/>
      <w:lang w:val="de" w:eastAsia="de-DE"/>
    </w:rPr>
  </w:style>
  <w:style w:type="paragraph" w:styleId="berschrift1">
    <w:name w:val="heading 1"/>
    <w:aliases w:val="Überschrift Schule"/>
    <w:basedOn w:val="Standard"/>
    <w:next w:val="Standard"/>
    <w:link w:val="berschrift1Zchn"/>
    <w:uiPriority w:val="9"/>
    <w:qFormat/>
    <w:rsid w:val="00686D30"/>
    <w:pPr>
      <w:keepNext/>
      <w:keepLines/>
      <w:spacing w:before="360" w:after="80"/>
      <w:jc w:val="center"/>
      <w:outlineLvl w:val="0"/>
    </w:pPr>
    <w:rPr>
      <w:rFonts w:asciiTheme="majorHAnsi" w:eastAsiaTheme="majorEastAsia" w:hAnsiTheme="majorHAnsi" w:cstheme="majorBidi"/>
      <w:b/>
      <w:color w:val="EE0000"/>
      <w:sz w:val="40"/>
      <w:szCs w:val="40"/>
      <w:u w:val="single"/>
    </w:rPr>
  </w:style>
  <w:style w:type="paragraph" w:styleId="berschrift2">
    <w:name w:val="heading 2"/>
    <w:basedOn w:val="Standard"/>
    <w:next w:val="Standard"/>
    <w:link w:val="berschrift2Zchn"/>
    <w:uiPriority w:val="9"/>
    <w:unhideWhenUsed/>
    <w:qFormat/>
    <w:rsid w:val="00686D30"/>
    <w:pPr>
      <w:keepNext/>
      <w:keepLines/>
      <w:spacing w:before="160" w:after="80"/>
      <w:jc w:val="center"/>
      <w:outlineLvl w:val="1"/>
    </w:pPr>
    <w:rPr>
      <w:rFonts w:eastAsiaTheme="majorEastAsia" w:cstheme="majorBidi"/>
      <w:b/>
      <w:color w:val="EE0000"/>
      <w:sz w:val="40"/>
      <w:szCs w:val="32"/>
      <w:u w:val="single"/>
    </w:rPr>
  </w:style>
  <w:style w:type="paragraph" w:styleId="berschrift3">
    <w:name w:val="heading 3"/>
    <w:basedOn w:val="Standard"/>
    <w:next w:val="Standard"/>
    <w:link w:val="berschrift3Zchn"/>
    <w:uiPriority w:val="9"/>
    <w:semiHidden/>
    <w:unhideWhenUsed/>
    <w:qFormat/>
    <w:rsid w:val="004044E4"/>
    <w:pPr>
      <w:keepNext/>
      <w:keepLines/>
      <w:spacing w:before="160" w:after="80"/>
      <w:outlineLvl w:val="2"/>
    </w:pPr>
    <w:rPr>
      <w:rFonts w:asciiTheme="minorHAnsi" w:eastAsiaTheme="majorEastAsia" w:hAnsiTheme="minorHAnsi" w:cstheme="majorBidi"/>
      <w:color w:val="0F4761" w:themeColor="accent1" w:themeShade="BF"/>
    </w:rPr>
  </w:style>
  <w:style w:type="paragraph" w:styleId="berschrift4">
    <w:name w:val="heading 4"/>
    <w:basedOn w:val="Standard"/>
    <w:next w:val="Standard"/>
    <w:link w:val="berschrift4Zchn"/>
    <w:uiPriority w:val="9"/>
    <w:semiHidden/>
    <w:unhideWhenUsed/>
    <w:qFormat/>
    <w:rsid w:val="004044E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044E4"/>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4044E4"/>
    <w:pPr>
      <w:keepNext/>
      <w:keepLines/>
      <w:spacing w:before="40" w:after="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044E4"/>
    <w:pPr>
      <w:keepNext/>
      <w:keepLines/>
      <w:spacing w:before="40" w:after="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4044E4"/>
    <w:pPr>
      <w:keepNext/>
      <w:keepLines/>
      <w:spacing w:after="0"/>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044E4"/>
    <w:pPr>
      <w:keepNext/>
      <w:keepLines/>
      <w:spacing w:after="0"/>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aliases w:val="Überschrift Schule Zchn"/>
    <w:basedOn w:val="Absatz-Standardschriftart"/>
    <w:link w:val="berschrift1"/>
    <w:uiPriority w:val="9"/>
    <w:rsid w:val="00686D30"/>
    <w:rPr>
      <w:rFonts w:asciiTheme="majorHAnsi" w:eastAsiaTheme="majorEastAsia" w:hAnsiTheme="majorHAnsi" w:cstheme="majorBidi"/>
      <w:b/>
      <w:color w:val="EE0000"/>
      <w:sz w:val="40"/>
      <w:szCs w:val="40"/>
      <w:u w:val="single"/>
    </w:rPr>
  </w:style>
  <w:style w:type="character" w:customStyle="1" w:styleId="berschrift2Zchn">
    <w:name w:val="Überschrift 2 Zchn"/>
    <w:basedOn w:val="Absatz-Standardschriftart"/>
    <w:link w:val="berschrift2"/>
    <w:uiPriority w:val="9"/>
    <w:rsid w:val="00686D30"/>
    <w:rPr>
      <w:rFonts w:ascii="Arial" w:eastAsiaTheme="majorEastAsia" w:hAnsi="Arial" w:cstheme="majorBidi"/>
      <w:b/>
      <w:color w:val="EE0000"/>
      <w:sz w:val="40"/>
      <w:szCs w:val="32"/>
      <w:u w:val="single"/>
    </w:rPr>
  </w:style>
  <w:style w:type="character" w:customStyle="1" w:styleId="berschrift3Zchn">
    <w:name w:val="Überschrift 3 Zchn"/>
    <w:basedOn w:val="Absatz-Standardschriftart"/>
    <w:link w:val="berschrift3"/>
    <w:uiPriority w:val="9"/>
    <w:semiHidden/>
    <w:rsid w:val="004044E4"/>
    <w:rPr>
      <w:rFonts w:asciiTheme="minorHAnsi" w:eastAsiaTheme="majorEastAsia" w:hAnsiTheme="minorHAnsi" w:cstheme="majorBidi"/>
      <w:color w:val="0F4761" w:themeColor="accent1" w:themeShade="BF"/>
    </w:rPr>
  </w:style>
  <w:style w:type="character" w:customStyle="1" w:styleId="berschrift4Zchn">
    <w:name w:val="Überschrift 4 Zchn"/>
    <w:basedOn w:val="Absatz-Standardschriftart"/>
    <w:link w:val="berschrift4"/>
    <w:uiPriority w:val="9"/>
    <w:semiHidden/>
    <w:rsid w:val="004044E4"/>
    <w:rPr>
      <w:rFonts w:asciiTheme="minorHAnsi" w:eastAsiaTheme="majorEastAsia" w:hAnsiTheme="minorHAnsi"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044E4"/>
    <w:rPr>
      <w:rFonts w:asciiTheme="minorHAnsi" w:eastAsiaTheme="majorEastAsia" w:hAnsiTheme="minorHAnsi" w:cstheme="majorBidi"/>
      <w:color w:val="0F4761" w:themeColor="accent1" w:themeShade="BF"/>
    </w:rPr>
  </w:style>
  <w:style w:type="character" w:customStyle="1" w:styleId="berschrift6Zchn">
    <w:name w:val="Überschrift 6 Zchn"/>
    <w:basedOn w:val="Absatz-Standardschriftart"/>
    <w:link w:val="berschrift6"/>
    <w:uiPriority w:val="9"/>
    <w:semiHidden/>
    <w:rsid w:val="004044E4"/>
    <w:rPr>
      <w:rFonts w:asciiTheme="minorHAnsi" w:eastAsiaTheme="majorEastAsia" w:hAnsiTheme="minorHAnsi"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044E4"/>
    <w:rPr>
      <w:rFonts w:asciiTheme="minorHAnsi" w:eastAsiaTheme="majorEastAsia" w:hAnsiTheme="minorHAnsi" w:cstheme="majorBidi"/>
      <w:color w:val="595959" w:themeColor="text1" w:themeTint="A6"/>
    </w:rPr>
  </w:style>
  <w:style w:type="character" w:customStyle="1" w:styleId="berschrift8Zchn">
    <w:name w:val="Überschrift 8 Zchn"/>
    <w:basedOn w:val="Absatz-Standardschriftart"/>
    <w:link w:val="berschrift8"/>
    <w:uiPriority w:val="9"/>
    <w:semiHidden/>
    <w:rsid w:val="004044E4"/>
    <w:rPr>
      <w:rFonts w:asciiTheme="minorHAnsi" w:eastAsiaTheme="majorEastAsia" w:hAnsiTheme="minorHAnsi"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044E4"/>
    <w:rPr>
      <w:rFonts w:asciiTheme="minorHAnsi" w:eastAsiaTheme="majorEastAsia" w:hAnsiTheme="minorHAnsi" w:cstheme="majorBidi"/>
      <w:color w:val="272727" w:themeColor="text1" w:themeTint="D8"/>
    </w:rPr>
  </w:style>
  <w:style w:type="paragraph" w:styleId="Titel">
    <w:name w:val="Title"/>
    <w:basedOn w:val="Standard"/>
    <w:next w:val="Standard"/>
    <w:link w:val="TitelZchn"/>
    <w:uiPriority w:val="10"/>
    <w:qFormat/>
    <w:rsid w:val="004044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044E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044E4"/>
    <w:pPr>
      <w:numPr>
        <w:ilvl w:val="1"/>
      </w:numPr>
    </w:pPr>
    <w:rPr>
      <w:rFonts w:asciiTheme="minorHAnsi" w:eastAsiaTheme="majorEastAsia" w:hAnsiTheme="minorHAnsi" w:cstheme="majorBidi"/>
      <w:color w:val="595959" w:themeColor="text1" w:themeTint="A6"/>
      <w:spacing w:val="15"/>
    </w:rPr>
  </w:style>
  <w:style w:type="character" w:customStyle="1" w:styleId="UntertitelZchn">
    <w:name w:val="Untertitel Zchn"/>
    <w:basedOn w:val="Absatz-Standardschriftart"/>
    <w:link w:val="Untertitel"/>
    <w:uiPriority w:val="11"/>
    <w:rsid w:val="004044E4"/>
    <w:rPr>
      <w:rFonts w:asciiTheme="minorHAnsi" w:eastAsiaTheme="majorEastAsia" w:hAnsiTheme="minorHAnsi" w:cstheme="majorBidi"/>
      <w:color w:val="595959" w:themeColor="text1" w:themeTint="A6"/>
      <w:spacing w:val="15"/>
    </w:rPr>
  </w:style>
  <w:style w:type="paragraph" w:styleId="Zitat">
    <w:name w:val="Quote"/>
    <w:basedOn w:val="Standard"/>
    <w:next w:val="Standard"/>
    <w:link w:val="ZitatZchn"/>
    <w:uiPriority w:val="29"/>
    <w:qFormat/>
    <w:rsid w:val="004044E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044E4"/>
    <w:rPr>
      <w:i/>
      <w:iCs/>
      <w:color w:val="404040" w:themeColor="text1" w:themeTint="BF"/>
    </w:rPr>
  </w:style>
  <w:style w:type="paragraph" w:styleId="Listenabsatz">
    <w:name w:val="List Paragraph"/>
    <w:basedOn w:val="Standard"/>
    <w:uiPriority w:val="34"/>
    <w:qFormat/>
    <w:rsid w:val="004044E4"/>
    <w:pPr>
      <w:ind w:left="720"/>
      <w:contextualSpacing/>
    </w:pPr>
  </w:style>
  <w:style w:type="character" w:styleId="IntensiveHervorhebung">
    <w:name w:val="Intense Emphasis"/>
    <w:basedOn w:val="Absatz-Standardschriftart"/>
    <w:uiPriority w:val="21"/>
    <w:qFormat/>
    <w:rsid w:val="004044E4"/>
    <w:rPr>
      <w:i/>
      <w:iCs/>
      <w:color w:val="0F4761" w:themeColor="accent1" w:themeShade="BF"/>
    </w:rPr>
  </w:style>
  <w:style w:type="paragraph" w:styleId="IntensivesZitat">
    <w:name w:val="Intense Quote"/>
    <w:basedOn w:val="Standard"/>
    <w:next w:val="Standard"/>
    <w:link w:val="IntensivesZitatZchn"/>
    <w:uiPriority w:val="30"/>
    <w:qFormat/>
    <w:rsid w:val="004044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044E4"/>
    <w:rPr>
      <w:i/>
      <w:iCs/>
      <w:color w:val="0F4761" w:themeColor="accent1" w:themeShade="BF"/>
    </w:rPr>
  </w:style>
  <w:style w:type="character" w:styleId="IntensiverVerweis">
    <w:name w:val="Intense Reference"/>
    <w:basedOn w:val="Absatz-Standardschriftart"/>
    <w:uiPriority w:val="32"/>
    <w:qFormat/>
    <w:rsid w:val="004044E4"/>
    <w:rPr>
      <w:b/>
      <w:bCs/>
      <w:smallCaps/>
      <w:color w:val="0F4761" w:themeColor="accent1" w:themeShade="BF"/>
      <w:spacing w:val="5"/>
    </w:rPr>
  </w:style>
  <w:style w:type="paragraph" w:styleId="Kopfzeile">
    <w:name w:val="header"/>
    <w:basedOn w:val="Standard"/>
    <w:link w:val="KopfzeileZchn"/>
    <w:uiPriority w:val="99"/>
    <w:unhideWhenUsed/>
    <w:rsid w:val="001D7A2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1D7A24"/>
  </w:style>
  <w:style w:type="paragraph" w:styleId="Fuzeile">
    <w:name w:val="footer"/>
    <w:basedOn w:val="Standard"/>
    <w:link w:val="FuzeileZchn"/>
    <w:uiPriority w:val="99"/>
    <w:unhideWhenUsed/>
    <w:rsid w:val="001D7A24"/>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1D7A24"/>
  </w:style>
  <w:style w:type="paragraph" w:styleId="KeinLeerraum">
    <w:name w:val="No Spacing"/>
    <w:aliases w:val="Zwischen Überschrift Schule"/>
    <w:next w:val="berschrift2"/>
    <w:uiPriority w:val="1"/>
    <w:qFormat/>
    <w:rsid w:val="00686D30"/>
    <w:pPr>
      <w:spacing w:after="0" w:line="240" w:lineRule="auto"/>
    </w:pPr>
    <w:rPr>
      <w:rFonts w:ascii="Arial" w:hAnsi="Arial"/>
      <w:b/>
      <w:color w:val="00B0F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studyflix.de/deutsch/sachtext-322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E:\OneDrive%20-%20RHoelzl\02_Schule\Schule%20Vorlage.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Schule Vorlage.dotx</Template>
  <TotalTime>0</TotalTime>
  <Pages>2</Pages>
  <Words>634</Words>
  <Characters>3995</Characters>
  <Application>Microsoft Office Word</Application>
  <DocSecurity>0</DocSecurity>
  <Lines>33</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Yuri Schule</dc:creator>
  <cp:keywords/>
  <dc:description/>
  <cp:lastModifiedBy>Hölzl Yuri</cp:lastModifiedBy>
  <cp:revision>1</cp:revision>
  <dcterms:created xsi:type="dcterms:W3CDTF">2026-06-13T16:06:00Z</dcterms:created>
  <dcterms:modified xsi:type="dcterms:W3CDTF">2026-06-14T11:22:00Z</dcterms:modified>
</cp:coreProperties>
</file>