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C304" w14:textId="77777777" w:rsidR="00825C02" w:rsidRPr="003A6E47" w:rsidRDefault="00825C02" w:rsidP="00825C02">
      <w:pPr>
        <w:pStyle w:val="berschrift2"/>
      </w:pPr>
      <w:r w:rsidRPr="003A6E47">
        <w:t>Periodische Dezimalzahlen und Brüche</w:t>
      </w:r>
    </w:p>
    <w:p w14:paraId="439B3F81" w14:textId="77777777" w:rsidR="00825C02" w:rsidRPr="003A6E47" w:rsidRDefault="00825C02" w:rsidP="00825C02"/>
    <w:p w14:paraId="35E0038B" w14:textId="77777777" w:rsidR="00825C02" w:rsidRPr="003A6E47" w:rsidRDefault="00825C02" w:rsidP="00825C02">
      <w:pPr>
        <w:pStyle w:val="KeinLeerraum"/>
      </w:pPr>
      <w:r w:rsidRPr="003A6E47">
        <w:t>1. Umwandeln von periodischen Dezimalzahlen in Brüche</w:t>
      </w:r>
    </w:p>
    <w:p w14:paraId="6DF4B081" w14:textId="78348010" w:rsidR="00825C02" w:rsidRPr="003A6E47" w:rsidRDefault="00825C02" w:rsidP="00825C02">
      <w:r w:rsidRPr="003A6E47">
        <w:br/>
        <w:t>Periodische Dezimalzahlen kannst du in Brüche umwandeln, indem du die Periode in den Zähler schreibst und im Nenner so oft die Ziffer 9 schreibst, wie die Periode Stellen hat:</w:t>
      </w:r>
      <w:r w:rsidRPr="003A6E47">
        <w:br/>
      </w:r>
      <w:r w:rsidRPr="003A6E47">
        <w:br/>
        <w:t>0,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</m:oMath>
      <w:r w:rsidRPr="003A6E47">
        <w:t xml:space="preserve"> = </w:t>
      </w:r>
      <m:oMath>
        <m:f>
          <m:fPr>
            <m:ctrlPr>
              <w:rPr>
                <w:rFonts w:ascii="Cambria Math" w:hAnsi="Cambria Math"/>
                <w:bCs/>
                <w:iCs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3A6E47" w:rsidRPr="003A6E47">
        <w:rPr>
          <w:bCs/>
          <w:iCs/>
        </w:rPr>
        <w:t xml:space="preserve"> </w:t>
      </w:r>
    </w:p>
    <w:p w14:paraId="5F2429DD" w14:textId="77777777" w:rsidR="00825C02" w:rsidRPr="003A6E47" w:rsidRDefault="00825C02" w:rsidP="00825C02">
      <w:pPr>
        <w:pStyle w:val="KeinLeerraum"/>
      </w:pPr>
    </w:p>
    <w:p w14:paraId="0966FDCC" w14:textId="56550B0C" w:rsidR="00825C02" w:rsidRPr="003A6E47" w:rsidRDefault="00825C02" w:rsidP="00825C02">
      <w:pPr>
        <w:pStyle w:val="KeinLeerraum"/>
      </w:pPr>
      <w:r w:rsidRPr="003A6E47">
        <w:t xml:space="preserve">2. Gemischt periodische </w:t>
      </w:r>
      <w:proofErr w:type="gramStart"/>
      <w:r w:rsidRPr="003A6E47">
        <w:t>Dezimalzahlen</w:t>
      </w:r>
      <w:r w:rsidR="00AB6701">
        <w:t>(</w:t>
      </w:r>
      <w:proofErr w:type="gramEnd"/>
      <w:r w:rsidR="00AB6701">
        <w:t>Nr.2 eigenes Dokument)</w:t>
      </w:r>
    </w:p>
    <w:p w14:paraId="4F232DE9" w14:textId="4BBBF37D" w:rsidR="00825C02" w:rsidRPr="003A6E47" w:rsidRDefault="00825C02" w:rsidP="00825C02">
      <w:r w:rsidRPr="003A6E47">
        <w:br/>
        <w:t>Gemischt periodische Dezimalzahlen haben eine nicht-periodische Ziffernfolge vor der Periode.</w:t>
      </w:r>
      <w:r w:rsidRPr="003A6E47">
        <w:br/>
        <w:t>Beispiel:</w:t>
      </w:r>
      <w:r w:rsidRPr="003A6E47">
        <w:br/>
        <w:t>5/72 = 0.069444...</w:t>
      </w:r>
      <w:r w:rsidRPr="003A6E47">
        <w:br/>
        <w:t>Die Ziffern vor der Periode wiederholen sich nicht. Sie bilden die Vorkomma-Zahl. Solche Dezimalzahlen nennt man gemischt periodische Dezimalzahlen.</w:t>
      </w:r>
    </w:p>
    <w:p w14:paraId="50268168" w14:textId="77777777" w:rsidR="003A6E47" w:rsidRPr="003A6E47" w:rsidRDefault="003A6E47" w:rsidP="00825C02"/>
    <w:p w14:paraId="76C26EC8" w14:textId="6E12E71C" w:rsidR="00DB75F7" w:rsidRPr="003A6E47" w:rsidRDefault="003A6E47" w:rsidP="00825C02">
      <w:pPr>
        <w:rPr>
          <w:b/>
          <w:bCs/>
        </w:rPr>
      </w:pPr>
      <w:r w:rsidRPr="003A6E47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374C8EC" wp14:editId="759C5E8C">
            <wp:simplePos x="0" y="0"/>
            <wp:positionH relativeFrom="column">
              <wp:posOffset>-193040</wp:posOffset>
            </wp:positionH>
            <wp:positionV relativeFrom="paragraph">
              <wp:posOffset>231140</wp:posOffset>
            </wp:positionV>
            <wp:extent cx="6558280" cy="3691255"/>
            <wp:effectExtent l="0" t="0" r="0" b="4445"/>
            <wp:wrapTight wrapText="bothSides">
              <wp:wrapPolygon edited="0">
                <wp:start x="0" y="0"/>
                <wp:lineTo x="0" y="21515"/>
                <wp:lineTo x="21521" y="21515"/>
                <wp:lineTo x="21521" y="0"/>
                <wp:lineTo x="0" y="0"/>
              </wp:wrapPolygon>
            </wp:wrapTight>
            <wp:docPr id="5748807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8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A6E47">
        <w:rPr>
          <w:b/>
          <w:bCs/>
        </w:rPr>
        <w:t>So sollte es ausschauen:</w:t>
      </w:r>
      <w:r w:rsidR="001B62E0">
        <w:rPr>
          <w:b/>
          <w:bCs/>
          <w:noProof/>
        </w:rPr>
        <w:drawing>
          <wp:inline distT="0" distB="0" distL="0" distR="0" wp14:anchorId="6AFC51D4" wp14:editId="663903D2">
            <wp:extent cx="6558280" cy="2933700"/>
            <wp:effectExtent l="0" t="0" r="0" b="0"/>
            <wp:docPr id="8489464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75F7" w:rsidRPr="003A6E47" w:rsidSect="00920C97">
      <w:headerReference w:type="default" r:id="rId9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8A24" w14:textId="77777777" w:rsidR="00825C02" w:rsidRPr="003A6E47" w:rsidRDefault="00825C02" w:rsidP="001D7A24">
      <w:pPr>
        <w:spacing w:after="0" w:line="240" w:lineRule="auto"/>
      </w:pPr>
      <w:r w:rsidRPr="003A6E47">
        <w:separator/>
      </w:r>
    </w:p>
  </w:endnote>
  <w:endnote w:type="continuationSeparator" w:id="0">
    <w:p w14:paraId="08E63AD6" w14:textId="77777777" w:rsidR="00825C02" w:rsidRPr="003A6E47" w:rsidRDefault="00825C02" w:rsidP="001D7A24">
      <w:pPr>
        <w:spacing w:after="0" w:line="240" w:lineRule="auto"/>
      </w:pPr>
      <w:r w:rsidRPr="003A6E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D5EA" w14:textId="77777777" w:rsidR="00825C02" w:rsidRPr="003A6E47" w:rsidRDefault="00825C02" w:rsidP="001D7A24">
      <w:pPr>
        <w:spacing w:after="0" w:line="240" w:lineRule="auto"/>
      </w:pPr>
      <w:r w:rsidRPr="003A6E47">
        <w:separator/>
      </w:r>
    </w:p>
  </w:footnote>
  <w:footnote w:type="continuationSeparator" w:id="0">
    <w:p w14:paraId="03C24CEA" w14:textId="77777777" w:rsidR="00825C02" w:rsidRPr="003A6E47" w:rsidRDefault="00825C02" w:rsidP="001D7A24">
      <w:pPr>
        <w:spacing w:after="0" w:line="240" w:lineRule="auto"/>
      </w:pPr>
      <w:r w:rsidRPr="003A6E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91A20" w14:textId="202D9E6A" w:rsidR="001D7A24" w:rsidRPr="003A6E47" w:rsidRDefault="001D7A24" w:rsidP="001D7A24">
    <w:pPr>
      <w:pStyle w:val="Kopfzeile"/>
      <w:jc w:val="right"/>
      <w:rPr>
        <w:color w:val="0070C0"/>
        <w:sz w:val="20"/>
        <w:szCs w:val="20"/>
      </w:rPr>
    </w:pPr>
    <w:r w:rsidRPr="003A6E47">
      <w:rPr>
        <w:color w:val="0070C0"/>
        <w:sz w:val="20"/>
        <w:szCs w:val="20"/>
      </w:rPr>
      <w:t xml:space="preserve">Yuri Hölzl </w:t>
    </w:r>
    <w:r w:rsidR="00825C02" w:rsidRPr="003A6E47">
      <w:rPr>
        <w:color w:val="0070C0"/>
        <w:sz w:val="20"/>
        <w:szCs w:val="20"/>
      </w:rPr>
      <w:t>16.07.2025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02"/>
    <w:rsid w:val="00113808"/>
    <w:rsid w:val="001B62E0"/>
    <w:rsid w:val="001D7A24"/>
    <w:rsid w:val="003A6E47"/>
    <w:rsid w:val="004044E4"/>
    <w:rsid w:val="00561A7D"/>
    <w:rsid w:val="005E4AC6"/>
    <w:rsid w:val="006564F9"/>
    <w:rsid w:val="0068234E"/>
    <w:rsid w:val="00686D30"/>
    <w:rsid w:val="00825C02"/>
    <w:rsid w:val="00920C97"/>
    <w:rsid w:val="009B254F"/>
    <w:rsid w:val="00A444F9"/>
    <w:rsid w:val="00AB6701"/>
    <w:rsid w:val="00C51E7D"/>
    <w:rsid w:val="00DA1544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964A"/>
  <w15:chartTrackingRefBased/>
  <w15:docId w15:val="{64C28D38-8EBB-482A-BBA3-23876509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25C02"/>
    <w:pPr>
      <w:spacing w:after="200" w:line="276" w:lineRule="auto"/>
    </w:pPr>
    <w:rPr>
      <w:rFonts w:ascii="Arial" w:eastAsiaTheme="minorEastAsia" w:hAnsi="Arial" w:cstheme="minorBidi"/>
      <w:sz w:val="24"/>
      <w:szCs w:val="22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styleId="Platzhaltertext">
    <w:name w:val="Placeholder Text"/>
    <w:basedOn w:val="Absatz-Standardschriftart"/>
    <w:uiPriority w:val="99"/>
    <w:semiHidden/>
    <w:rsid w:val="00825C02"/>
    <w:rPr>
      <w:color w:val="666666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25C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25C02"/>
    <w:rPr>
      <w:rFonts w:ascii="Consolas" w:eastAsiaTheme="minorEastAsia" w:hAnsi="Consolas" w:cstheme="minorBidi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2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88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3</cp:revision>
  <dcterms:created xsi:type="dcterms:W3CDTF">2025-07-16T11:35:00Z</dcterms:created>
  <dcterms:modified xsi:type="dcterms:W3CDTF">2025-07-16T12:55:00Z</dcterms:modified>
</cp:coreProperties>
</file>