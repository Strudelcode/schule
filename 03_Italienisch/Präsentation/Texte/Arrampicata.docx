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2E5D" w14:textId="210C5C6F" w:rsidR="00EE1D40" w:rsidRPr="001625EA" w:rsidRDefault="009C0E55" w:rsidP="00686D30">
      <w:pPr>
        <w:pStyle w:val="Heading2"/>
      </w:pPr>
      <w:r w:rsidRPr="001625EA">
        <w:t>Arrampicata</w:t>
      </w:r>
    </w:p>
    <w:p w14:paraId="67D732CC" w14:textId="77777777" w:rsidR="00220056" w:rsidRPr="001625EA" w:rsidRDefault="00220056" w:rsidP="006C3C06">
      <w:pPr>
        <w:rPr>
          <w:b/>
          <w:bCs/>
        </w:rPr>
      </w:pPr>
    </w:p>
    <w:p w14:paraId="5F4F5C18" w14:textId="5FA8BFE9" w:rsidR="006C3C06" w:rsidRPr="001625EA" w:rsidRDefault="006C3C06" w:rsidP="006C3C06">
      <w:pPr>
        <w:rPr>
          <w:b/>
          <w:bCs/>
        </w:rPr>
      </w:pPr>
      <w:r w:rsidRPr="001625EA">
        <w:rPr>
          <w:b/>
          <w:bCs/>
        </w:rPr>
        <w:t>Arrampicata</w:t>
      </w:r>
    </w:p>
    <w:p w14:paraId="028CF976" w14:textId="1F9CE70C" w:rsidR="006C3C06" w:rsidRPr="001625EA" w:rsidRDefault="00580339" w:rsidP="006C3C06">
      <w:r w:rsidRPr="001625EA">
        <w:t>Vi presento oggi i</w:t>
      </w:r>
      <w:r w:rsidR="006C3C06" w:rsidRPr="001625EA">
        <w:t>l mio sport preferito</w:t>
      </w:r>
      <w:r w:rsidR="00DF5540" w:rsidRPr="001625EA">
        <w:t>-</w:t>
      </w:r>
      <w:r w:rsidR="006C3C06" w:rsidRPr="001625EA">
        <w:t xml:space="preserve"> l'arrampicata. Questo sport si pratica da solo.</w:t>
      </w:r>
    </w:p>
    <w:p w14:paraId="754AD731" w14:textId="77777777" w:rsidR="006C3C06" w:rsidRPr="001625EA" w:rsidRDefault="006C3C06" w:rsidP="006C3C06">
      <w:pPr>
        <w:rPr>
          <w:b/>
          <w:bCs/>
        </w:rPr>
      </w:pPr>
      <w:r w:rsidRPr="001625EA">
        <w:rPr>
          <w:b/>
          <w:bCs/>
        </w:rPr>
        <w:t>Regole</w:t>
      </w:r>
    </w:p>
    <w:p w14:paraId="532E5CE7" w14:textId="77777777" w:rsidR="006C3C06" w:rsidRPr="001625EA" w:rsidRDefault="006C3C06" w:rsidP="006C3C06">
      <w:r w:rsidRPr="001625EA">
        <w:t>Tre regole importanti ci sono: la comunicazione e la chiarezza con il tuo partner, il compagno di corda deve a</w:t>
      </w:r>
      <w:r w:rsidRPr="001625EA">
        <w:rPr>
          <w:u w:val="single"/>
        </w:rPr>
        <w:t>ss</w:t>
      </w:r>
      <w:r w:rsidRPr="001625EA">
        <w:t>icurare e controllare l'attrezzatura.</w:t>
      </w:r>
    </w:p>
    <w:p w14:paraId="34AEDC44" w14:textId="77777777" w:rsidR="006C3C06" w:rsidRPr="001625EA" w:rsidRDefault="006C3C06" w:rsidP="006C3C06">
      <w:pPr>
        <w:rPr>
          <w:b/>
          <w:bCs/>
        </w:rPr>
      </w:pPr>
      <w:r w:rsidRPr="001625EA">
        <w:rPr>
          <w:b/>
          <w:bCs/>
        </w:rPr>
        <w:t>Ruoli</w:t>
      </w:r>
    </w:p>
    <w:p w14:paraId="3344E815" w14:textId="77777777" w:rsidR="006C3C06" w:rsidRPr="001625EA" w:rsidRDefault="006C3C06" w:rsidP="006C3C06">
      <w:r w:rsidRPr="001625EA">
        <w:t>Ci sono due ruoli principali: l'arrampicatore e l'a</w:t>
      </w:r>
      <w:r w:rsidRPr="001625EA">
        <w:rPr>
          <w:u w:val="single"/>
        </w:rPr>
        <w:t>ss</w:t>
      </w:r>
      <w:r w:rsidRPr="001625EA">
        <w:t>icuratore.</w:t>
      </w:r>
    </w:p>
    <w:p w14:paraId="75883D20" w14:textId="77777777" w:rsidR="006C3C06" w:rsidRPr="001625EA" w:rsidRDefault="006C3C06" w:rsidP="006C3C06">
      <w:pPr>
        <w:rPr>
          <w:b/>
          <w:bCs/>
        </w:rPr>
      </w:pPr>
      <w:r w:rsidRPr="001625EA">
        <w:rPr>
          <w:b/>
          <w:bCs/>
        </w:rPr>
        <w:t>Discipline</w:t>
      </w:r>
    </w:p>
    <w:p w14:paraId="069DEA1E" w14:textId="3F575ADE" w:rsidR="006C3C06" w:rsidRPr="001625EA" w:rsidRDefault="006C3C06" w:rsidP="006C3C06">
      <w:r w:rsidRPr="001625EA">
        <w:t>Esistono molti tipi diversi di discipline, per esempio: Boulder, Speed climbing, Parkour</w:t>
      </w:r>
      <w:r w:rsidR="009D4776" w:rsidRPr="001625EA">
        <w:t xml:space="preserve"> e molti altri</w:t>
      </w:r>
      <w:r w:rsidR="005A04DD" w:rsidRPr="001625EA">
        <w:t>.</w:t>
      </w:r>
    </w:p>
    <w:p w14:paraId="732B2D2E" w14:textId="77777777" w:rsidR="006C3C06" w:rsidRPr="001625EA" w:rsidRDefault="006C3C06" w:rsidP="006C3C06">
      <w:pPr>
        <w:rPr>
          <w:b/>
          <w:bCs/>
        </w:rPr>
      </w:pPr>
      <w:r w:rsidRPr="001625EA">
        <w:rPr>
          <w:b/>
          <w:bCs/>
        </w:rPr>
        <w:t>Che cos'è il bouldering</w:t>
      </w:r>
    </w:p>
    <w:p w14:paraId="5A7124F6" w14:textId="77777777" w:rsidR="006C3C06" w:rsidRPr="001625EA" w:rsidRDefault="006C3C06" w:rsidP="006C3C06">
      <w:r w:rsidRPr="001625EA">
        <w:t>Nel bouldering c'è una parete da scalare alta tra i 4 e i 5 metri. Non c'è il compagno. L'obiettivo è quello di arrivare dal punto di partenza al punto di arrivo nel minore tempo possibile.</w:t>
      </w:r>
    </w:p>
    <w:p w14:paraId="41A3D6E5" w14:textId="77777777" w:rsidR="006C3C06" w:rsidRPr="001625EA" w:rsidRDefault="006C3C06" w:rsidP="006C3C06">
      <w:pPr>
        <w:rPr>
          <w:b/>
          <w:bCs/>
        </w:rPr>
      </w:pPr>
      <w:r w:rsidRPr="001625EA">
        <w:rPr>
          <w:b/>
          <w:bCs/>
        </w:rPr>
        <w:t>Attrezzatura</w:t>
      </w:r>
    </w:p>
    <w:p w14:paraId="7AD3709F" w14:textId="77777777" w:rsidR="00C36BEF" w:rsidRDefault="006C4C14" w:rsidP="006C3C06">
      <w:r w:rsidRPr="001625EA">
        <w:t>L’attrezzatura comprende le scarpette da arrampicata, il magnesio</w:t>
      </w:r>
      <w:r w:rsidR="001625EA">
        <w:t>,</w:t>
      </w:r>
      <w:r w:rsidRPr="001625EA">
        <w:t xml:space="preserve"> il moschettone, il dispositivo di assicurazione e una corda.</w:t>
      </w:r>
    </w:p>
    <w:p w14:paraId="24E8C16F" w14:textId="04BDA79A" w:rsidR="006C3C06" w:rsidRPr="001625EA" w:rsidRDefault="006C3C06" w:rsidP="006C3C06">
      <w:pPr>
        <w:rPr>
          <w:b/>
          <w:bCs/>
        </w:rPr>
      </w:pPr>
      <w:proofErr w:type="spellStart"/>
      <w:r w:rsidRPr="001625EA">
        <w:rPr>
          <w:b/>
          <w:bCs/>
        </w:rPr>
        <w:t>Anraku</w:t>
      </w:r>
      <w:proofErr w:type="spellEnd"/>
      <w:r w:rsidRPr="001625EA">
        <w:rPr>
          <w:b/>
          <w:bCs/>
        </w:rPr>
        <w:t xml:space="preserve"> Sorato</w:t>
      </w:r>
    </w:p>
    <w:p w14:paraId="10517B45" w14:textId="2661AE93" w:rsidR="006C3C06" w:rsidRPr="001625EA" w:rsidRDefault="006C3C06" w:rsidP="006C3C06">
      <w:r w:rsidRPr="001625EA">
        <w:t xml:space="preserve">Il mio sportivo famoso è </w:t>
      </w:r>
      <w:proofErr w:type="spellStart"/>
      <w:r w:rsidRPr="001625EA">
        <w:t>Anraku</w:t>
      </w:r>
      <w:proofErr w:type="spellEnd"/>
      <w:r w:rsidRPr="001625EA">
        <w:t xml:space="preserve"> Sorato. Lui ha 18 anni e proviene dal Giappone. </w:t>
      </w:r>
      <w:proofErr w:type="spellStart"/>
      <w:r w:rsidRPr="001625EA">
        <w:t>Anraku</w:t>
      </w:r>
      <w:proofErr w:type="spellEnd"/>
      <w:r w:rsidRPr="001625EA">
        <w:t xml:space="preserve"> ha quattro titoli, tra l'altro, la Coppa del Mondo Boulder.</w:t>
      </w:r>
      <w:r w:rsidR="00F06CFB" w:rsidRPr="001625EA">
        <w:t xml:space="preserve"> lo apprezzo perché supera ogni ostacolo</w:t>
      </w:r>
      <w:r w:rsidR="005D7928" w:rsidRPr="001625EA">
        <w:t xml:space="preserve">. </w:t>
      </w:r>
    </w:p>
    <w:p w14:paraId="568DA5AE" w14:textId="31C039EC" w:rsidR="004E4167" w:rsidRPr="001625EA" w:rsidRDefault="004E4167">
      <w:pPr>
        <w:rPr>
          <w:sz w:val="22"/>
          <w:szCs w:val="22"/>
        </w:rPr>
      </w:pPr>
      <w:r w:rsidRPr="001625EA">
        <w:rPr>
          <w:sz w:val="22"/>
          <w:szCs w:val="22"/>
        </w:rPr>
        <w:br w:type="page"/>
      </w:r>
    </w:p>
    <w:p w14:paraId="2FE53B58" w14:textId="77777777" w:rsidR="004E4167" w:rsidRPr="001625EA" w:rsidRDefault="004E4167" w:rsidP="008077C6">
      <w:pPr>
        <w:spacing w:line="240" w:lineRule="auto"/>
        <w:rPr>
          <w:b/>
          <w:bCs/>
          <w:sz w:val="20"/>
          <w:szCs w:val="20"/>
        </w:rPr>
      </w:pPr>
      <w:r w:rsidRPr="001625EA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25EA">
        <w:rPr>
          <w:b/>
          <w:bCs/>
          <w:sz w:val="20"/>
          <w:szCs w:val="20"/>
        </w:rPr>
        <w:t xml:space="preserve"> </w:t>
      </w:r>
      <w:proofErr w:type="spellStart"/>
      <w:r w:rsidRPr="001625EA">
        <w:rPr>
          <w:b/>
          <w:bCs/>
          <w:sz w:val="20"/>
          <w:szCs w:val="20"/>
        </w:rPr>
        <w:t>Einleitung</w:t>
      </w:r>
      <w:proofErr w:type="spellEnd"/>
    </w:p>
    <w:p w14:paraId="08225957" w14:textId="77777777" w:rsidR="004E4167" w:rsidRPr="001625EA" w:rsidRDefault="004E4167" w:rsidP="008077C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Sport preferito: arrampicata</w:t>
      </w:r>
    </w:p>
    <w:p w14:paraId="28CA2531" w14:textId="77777777" w:rsidR="004E4167" w:rsidRPr="001625EA" w:rsidRDefault="004E4167" w:rsidP="008077C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Si pratica da solo</w:t>
      </w:r>
    </w:p>
    <w:p w14:paraId="6E018052" w14:textId="77777777" w:rsidR="004E4167" w:rsidRPr="001625EA" w:rsidRDefault="004E4167" w:rsidP="008077C6">
      <w:pPr>
        <w:spacing w:line="240" w:lineRule="auto"/>
        <w:rPr>
          <w:b/>
          <w:bCs/>
          <w:sz w:val="20"/>
          <w:szCs w:val="20"/>
        </w:rPr>
      </w:pPr>
      <w:r w:rsidRPr="001625EA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25EA">
        <w:rPr>
          <w:b/>
          <w:bCs/>
          <w:sz w:val="20"/>
          <w:szCs w:val="20"/>
        </w:rPr>
        <w:t xml:space="preserve"> Regole</w:t>
      </w:r>
    </w:p>
    <w:p w14:paraId="4AA4BA7B" w14:textId="77777777" w:rsidR="004E4167" w:rsidRPr="001625EA" w:rsidRDefault="004E4167" w:rsidP="008077C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Comunicazione chiara con il partner</w:t>
      </w:r>
    </w:p>
    <w:p w14:paraId="2C92E1B8" w14:textId="77777777" w:rsidR="004E4167" w:rsidRPr="001625EA" w:rsidRDefault="004E4167" w:rsidP="008077C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Il compagno di cordata assicura</w:t>
      </w:r>
    </w:p>
    <w:p w14:paraId="19EA0BF0" w14:textId="77777777" w:rsidR="004E4167" w:rsidRPr="001625EA" w:rsidRDefault="004E4167" w:rsidP="008077C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Controllo dell’attrezzatura</w:t>
      </w:r>
    </w:p>
    <w:p w14:paraId="42D8C397" w14:textId="77777777" w:rsidR="004E4167" w:rsidRPr="001625EA" w:rsidRDefault="004E4167" w:rsidP="008077C6">
      <w:pPr>
        <w:spacing w:line="240" w:lineRule="auto"/>
        <w:rPr>
          <w:b/>
          <w:bCs/>
          <w:sz w:val="20"/>
          <w:szCs w:val="20"/>
        </w:rPr>
      </w:pPr>
      <w:r w:rsidRPr="001625EA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25EA">
        <w:rPr>
          <w:b/>
          <w:bCs/>
          <w:sz w:val="20"/>
          <w:szCs w:val="20"/>
        </w:rPr>
        <w:t xml:space="preserve"> Ruoli</w:t>
      </w:r>
    </w:p>
    <w:p w14:paraId="10D443B0" w14:textId="77777777" w:rsidR="004E4167" w:rsidRPr="001625EA" w:rsidRDefault="004E4167" w:rsidP="008077C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Arrampicatore</w:t>
      </w:r>
    </w:p>
    <w:p w14:paraId="3A356385" w14:textId="77777777" w:rsidR="004E4167" w:rsidRPr="001625EA" w:rsidRDefault="004E4167" w:rsidP="008077C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Assicuratore</w:t>
      </w:r>
    </w:p>
    <w:p w14:paraId="2D37C214" w14:textId="77777777" w:rsidR="004E4167" w:rsidRPr="001625EA" w:rsidRDefault="004E4167" w:rsidP="008077C6">
      <w:pPr>
        <w:spacing w:line="240" w:lineRule="auto"/>
        <w:rPr>
          <w:b/>
          <w:bCs/>
          <w:sz w:val="20"/>
          <w:szCs w:val="20"/>
        </w:rPr>
      </w:pPr>
      <w:r w:rsidRPr="001625EA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25EA">
        <w:rPr>
          <w:b/>
          <w:bCs/>
          <w:sz w:val="20"/>
          <w:szCs w:val="20"/>
        </w:rPr>
        <w:t xml:space="preserve"> Discipline</w:t>
      </w:r>
    </w:p>
    <w:p w14:paraId="4F1D4E29" w14:textId="77777777" w:rsidR="004E4167" w:rsidRPr="001625EA" w:rsidRDefault="004E4167" w:rsidP="008077C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Boulder</w:t>
      </w:r>
    </w:p>
    <w:p w14:paraId="324C4D04" w14:textId="77777777" w:rsidR="004E4167" w:rsidRPr="001625EA" w:rsidRDefault="004E4167" w:rsidP="008077C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Speed climbing</w:t>
      </w:r>
    </w:p>
    <w:p w14:paraId="34336F4A" w14:textId="77777777" w:rsidR="004E4167" w:rsidRPr="001625EA" w:rsidRDefault="004E4167" w:rsidP="008077C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Parkour</w:t>
      </w:r>
    </w:p>
    <w:p w14:paraId="344145BF" w14:textId="77777777" w:rsidR="004E4167" w:rsidRPr="001625EA" w:rsidRDefault="004E4167" w:rsidP="008077C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Altri tipi</w:t>
      </w:r>
    </w:p>
    <w:p w14:paraId="471D7E63" w14:textId="77777777" w:rsidR="004E4167" w:rsidRPr="001625EA" w:rsidRDefault="004E4167" w:rsidP="008077C6">
      <w:pPr>
        <w:spacing w:line="240" w:lineRule="auto"/>
        <w:rPr>
          <w:b/>
          <w:bCs/>
          <w:sz w:val="20"/>
          <w:szCs w:val="20"/>
        </w:rPr>
      </w:pPr>
      <w:r w:rsidRPr="001625EA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25EA">
        <w:rPr>
          <w:b/>
          <w:bCs/>
          <w:sz w:val="20"/>
          <w:szCs w:val="20"/>
        </w:rPr>
        <w:t xml:space="preserve"> Bouldering</w:t>
      </w:r>
    </w:p>
    <w:p w14:paraId="5186792D" w14:textId="77777777" w:rsidR="004E4167" w:rsidRPr="001625EA" w:rsidRDefault="004E4167" w:rsidP="008077C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Parete: 4–5 metri</w:t>
      </w:r>
    </w:p>
    <w:p w14:paraId="2EE38BB1" w14:textId="77777777" w:rsidR="004E4167" w:rsidRPr="001625EA" w:rsidRDefault="004E4167" w:rsidP="008077C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Senza compagno</w:t>
      </w:r>
    </w:p>
    <w:p w14:paraId="6A72BEB2" w14:textId="77777777" w:rsidR="004E4167" w:rsidRPr="001625EA" w:rsidRDefault="004E4167" w:rsidP="008077C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Obiettivo: arrivo veloce</w:t>
      </w:r>
    </w:p>
    <w:p w14:paraId="4F0A91BF" w14:textId="77777777" w:rsidR="004E4167" w:rsidRPr="001625EA" w:rsidRDefault="004E4167" w:rsidP="008077C6">
      <w:pPr>
        <w:spacing w:line="240" w:lineRule="auto"/>
        <w:rPr>
          <w:b/>
          <w:bCs/>
          <w:sz w:val="20"/>
          <w:szCs w:val="20"/>
        </w:rPr>
      </w:pPr>
      <w:r w:rsidRPr="001625EA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25EA">
        <w:rPr>
          <w:b/>
          <w:bCs/>
          <w:sz w:val="20"/>
          <w:szCs w:val="20"/>
        </w:rPr>
        <w:t xml:space="preserve"> Attrezzatura</w:t>
      </w:r>
    </w:p>
    <w:p w14:paraId="12A403CF" w14:textId="5E2F04B8" w:rsidR="006C4C14" w:rsidRPr="001625EA" w:rsidRDefault="00D10922" w:rsidP="008077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comprende</w:t>
      </w:r>
    </w:p>
    <w:p w14:paraId="65432F2C" w14:textId="77777777" w:rsidR="00C34859" w:rsidRPr="001625EA" w:rsidRDefault="006C4C14" w:rsidP="008077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 xml:space="preserve">scarpette da arrampicata </w:t>
      </w:r>
    </w:p>
    <w:p w14:paraId="26341D48" w14:textId="477CF38B" w:rsidR="00C34859" w:rsidRPr="001625EA" w:rsidRDefault="006C4C14" w:rsidP="00943614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magnesio</w:t>
      </w:r>
    </w:p>
    <w:p w14:paraId="4F75D40C" w14:textId="375C024E" w:rsidR="00D10922" w:rsidRPr="001625EA" w:rsidRDefault="001625EA" w:rsidP="008077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moschettone</w:t>
      </w:r>
      <w:r w:rsidRPr="001625EA">
        <w:rPr>
          <w:sz w:val="20"/>
          <w:szCs w:val="20"/>
          <w:vertAlign w:val="superscript"/>
        </w:rPr>
        <w:t xml:space="preserve"> (</w:t>
      </w:r>
      <w:proofErr w:type="spellStart"/>
      <w:r w:rsidRPr="001625EA">
        <w:rPr>
          <w:sz w:val="20"/>
          <w:szCs w:val="20"/>
          <w:vertAlign w:val="superscript"/>
        </w:rPr>
        <w:t>Karabiner</w:t>
      </w:r>
      <w:proofErr w:type="spellEnd"/>
      <w:r w:rsidRPr="001625EA">
        <w:rPr>
          <w:sz w:val="20"/>
          <w:szCs w:val="20"/>
          <w:vertAlign w:val="superscript"/>
        </w:rPr>
        <w:t>)</w:t>
      </w:r>
    </w:p>
    <w:p w14:paraId="0D3369B5" w14:textId="5B6736E2" w:rsidR="00D10922" w:rsidRPr="001625EA" w:rsidRDefault="006C4C14" w:rsidP="008077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 xml:space="preserve">dispositivo di </w:t>
      </w:r>
      <w:r w:rsidR="001625EA" w:rsidRPr="001625EA">
        <w:rPr>
          <w:sz w:val="20"/>
          <w:szCs w:val="20"/>
        </w:rPr>
        <w:t>a</w:t>
      </w:r>
      <w:r w:rsidR="001625EA" w:rsidRPr="001625EA">
        <w:rPr>
          <w:sz w:val="20"/>
          <w:szCs w:val="20"/>
          <w:u w:val="single"/>
        </w:rPr>
        <w:t>ss</w:t>
      </w:r>
      <w:r w:rsidR="001625EA" w:rsidRPr="001625EA">
        <w:rPr>
          <w:sz w:val="20"/>
          <w:szCs w:val="20"/>
        </w:rPr>
        <w:t>icurazione</w:t>
      </w:r>
      <w:r w:rsidR="001625EA" w:rsidRPr="001625EA">
        <w:rPr>
          <w:sz w:val="20"/>
          <w:szCs w:val="20"/>
          <w:vertAlign w:val="superscript"/>
        </w:rPr>
        <w:t xml:space="preserve"> (</w:t>
      </w:r>
      <w:proofErr w:type="spellStart"/>
      <w:r w:rsidR="001625EA" w:rsidRPr="001625EA">
        <w:rPr>
          <w:sz w:val="20"/>
          <w:szCs w:val="20"/>
          <w:vertAlign w:val="superscript"/>
        </w:rPr>
        <w:t>Sicherungsgerät</w:t>
      </w:r>
      <w:proofErr w:type="spellEnd"/>
      <w:r w:rsidR="001625EA" w:rsidRPr="001625EA">
        <w:rPr>
          <w:sz w:val="20"/>
          <w:szCs w:val="20"/>
          <w:vertAlign w:val="superscript"/>
        </w:rPr>
        <w:t>)</w:t>
      </w:r>
    </w:p>
    <w:p w14:paraId="6386397B" w14:textId="2C2E7461" w:rsidR="004E4167" w:rsidRPr="001625EA" w:rsidRDefault="006C4C14" w:rsidP="008077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corda.</w:t>
      </w:r>
    </w:p>
    <w:p w14:paraId="2F580F82" w14:textId="77777777" w:rsidR="004E4167" w:rsidRPr="001625EA" w:rsidRDefault="004E4167" w:rsidP="008077C6">
      <w:pPr>
        <w:spacing w:line="240" w:lineRule="auto"/>
        <w:rPr>
          <w:b/>
          <w:bCs/>
          <w:sz w:val="20"/>
          <w:szCs w:val="20"/>
        </w:rPr>
      </w:pPr>
      <w:r w:rsidRPr="001625EA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25EA">
        <w:rPr>
          <w:b/>
          <w:bCs/>
          <w:sz w:val="20"/>
          <w:szCs w:val="20"/>
        </w:rPr>
        <w:t xml:space="preserve"> Sportivo famoso</w:t>
      </w:r>
    </w:p>
    <w:p w14:paraId="6057B050" w14:textId="77777777" w:rsidR="004E4167" w:rsidRPr="001625EA" w:rsidRDefault="004E4167" w:rsidP="008077C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proofErr w:type="spellStart"/>
      <w:r w:rsidRPr="001625EA">
        <w:rPr>
          <w:sz w:val="20"/>
          <w:szCs w:val="20"/>
        </w:rPr>
        <w:t>Anraku</w:t>
      </w:r>
      <w:proofErr w:type="spellEnd"/>
      <w:r w:rsidRPr="001625EA">
        <w:rPr>
          <w:sz w:val="20"/>
          <w:szCs w:val="20"/>
        </w:rPr>
        <w:t xml:space="preserve"> Sorato (Giappone)</w:t>
      </w:r>
    </w:p>
    <w:p w14:paraId="1F13CED9" w14:textId="77777777" w:rsidR="004E4167" w:rsidRPr="001625EA" w:rsidRDefault="004E4167" w:rsidP="008077C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18 anni</w:t>
      </w:r>
    </w:p>
    <w:p w14:paraId="55F30FE1" w14:textId="77777777" w:rsidR="004E4167" w:rsidRPr="001625EA" w:rsidRDefault="004E4167" w:rsidP="008077C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4 titoli</w:t>
      </w:r>
    </w:p>
    <w:p w14:paraId="68B51BA7" w14:textId="77777777" w:rsidR="004E4167" w:rsidRPr="001625EA" w:rsidRDefault="004E4167" w:rsidP="008077C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Coppa del Mondo Boulder</w:t>
      </w:r>
    </w:p>
    <w:p w14:paraId="06F2CB9C" w14:textId="77777777" w:rsidR="004E4167" w:rsidRPr="001625EA" w:rsidRDefault="004E4167" w:rsidP="008077C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1625EA">
        <w:rPr>
          <w:sz w:val="20"/>
          <w:szCs w:val="20"/>
        </w:rPr>
        <w:t>Supera ogni ostacolo</w:t>
      </w:r>
    </w:p>
    <w:p w14:paraId="367AE36F" w14:textId="031FFE68" w:rsidR="00DB75F7" w:rsidRPr="008077C6" w:rsidRDefault="00DB75F7" w:rsidP="008077C6">
      <w:pPr>
        <w:spacing w:line="240" w:lineRule="auto"/>
        <w:rPr>
          <w:sz w:val="20"/>
          <w:szCs w:val="20"/>
        </w:rPr>
      </w:pPr>
    </w:p>
    <w:sectPr w:rsidR="00DB75F7" w:rsidRPr="008077C6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5244" w14:textId="77777777" w:rsidR="00073071" w:rsidRPr="001625EA" w:rsidRDefault="00073071" w:rsidP="001D7A24">
      <w:pPr>
        <w:spacing w:after="0" w:line="240" w:lineRule="auto"/>
      </w:pPr>
      <w:r w:rsidRPr="001625EA">
        <w:separator/>
      </w:r>
    </w:p>
  </w:endnote>
  <w:endnote w:type="continuationSeparator" w:id="0">
    <w:p w14:paraId="04254096" w14:textId="77777777" w:rsidR="00073071" w:rsidRPr="001625EA" w:rsidRDefault="00073071" w:rsidP="001D7A24">
      <w:pPr>
        <w:spacing w:after="0" w:line="240" w:lineRule="auto"/>
      </w:pPr>
      <w:r w:rsidRPr="001625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17252" w14:textId="77777777" w:rsidR="00073071" w:rsidRPr="001625EA" w:rsidRDefault="00073071" w:rsidP="001D7A24">
      <w:pPr>
        <w:spacing w:after="0" w:line="240" w:lineRule="auto"/>
      </w:pPr>
      <w:r w:rsidRPr="001625EA">
        <w:separator/>
      </w:r>
    </w:p>
  </w:footnote>
  <w:footnote w:type="continuationSeparator" w:id="0">
    <w:p w14:paraId="19678EA8" w14:textId="77777777" w:rsidR="00073071" w:rsidRPr="001625EA" w:rsidRDefault="00073071" w:rsidP="001D7A24">
      <w:pPr>
        <w:spacing w:after="0" w:line="240" w:lineRule="auto"/>
      </w:pPr>
      <w:r w:rsidRPr="001625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206B" w14:textId="5AABA35D" w:rsidR="001D7A24" w:rsidRPr="001625EA" w:rsidRDefault="006B2766" w:rsidP="001D7A24">
    <w:pPr>
      <w:pStyle w:val="Header"/>
      <w:jc w:val="right"/>
      <w:rPr>
        <w:color w:val="0070C0"/>
        <w:sz w:val="20"/>
        <w:szCs w:val="20"/>
      </w:rPr>
    </w:pPr>
    <w:r w:rsidRPr="001625EA">
      <w:rPr>
        <w:color w:val="0070C0"/>
        <w:sz w:val="20"/>
        <w:szCs w:val="20"/>
      </w:rPr>
      <w:t>Strudel School</w:t>
    </w:r>
    <w:r w:rsidR="001D7A24" w:rsidRPr="001625EA">
      <w:rPr>
        <w:color w:val="0070C0"/>
        <w:sz w:val="20"/>
        <w:szCs w:val="20"/>
      </w:rPr>
      <w:t xml:space="preserve"> </w:t>
    </w:r>
    <w:r w:rsidR="009C0E55" w:rsidRPr="001625EA">
      <w:rPr>
        <w:color w:val="0070C0"/>
        <w:sz w:val="20"/>
        <w:szCs w:val="20"/>
      </w:rPr>
      <w:t>17.09.2025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C6B"/>
    <w:multiLevelType w:val="multilevel"/>
    <w:tmpl w:val="AF7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0AE7"/>
    <w:multiLevelType w:val="multilevel"/>
    <w:tmpl w:val="E44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4EC8"/>
    <w:multiLevelType w:val="multilevel"/>
    <w:tmpl w:val="403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02CB"/>
    <w:multiLevelType w:val="multilevel"/>
    <w:tmpl w:val="8E7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55A64"/>
    <w:multiLevelType w:val="multilevel"/>
    <w:tmpl w:val="FC3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049F0"/>
    <w:multiLevelType w:val="multilevel"/>
    <w:tmpl w:val="8FE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C2657"/>
    <w:multiLevelType w:val="multilevel"/>
    <w:tmpl w:val="200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D6AC5"/>
    <w:multiLevelType w:val="multilevel"/>
    <w:tmpl w:val="BD9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10398"/>
    <w:multiLevelType w:val="multilevel"/>
    <w:tmpl w:val="056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92011"/>
    <w:multiLevelType w:val="multilevel"/>
    <w:tmpl w:val="B09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4"/>
  </w:num>
  <w:num w:numId="2" w16cid:durableId="1962420563">
    <w:abstractNumId w:val="7"/>
  </w:num>
  <w:num w:numId="3" w16cid:durableId="1183009163">
    <w:abstractNumId w:val="2"/>
  </w:num>
  <w:num w:numId="4" w16cid:durableId="1754546160">
    <w:abstractNumId w:val="1"/>
  </w:num>
  <w:num w:numId="5" w16cid:durableId="7722">
    <w:abstractNumId w:val="10"/>
  </w:num>
  <w:num w:numId="6" w16cid:durableId="905801683">
    <w:abstractNumId w:val="8"/>
  </w:num>
  <w:num w:numId="7" w16cid:durableId="1065883039">
    <w:abstractNumId w:val="5"/>
  </w:num>
  <w:num w:numId="8" w16cid:durableId="1425882295">
    <w:abstractNumId w:val="6"/>
  </w:num>
  <w:num w:numId="9" w16cid:durableId="1237548624">
    <w:abstractNumId w:val="9"/>
  </w:num>
  <w:num w:numId="10" w16cid:durableId="1809349963">
    <w:abstractNumId w:val="3"/>
  </w:num>
  <w:num w:numId="11" w16cid:durableId="49211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55"/>
    <w:rsid w:val="0002119F"/>
    <w:rsid w:val="00034A6A"/>
    <w:rsid w:val="00064D0C"/>
    <w:rsid w:val="00073071"/>
    <w:rsid w:val="0009557F"/>
    <w:rsid w:val="000C1C3B"/>
    <w:rsid w:val="00113808"/>
    <w:rsid w:val="00154646"/>
    <w:rsid w:val="001623A1"/>
    <w:rsid w:val="001625EA"/>
    <w:rsid w:val="001A0551"/>
    <w:rsid w:val="001D7A24"/>
    <w:rsid w:val="00207447"/>
    <w:rsid w:val="00217B2E"/>
    <w:rsid w:val="00220056"/>
    <w:rsid w:val="00247DC2"/>
    <w:rsid w:val="0027270E"/>
    <w:rsid w:val="002815F2"/>
    <w:rsid w:val="002E28EE"/>
    <w:rsid w:val="00392C4C"/>
    <w:rsid w:val="00397EB7"/>
    <w:rsid w:val="004023B3"/>
    <w:rsid w:val="004044E4"/>
    <w:rsid w:val="00426B98"/>
    <w:rsid w:val="00437615"/>
    <w:rsid w:val="00455C4A"/>
    <w:rsid w:val="004E4167"/>
    <w:rsid w:val="004F00DA"/>
    <w:rsid w:val="0052636E"/>
    <w:rsid w:val="00561A7D"/>
    <w:rsid w:val="00580339"/>
    <w:rsid w:val="005979F8"/>
    <w:rsid w:val="005A04DD"/>
    <w:rsid w:val="005A61C7"/>
    <w:rsid w:val="005D7928"/>
    <w:rsid w:val="005E4AC6"/>
    <w:rsid w:val="00621445"/>
    <w:rsid w:val="006564F9"/>
    <w:rsid w:val="0068234E"/>
    <w:rsid w:val="00686D30"/>
    <w:rsid w:val="006B0C6B"/>
    <w:rsid w:val="006B2766"/>
    <w:rsid w:val="006B4B79"/>
    <w:rsid w:val="006C3C06"/>
    <w:rsid w:val="006C4C14"/>
    <w:rsid w:val="006D3DBB"/>
    <w:rsid w:val="00784287"/>
    <w:rsid w:val="00794D59"/>
    <w:rsid w:val="00795E3D"/>
    <w:rsid w:val="008077C6"/>
    <w:rsid w:val="00821998"/>
    <w:rsid w:val="00871ABE"/>
    <w:rsid w:val="008A0826"/>
    <w:rsid w:val="008B3B9E"/>
    <w:rsid w:val="00920C97"/>
    <w:rsid w:val="009420ED"/>
    <w:rsid w:val="00943614"/>
    <w:rsid w:val="00964DDB"/>
    <w:rsid w:val="00982071"/>
    <w:rsid w:val="009B254F"/>
    <w:rsid w:val="009C0E55"/>
    <w:rsid w:val="009C1E4C"/>
    <w:rsid w:val="009D4776"/>
    <w:rsid w:val="00A111B0"/>
    <w:rsid w:val="00A444F9"/>
    <w:rsid w:val="00A71AC9"/>
    <w:rsid w:val="00A74CF8"/>
    <w:rsid w:val="00AC364B"/>
    <w:rsid w:val="00AC6AEC"/>
    <w:rsid w:val="00B47D07"/>
    <w:rsid w:val="00B63215"/>
    <w:rsid w:val="00B726C3"/>
    <w:rsid w:val="00BF7CCD"/>
    <w:rsid w:val="00C34859"/>
    <w:rsid w:val="00C34A63"/>
    <w:rsid w:val="00C36BEF"/>
    <w:rsid w:val="00C43828"/>
    <w:rsid w:val="00C50C8C"/>
    <w:rsid w:val="00C51E7D"/>
    <w:rsid w:val="00C668BE"/>
    <w:rsid w:val="00C71315"/>
    <w:rsid w:val="00C93B15"/>
    <w:rsid w:val="00CD1D60"/>
    <w:rsid w:val="00CF0368"/>
    <w:rsid w:val="00CF1DFC"/>
    <w:rsid w:val="00D10922"/>
    <w:rsid w:val="00D5081F"/>
    <w:rsid w:val="00D61838"/>
    <w:rsid w:val="00D624CD"/>
    <w:rsid w:val="00D95B82"/>
    <w:rsid w:val="00DA5A14"/>
    <w:rsid w:val="00DB75F7"/>
    <w:rsid w:val="00DC4319"/>
    <w:rsid w:val="00DF5540"/>
    <w:rsid w:val="00DF6E44"/>
    <w:rsid w:val="00E225CA"/>
    <w:rsid w:val="00E42534"/>
    <w:rsid w:val="00E51723"/>
    <w:rsid w:val="00E7248A"/>
    <w:rsid w:val="00EB3F24"/>
    <w:rsid w:val="00EE1D40"/>
    <w:rsid w:val="00EE3D91"/>
    <w:rsid w:val="00EE7407"/>
    <w:rsid w:val="00EF7B0B"/>
    <w:rsid w:val="00F06CFB"/>
    <w:rsid w:val="00F46A4F"/>
    <w:rsid w:val="00F5312D"/>
    <w:rsid w:val="00F82C81"/>
    <w:rsid w:val="00F9342B"/>
    <w:rsid w:val="00FD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421E"/>
  <w15:chartTrackingRefBased/>
  <w15:docId w15:val="{DB659B8E-CD3D-4392-AE8E-3D6D3AD5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0B"/>
    <w:rPr>
      <w:rFonts w:ascii="Arial" w:hAnsi="Arial"/>
      <w:lang w:val="it-IT"/>
    </w:rPr>
  </w:style>
  <w:style w:type="paragraph" w:styleId="Heading1">
    <w:name w:val="heading 1"/>
    <w:aliases w:val="Überschrift Schule"/>
    <w:basedOn w:val="Normal"/>
    <w:next w:val="Normal"/>
    <w:link w:val="Heading1Char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Überschrift Schule Char"/>
    <w:basedOn w:val="DefaultParagraphFont"/>
    <w:link w:val="Heading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24"/>
  </w:style>
  <w:style w:type="paragraph" w:styleId="Footer">
    <w:name w:val="footer"/>
    <w:basedOn w:val="Normal"/>
    <w:link w:val="FooterChar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24"/>
  </w:style>
  <w:style w:type="paragraph" w:styleId="NoSpacing">
    <w:name w:val="No Spacing"/>
    <w:aliases w:val="Zwischen Überschrift Schule"/>
    <w:next w:val="Heading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237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47</cp:revision>
  <dcterms:created xsi:type="dcterms:W3CDTF">2025-09-18T02:26:00Z</dcterms:created>
  <dcterms:modified xsi:type="dcterms:W3CDTF">2025-09-24T04:20:00Z</dcterms:modified>
</cp:coreProperties>
</file>