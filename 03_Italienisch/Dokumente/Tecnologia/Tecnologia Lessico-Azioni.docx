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5114" w14:textId="7439DA0B" w:rsidR="00920C97" w:rsidRPr="00F91060" w:rsidRDefault="00F91060" w:rsidP="00F91060">
      <w:pPr>
        <w:jc w:val="center"/>
        <w:rPr>
          <w:rFonts w:eastAsiaTheme="majorEastAsia" w:cstheme="majorBidi"/>
          <w:b/>
          <w:color w:val="EE0000"/>
          <w:sz w:val="40"/>
          <w:szCs w:val="32"/>
          <w:u w:val="single"/>
          <w:lang w:val="it-IT"/>
        </w:rPr>
      </w:pPr>
      <w:r w:rsidRPr="00F91060">
        <w:rPr>
          <w:rFonts w:eastAsiaTheme="majorEastAsia" w:cstheme="majorBidi"/>
          <w:b/>
          <w:color w:val="EE0000"/>
          <w:sz w:val="40"/>
          <w:szCs w:val="32"/>
          <w:u w:val="single"/>
          <w:lang w:val="it-IT"/>
        </w:rPr>
        <w:t>Tecnologia – Lessico, Azioni e Aspetti negativi</w:t>
      </w:r>
    </w:p>
    <w:p w14:paraId="07F59AA1" w14:textId="77777777" w:rsidR="00F91060" w:rsidRPr="00F91060" w:rsidRDefault="00F91060" w:rsidP="00920C97">
      <w:pPr>
        <w:rPr>
          <w:b/>
          <w:bCs/>
          <w:color w:val="EE0000"/>
          <w:sz w:val="40"/>
          <w:szCs w:val="40"/>
          <w:u w:val="single"/>
          <w:lang w:val="it-IT"/>
        </w:rPr>
      </w:pPr>
    </w:p>
    <w:p w14:paraId="0C76B741" w14:textId="77777777" w:rsidR="00F91060" w:rsidRPr="00F91060" w:rsidRDefault="00F91060" w:rsidP="00F91060">
      <w:pPr>
        <w:rPr>
          <w:lang w:val="it-IT"/>
        </w:rPr>
        <w:sectPr w:rsidR="00F91060" w:rsidRPr="00F91060" w:rsidSect="00920C97">
          <w:headerReference w:type="default" r:id="rId7"/>
          <w:pgSz w:w="11906" w:h="16838"/>
          <w:pgMar w:top="993" w:right="707" w:bottom="567" w:left="851" w:header="708" w:footer="708" w:gutter="0"/>
          <w:cols w:space="708"/>
          <w:docGrid w:linePitch="360"/>
        </w:sectPr>
      </w:pPr>
    </w:p>
    <w:p w14:paraId="2C072C42" w14:textId="180D102C" w:rsidR="00920C97" w:rsidRPr="00F91060" w:rsidRDefault="00F91060" w:rsidP="00F91060">
      <w:pPr>
        <w:pStyle w:val="KeinLeerraum"/>
        <w:rPr>
          <w:lang w:val="it-IT"/>
        </w:rPr>
      </w:pPr>
      <w:r w:rsidRPr="00F91060">
        <w:rPr>
          <w:lang w:val="it-IT"/>
        </w:rPr>
        <w:t>Dispositivi tecnologici</w:t>
      </w:r>
      <w:r w:rsidR="00DB75F7" w:rsidRPr="00F91060">
        <w:rPr>
          <w:lang w:val="it-IT"/>
        </w:rPr>
        <w:t>:</w:t>
      </w:r>
      <w:r>
        <w:rPr>
          <w:lang w:val="it-IT"/>
        </w:rPr>
        <w:br/>
      </w:r>
    </w:p>
    <w:p w14:paraId="245489FE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💻</w:t>
      </w:r>
      <w:r w:rsidRPr="00F91060">
        <w:rPr>
          <w:lang w:val="it-IT"/>
        </w:rPr>
        <w:t xml:space="preserve"> il computer</w:t>
      </w:r>
    </w:p>
    <w:p w14:paraId="5A3EA884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💻</w:t>
      </w:r>
      <w:r w:rsidRPr="00F91060">
        <w:rPr>
          <w:lang w:val="it-IT"/>
        </w:rPr>
        <w:t xml:space="preserve"> il laptop</w:t>
      </w:r>
    </w:p>
    <w:p w14:paraId="30D3C897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📱</w:t>
      </w:r>
      <w:r w:rsidRPr="00F91060">
        <w:rPr>
          <w:lang w:val="it-IT"/>
        </w:rPr>
        <w:t xml:space="preserve"> lo smartphone</w:t>
      </w:r>
    </w:p>
    <w:p w14:paraId="47C30D44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📞</w:t>
      </w:r>
      <w:r w:rsidRPr="00F91060">
        <w:rPr>
          <w:lang w:val="it-IT"/>
        </w:rPr>
        <w:t xml:space="preserve"> il cellulare</w:t>
      </w:r>
    </w:p>
    <w:p w14:paraId="20E0BD53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🔌</w:t>
      </w:r>
      <w:r w:rsidRPr="00F91060">
        <w:rPr>
          <w:lang w:val="it-IT"/>
        </w:rPr>
        <w:t xml:space="preserve"> la chiavetta USB</w:t>
      </w:r>
    </w:p>
    <w:p w14:paraId="68CBE7E6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🎧</w:t>
      </w:r>
      <w:r w:rsidRPr="00F91060">
        <w:rPr>
          <w:lang w:val="it-IT"/>
        </w:rPr>
        <w:t xml:space="preserve"> le cuffiette</w:t>
      </w:r>
    </w:p>
    <w:p w14:paraId="718C5F15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🎤</w:t>
      </w:r>
      <w:r w:rsidRPr="00F91060">
        <w:rPr>
          <w:lang w:val="it-IT"/>
        </w:rPr>
        <w:t xml:space="preserve"> il microfono</w:t>
      </w:r>
    </w:p>
    <w:p w14:paraId="3128A47D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🖱️</w:t>
      </w:r>
      <w:r w:rsidRPr="00F91060">
        <w:rPr>
          <w:lang w:val="it-IT"/>
        </w:rPr>
        <w:t xml:space="preserve"> il mouse</w:t>
      </w:r>
    </w:p>
    <w:p w14:paraId="7F3B0C9F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📟</w:t>
      </w:r>
      <w:r w:rsidRPr="00F91060">
        <w:rPr>
          <w:lang w:val="it-IT"/>
        </w:rPr>
        <w:t xml:space="preserve"> il tablet</w:t>
      </w:r>
    </w:p>
    <w:p w14:paraId="17603F54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it-IT"/>
        </w:rPr>
        <w:t>⌨</w:t>
      </w:r>
      <w:r w:rsidRPr="00F91060">
        <w:rPr>
          <w:rFonts w:ascii="Segoe UI Emoji" w:hAnsi="Segoe UI Emoji" w:cs="Segoe UI Emoji"/>
          <w:lang w:val="en-US"/>
        </w:rPr>
        <w:t>️</w:t>
      </w:r>
      <w:r w:rsidRPr="00F91060">
        <w:rPr>
          <w:lang w:val="it-IT"/>
        </w:rPr>
        <w:t xml:space="preserve"> il tasto (tastiera)</w:t>
      </w:r>
    </w:p>
    <w:p w14:paraId="626A2DE4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💽</w:t>
      </w:r>
      <w:r w:rsidRPr="00F91060">
        <w:rPr>
          <w:lang w:val="it-IT"/>
        </w:rPr>
        <w:t xml:space="preserve"> l’hard disk</w:t>
      </w:r>
    </w:p>
    <w:p w14:paraId="1E6F5C65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📧</w:t>
      </w:r>
      <w:r w:rsidRPr="00F91060">
        <w:rPr>
          <w:lang w:val="it-IT"/>
        </w:rPr>
        <w:t xml:space="preserve"> l’indirizzo e-mail</w:t>
      </w:r>
    </w:p>
    <w:p w14:paraId="31385CFE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🔊</w:t>
      </w:r>
      <w:r w:rsidRPr="00F91060">
        <w:rPr>
          <w:lang w:val="it-IT"/>
        </w:rPr>
        <w:t xml:space="preserve"> la cassa</w:t>
      </w:r>
    </w:p>
    <w:p w14:paraId="5A544EFE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🖨️</w:t>
      </w:r>
      <w:r w:rsidRPr="00F91060">
        <w:rPr>
          <w:lang w:val="it-IT"/>
        </w:rPr>
        <w:t xml:space="preserve"> la stampante</w:t>
      </w:r>
    </w:p>
    <w:p w14:paraId="6F67547E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📷</w:t>
      </w:r>
      <w:r w:rsidRPr="00F91060">
        <w:rPr>
          <w:lang w:val="it-IT"/>
        </w:rPr>
        <w:t xml:space="preserve"> la webcam</w:t>
      </w:r>
    </w:p>
    <w:p w14:paraId="6A214707" w14:textId="77777777" w:rsidR="00F91060" w:rsidRPr="00F91060" w:rsidRDefault="00F91060" w:rsidP="00F91060">
      <w:pPr>
        <w:pStyle w:val="Listenabsatz"/>
        <w:numPr>
          <w:ilvl w:val="0"/>
          <w:numId w:val="3"/>
        </w:numPr>
        <w:rPr>
          <w:lang w:val="it-IT"/>
        </w:rPr>
      </w:pPr>
      <w:r w:rsidRPr="00F91060">
        <w:rPr>
          <w:rFonts w:ascii="Segoe UI Emoji" w:hAnsi="Segoe UI Emoji" w:cs="Segoe UI Emoji"/>
          <w:lang w:val="en-US"/>
        </w:rPr>
        <w:t>🖥️</w:t>
      </w:r>
      <w:r w:rsidRPr="00F91060">
        <w:rPr>
          <w:lang w:val="it-IT"/>
        </w:rPr>
        <w:t xml:space="preserve"> lo schermo</w:t>
      </w:r>
    </w:p>
    <w:p w14:paraId="2A399819" w14:textId="5B0B531E" w:rsidR="00DB75F7" w:rsidRDefault="00F91060" w:rsidP="00F91060">
      <w:pPr>
        <w:rPr>
          <w:lang w:val="it-IT"/>
        </w:rPr>
      </w:pPr>
      <w:r>
        <w:rPr>
          <w:lang w:val="it-IT"/>
        </w:rPr>
        <w:br/>
      </w:r>
    </w:p>
    <w:p w14:paraId="4975F803" w14:textId="00DDE0F2" w:rsidR="00F91060" w:rsidRDefault="00F91060" w:rsidP="00F91060">
      <w:pPr>
        <w:pStyle w:val="KeinLeerraum"/>
        <w:rPr>
          <w:lang w:val="en-US"/>
        </w:rPr>
      </w:pPr>
      <w:proofErr w:type="spellStart"/>
      <w:r w:rsidRPr="00F91060">
        <w:rPr>
          <w:lang w:val="en-US"/>
        </w:rPr>
        <w:t>Aspetti</w:t>
      </w:r>
      <w:proofErr w:type="spellEnd"/>
      <w:r w:rsidRPr="00F91060">
        <w:rPr>
          <w:lang w:val="en-US"/>
        </w:rPr>
        <w:t xml:space="preserve"> </w:t>
      </w:r>
      <w:r>
        <w:rPr>
          <w:lang w:val="en-US"/>
        </w:rPr>
        <w:t>negative:</w:t>
      </w:r>
      <w:r>
        <w:rPr>
          <w:lang w:val="en-US"/>
        </w:rPr>
        <w:br/>
      </w:r>
    </w:p>
    <w:p w14:paraId="667B73FE" w14:textId="77777777" w:rsidR="00F91060" w:rsidRPr="00F91060" w:rsidRDefault="00F91060" w:rsidP="00F91060">
      <w:pPr>
        <w:pStyle w:val="Listenabsatz"/>
        <w:numPr>
          <w:ilvl w:val="0"/>
          <w:numId w:val="4"/>
        </w:numPr>
        <w:rPr>
          <w:lang w:val="it-IT"/>
        </w:rPr>
      </w:pPr>
      <w:r w:rsidRPr="00F91060">
        <w:rPr>
          <w:lang w:val="it-IT"/>
        </w:rPr>
        <w:t>la dipendenza</w:t>
      </w:r>
    </w:p>
    <w:p w14:paraId="291DB1DD" w14:textId="77777777" w:rsidR="00F91060" w:rsidRPr="00F91060" w:rsidRDefault="00F91060" w:rsidP="00F91060">
      <w:pPr>
        <w:pStyle w:val="Listenabsatz"/>
        <w:numPr>
          <w:ilvl w:val="0"/>
          <w:numId w:val="4"/>
        </w:numPr>
        <w:rPr>
          <w:lang w:val="it-IT"/>
        </w:rPr>
      </w:pPr>
      <w:r w:rsidRPr="00F91060">
        <w:rPr>
          <w:lang w:val="it-IT"/>
        </w:rPr>
        <w:t xml:space="preserve">il </w:t>
      </w:r>
      <w:proofErr w:type="spellStart"/>
      <w:r w:rsidRPr="00F91060">
        <w:rPr>
          <w:lang w:val="it-IT"/>
        </w:rPr>
        <w:t>cybermobbing</w:t>
      </w:r>
      <w:proofErr w:type="spellEnd"/>
    </w:p>
    <w:p w14:paraId="733D35E9" w14:textId="77777777" w:rsidR="00F91060" w:rsidRPr="00F91060" w:rsidRDefault="00F91060" w:rsidP="00F91060">
      <w:pPr>
        <w:pStyle w:val="Listenabsatz"/>
        <w:numPr>
          <w:ilvl w:val="0"/>
          <w:numId w:val="4"/>
        </w:numPr>
        <w:rPr>
          <w:lang w:val="it-IT"/>
        </w:rPr>
      </w:pPr>
      <w:r w:rsidRPr="00F91060">
        <w:rPr>
          <w:lang w:val="it-IT"/>
        </w:rPr>
        <w:t>blocchi con dati veri</w:t>
      </w:r>
    </w:p>
    <w:p w14:paraId="0E4A288E" w14:textId="77777777" w:rsidR="00F91060" w:rsidRPr="00F91060" w:rsidRDefault="00F91060" w:rsidP="00F91060">
      <w:pPr>
        <w:pStyle w:val="Listenabsatz"/>
        <w:numPr>
          <w:ilvl w:val="0"/>
          <w:numId w:val="4"/>
        </w:numPr>
        <w:rPr>
          <w:lang w:val="it-IT"/>
        </w:rPr>
      </w:pPr>
      <w:r w:rsidRPr="00F91060">
        <w:rPr>
          <w:lang w:val="it-IT"/>
        </w:rPr>
        <w:t>la truffa online</w:t>
      </w:r>
    </w:p>
    <w:p w14:paraId="4E027B45" w14:textId="77777777" w:rsidR="00F91060" w:rsidRPr="00F91060" w:rsidRDefault="00F91060" w:rsidP="00F91060">
      <w:pPr>
        <w:pStyle w:val="Listenabsatz"/>
        <w:numPr>
          <w:ilvl w:val="0"/>
          <w:numId w:val="4"/>
        </w:numPr>
        <w:rPr>
          <w:lang w:val="it-IT"/>
        </w:rPr>
      </w:pPr>
      <w:r w:rsidRPr="00F91060">
        <w:rPr>
          <w:lang w:val="it-IT"/>
        </w:rPr>
        <w:t>rubare i dati personali</w:t>
      </w:r>
    </w:p>
    <w:p w14:paraId="503FDBEF" w14:textId="77777777" w:rsidR="00F91060" w:rsidRPr="00F91060" w:rsidRDefault="00F91060" w:rsidP="00F91060">
      <w:pPr>
        <w:pStyle w:val="Listenabsatz"/>
        <w:numPr>
          <w:ilvl w:val="0"/>
          <w:numId w:val="4"/>
        </w:numPr>
        <w:rPr>
          <w:lang w:val="en-US"/>
        </w:rPr>
      </w:pPr>
      <w:r w:rsidRPr="00F91060">
        <w:rPr>
          <w:lang w:val="en-US"/>
        </w:rPr>
        <w:t>hacker</w:t>
      </w:r>
    </w:p>
    <w:p w14:paraId="1472AC01" w14:textId="77777777" w:rsidR="00F91060" w:rsidRDefault="00F91060" w:rsidP="00F91060">
      <w:pPr>
        <w:pStyle w:val="KeinLeerraum"/>
        <w:rPr>
          <w:lang w:val="it-IT"/>
        </w:rPr>
      </w:pPr>
    </w:p>
    <w:p w14:paraId="5C680881" w14:textId="77777777" w:rsidR="00F91060" w:rsidRDefault="00F91060" w:rsidP="00F91060">
      <w:pPr>
        <w:pStyle w:val="KeinLeerraum"/>
        <w:rPr>
          <w:lang w:val="it-IT"/>
        </w:rPr>
      </w:pPr>
    </w:p>
    <w:p w14:paraId="00421266" w14:textId="77777777" w:rsidR="00F91060" w:rsidRDefault="00F91060" w:rsidP="00F91060">
      <w:pPr>
        <w:pStyle w:val="KeinLeerraum"/>
        <w:rPr>
          <w:lang w:val="it-IT"/>
        </w:rPr>
      </w:pPr>
    </w:p>
    <w:p w14:paraId="648102D8" w14:textId="760D88B2" w:rsidR="00F91060" w:rsidRPr="00F91060" w:rsidRDefault="00F91060" w:rsidP="00F91060">
      <w:pPr>
        <w:pStyle w:val="KeinLeerraum"/>
        <w:rPr>
          <w:lang w:val="it-IT"/>
        </w:rPr>
      </w:pPr>
      <w:r w:rsidRPr="00F91060">
        <w:rPr>
          <w:lang w:val="it-IT"/>
        </w:rPr>
        <w:t>Azioni</w:t>
      </w:r>
      <w:r>
        <w:rPr>
          <w:lang w:val="it-IT"/>
        </w:rPr>
        <w:t>:</w:t>
      </w:r>
      <w:r>
        <w:rPr>
          <w:lang w:val="it-IT"/>
        </w:rPr>
        <w:br/>
      </w:r>
    </w:p>
    <w:p w14:paraId="44571320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studiare</w:t>
      </w:r>
    </w:p>
    <w:p w14:paraId="5B8599BA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ricercare</w:t>
      </w:r>
    </w:p>
    <w:p w14:paraId="2F674C03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giocare</w:t>
      </w:r>
    </w:p>
    <w:p w14:paraId="28DBE7F5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chattare</w:t>
      </w:r>
    </w:p>
    <w:p w14:paraId="175E65D1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telefonare</w:t>
      </w:r>
    </w:p>
    <w:p w14:paraId="1B74C52A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fare videochiamate</w:t>
      </w:r>
    </w:p>
    <w:p w14:paraId="69BCA59C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fare foto / video</w:t>
      </w:r>
    </w:p>
    <w:p w14:paraId="052A4B36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fare streaming</w:t>
      </w:r>
    </w:p>
    <w:p w14:paraId="4293FB8F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ascoltare musica</w:t>
      </w:r>
    </w:p>
    <w:p w14:paraId="4226657B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usare i social / le piattaforme social</w:t>
      </w:r>
    </w:p>
    <w:p w14:paraId="560FF2EE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scaricare / caricare</w:t>
      </w:r>
    </w:p>
    <w:p w14:paraId="3CE766BC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stampare</w:t>
      </w:r>
    </w:p>
    <w:p w14:paraId="145CFEB6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navigare in internet</w:t>
      </w:r>
    </w:p>
    <w:p w14:paraId="4EA43960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visitare un sito</w:t>
      </w:r>
    </w:p>
    <w:p w14:paraId="0D39E6A1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controllare</w:t>
      </w:r>
    </w:p>
    <w:p w14:paraId="01515E4C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scrivere</w:t>
      </w:r>
    </w:p>
    <w:p w14:paraId="299B38BE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ricevere una e-mail</w:t>
      </w:r>
    </w:p>
    <w:p w14:paraId="42DC8E2B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digitare</w:t>
      </w:r>
    </w:p>
    <w:p w14:paraId="2246CEFE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cliccare</w:t>
      </w:r>
    </w:p>
    <w:p w14:paraId="117FAD75" w14:textId="77777777" w:rsidR="00F91060" w:rsidRPr="00F91060" w:rsidRDefault="00F91060" w:rsidP="00F91060">
      <w:pPr>
        <w:pStyle w:val="Listenabsatz"/>
        <w:numPr>
          <w:ilvl w:val="0"/>
          <w:numId w:val="6"/>
        </w:numPr>
        <w:rPr>
          <w:lang w:val="it-IT"/>
        </w:rPr>
      </w:pPr>
      <w:r w:rsidRPr="00F91060">
        <w:rPr>
          <w:lang w:val="it-IT"/>
        </w:rPr>
        <w:t>connettersi al wi-fi</w:t>
      </w:r>
    </w:p>
    <w:p w14:paraId="00C8BA45" w14:textId="77777777" w:rsidR="00F91060" w:rsidRPr="00F91060" w:rsidRDefault="00F91060" w:rsidP="00F91060">
      <w:pPr>
        <w:rPr>
          <w:lang w:val="it-IT"/>
        </w:rPr>
      </w:pPr>
    </w:p>
    <w:p w14:paraId="758C5F19" w14:textId="7AC24A13" w:rsidR="00F91060" w:rsidRDefault="00F91060">
      <w:pPr>
        <w:rPr>
          <w:lang w:val="it-IT"/>
        </w:rPr>
      </w:pPr>
      <w:r>
        <w:rPr>
          <w:lang w:val="it-IT"/>
        </w:rPr>
        <w:br w:type="page"/>
      </w:r>
    </w:p>
    <w:p w14:paraId="3003A742" w14:textId="77777777" w:rsidR="00F91060" w:rsidRDefault="00F91060" w:rsidP="00F91060">
      <w:pPr>
        <w:rPr>
          <w:lang w:val="en-US"/>
        </w:rPr>
        <w:sectPr w:rsidR="00F91060" w:rsidSect="00F91060">
          <w:type w:val="continuous"/>
          <w:pgSz w:w="11906" w:h="16838"/>
          <w:pgMar w:top="993" w:right="707" w:bottom="567" w:left="851" w:header="708" w:footer="708" w:gutter="0"/>
          <w:cols w:num="2" w:space="708"/>
          <w:docGrid w:linePitch="360"/>
        </w:sectPr>
      </w:pPr>
    </w:p>
    <w:p w14:paraId="451A7C1F" w14:textId="77777777" w:rsidR="00F91060" w:rsidRPr="00F91060" w:rsidRDefault="00F91060" w:rsidP="00F91060">
      <w:pPr>
        <w:rPr>
          <w:lang w:val="en-US"/>
        </w:rPr>
      </w:pPr>
      <w:proofErr w:type="spellStart"/>
      <w:r w:rsidRPr="00F91060">
        <w:rPr>
          <w:lang w:val="en-US"/>
        </w:rPr>
        <w:lastRenderedPageBreak/>
        <w:t>Lessico</w:t>
      </w:r>
      <w:proofErr w:type="spellEnd"/>
      <w:r w:rsidRPr="00F91060">
        <w:rPr>
          <w:lang w:val="en-US"/>
        </w:rPr>
        <w:t xml:space="preserve"> </w:t>
      </w:r>
      <w:proofErr w:type="spellStart"/>
      <w:r w:rsidRPr="00F91060">
        <w:rPr>
          <w:lang w:val="en-US"/>
        </w:rPr>
        <w:t>dettagliato</w:t>
      </w:r>
      <w:proofErr w:type="spellEnd"/>
    </w:p>
    <w:tbl>
      <w:tblPr>
        <w:tblStyle w:val="Gitternetztabelle5dunkelAkzent4"/>
        <w:tblW w:w="0" w:type="auto"/>
        <w:tblLook w:val="04A0" w:firstRow="1" w:lastRow="0" w:firstColumn="1" w:lastColumn="0" w:noHBand="0" w:noVBand="1"/>
      </w:tblPr>
      <w:tblGrid>
        <w:gridCol w:w="2972"/>
        <w:gridCol w:w="6388"/>
      </w:tblGrid>
      <w:tr w:rsidR="00F91060" w:rsidRPr="00F91060" w14:paraId="13CE9DCD" w14:textId="77777777" w:rsidTr="00F91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24189BE3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Termine</w:t>
            </w:r>
          </w:p>
        </w:tc>
        <w:tc>
          <w:tcPr>
            <w:tcW w:w="6388" w:type="dxa"/>
            <w:hideMark/>
          </w:tcPr>
          <w:p w14:paraId="5F211926" w14:textId="77777777" w:rsidR="00F91060" w:rsidRPr="00F91060" w:rsidRDefault="00F91060" w:rsidP="00F9106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91060">
              <w:rPr>
                <w:lang w:val="en-US"/>
              </w:rPr>
              <w:t>Descrizione</w:t>
            </w:r>
            <w:proofErr w:type="spellEnd"/>
          </w:p>
        </w:tc>
      </w:tr>
      <w:tr w:rsidR="00F91060" w:rsidRPr="00F91060" w14:paraId="4D625F31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78887086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Il </w:t>
            </w:r>
            <w:proofErr w:type="spellStart"/>
            <w:r w:rsidRPr="00F91060">
              <w:rPr>
                <w:lang w:val="en-US"/>
              </w:rPr>
              <w:t>microfono</w:t>
            </w:r>
            <w:proofErr w:type="spellEnd"/>
          </w:p>
        </w:tc>
        <w:tc>
          <w:tcPr>
            <w:tcW w:w="6388" w:type="dxa"/>
            <w:hideMark/>
          </w:tcPr>
          <w:p w14:paraId="2551C795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serve per parlare o cantare</w:t>
            </w:r>
          </w:p>
        </w:tc>
      </w:tr>
      <w:tr w:rsidR="00F91060" w:rsidRPr="00F91060" w14:paraId="2D7792B2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51EAC041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Il mouse</w:t>
            </w:r>
          </w:p>
        </w:tc>
        <w:tc>
          <w:tcPr>
            <w:tcW w:w="6388" w:type="dxa"/>
            <w:hideMark/>
          </w:tcPr>
          <w:p w14:paraId="35DE5535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c’è il cursore (freccia), serve a lavorare attivamente: clicco, scrivo, gioco, do comandi</w:t>
            </w:r>
          </w:p>
        </w:tc>
      </w:tr>
      <w:tr w:rsidR="00F91060" w:rsidRPr="00F91060" w14:paraId="51B02355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5F43723B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Il tablet</w:t>
            </w:r>
          </w:p>
        </w:tc>
        <w:tc>
          <w:tcPr>
            <w:tcW w:w="6388" w:type="dxa"/>
            <w:hideMark/>
          </w:tcPr>
          <w:p w14:paraId="39822AC9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piccolo, portatile, leggero, con le stesse funzioni di base di un computer</w:t>
            </w:r>
          </w:p>
        </w:tc>
      </w:tr>
      <w:tr w:rsidR="00F91060" w:rsidRPr="00F91060" w14:paraId="6453E24D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6D484433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Il tasto</w:t>
            </w:r>
          </w:p>
        </w:tc>
        <w:tc>
          <w:tcPr>
            <w:tcW w:w="6388" w:type="dxa"/>
            <w:hideMark/>
          </w:tcPr>
          <w:p w14:paraId="086D4DF2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parte più piccola della tastiera, serve a scrivere, digitare, dare comandi</w:t>
            </w:r>
          </w:p>
        </w:tc>
      </w:tr>
      <w:tr w:rsidR="00F91060" w:rsidRPr="00F91060" w14:paraId="4600276F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11D9651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Le emoji</w:t>
            </w:r>
          </w:p>
        </w:tc>
        <w:tc>
          <w:tcPr>
            <w:tcW w:w="6388" w:type="dxa"/>
            <w:hideMark/>
          </w:tcPr>
          <w:p w14:paraId="671C5BF1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immagini per sostituire parole, esprimere emozioni e oggetti</w:t>
            </w:r>
          </w:p>
        </w:tc>
      </w:tr>
      <w:tr w:rsidR="00F91060" w:rsidRPr="00F91060" w14:paraId="4422EE3F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EF5AE6F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proofErr w:type="spellStart"/>
            <w:r w:rsidRPr="00F91060">
              <w:rPr>
                <w:lang w:val="en-US"/>
              </w:rPr>
              <w:t>L’hard</w:t>
            </w:r>
            <w:proofErr w:type="spellEnd"/>
            <w:r w:rsidRPr="00F91060">
              <w:rPr>
                <w:lang w:val="en-US"/>
              </w:rPr>
              <w:t xml:space="preserve"> disk</w:t>
            </w:r>
          </w:p>
        </w:tc>
        <w:tc>
          <w:tcPr>
            <w:tcW w:w="6388" w:type="dxa"/>
            <w:hideMark/>
          </w:tcPr>
          <w:p w14:paraId="02319B64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91060">
              <w:rPr>
                <w:lang w:val="en-US"/>
              </w:rPr>
              <w:t xml:space="preserve">il </w:t>
            </w:r>
            <w:proofErr w:type="spellStart"/>
            <w:r w:rsidRPr="00F91060">
              <w:rPr>
                <w:lang w:val="en-US"/>
              </w:rPr>
              <w:t>motore</w:t>
            </w:r>
            <w:proofErr w:type="spellEnd"/>
            <w:r w:rsidRPr="00F91060">
              <w:rPr>
                <w:lang w:val="en-US"/>
              </w:rPr>
              <w:t xml:space="preserve"> del computer</w:t>
            </w:r>
          </w:p>
        </w:tc>
      </w:tr>
      <w:tr w:rsidR="00F91060" w:rsidRPr="00F91060" w14:paraId="5848611C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B1AB318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proofErr w:type="spellStart"/>
            <w:r w:rsidRPr="00F91060">
              <w:rPr>
                <w:lang w:val="en-US"/>
              </w:rPr>
              <w:t>L’indirizzo</w:t>
            </w:r>
            <w:proofErr w:type="spellEnd"/>
            <w:r w:rsidRPr="00F91060">
              <w:rPr>
                <w:lang w:val="en-US"/>
              </w:rPr>
              <w:t xml:space="preserve"> e-mail</w:t>
            </w:r>
          </w:p>
        </w:tc>
        <w:tc>
          <w:tcPr>
            <w:tcW w:w="6388" w:type="dxa"/>
            <w:hideMark/>
          </w:tcPr>
          <w:p w14:paraId="1A555FC9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91060">
              <w:rPr>
                <w:lang w:val="en-US"/>
              </w:rPr>
              <w:t xml:space="preserve">sempre con la </w:t>
            </w:r>
            <w:proofErr w:type="spellStart"/>
            <w:proofErr w:type="gramStart"/>
            <w:r w:rsidRPr="00F91060">
              <w:rPr>
                <w:lang w:val="en-US"/>
              </w:rPr>
              <w:t>chiocciola</w:t>
            </w:r>
            <w:proofErr w:type="spellEnd"/>
            <w:r w:rsidRPr="00F91060">
              <w:rPr>
                <w:lang w:val="en-US"/>
              </w:rPr>
              <w:t xml:space="preserve"> (@</w:t>
            </w:r>
            <w:proofErr w:type="gramEnd"/>
            <w:r w:rsidRPr="00F91060">
              <w:rPr>
                <w:lang w:val="en-US"/>
              </w:rPr>
              <w:t>)</w:t>
            </w:r>
          </w:p>
        </w:tc>
      </w:tr>
      <w:tr w:rsidR="00F91060" w:rsidRPr="00F91060" w14:paraId="7D43AE82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6BC246C3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La </w:t>
            </w:r>
            <w:proofErr w:type="spellStart"/>
            <w:r w:rsidRPr="00F91060">
              <w:rPr>
                <w:lang w:val="en-US"/>
              </w:rPr>
              <w:t>cassa</w:t>
            </w:r>
            <w:proofErr w:type="spellEnd"/>
          </w:p>
        </w:tc>
        <w:tc>
          <w:tcPr>
            <w:tcW w:w="6388" w:type="dxa"/>
            <w:hideMark/>
          </w:tcPr>
          <w:p w14:paraId="17218DA5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per sentire audio, musica, voci, rumori</w:t>
            </w:r>
          </w:p>
        </w:tc>
      </w:tr>
      <w:tr w:rsidR="00F91060" w:rsidRPr="00F91060" w14:paraId="34EBA955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288A9A94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La chiavetta USB</w:t>
            </w:r>
          </w:p>
        </w:tc>
        <w:tc>
          <w:tcPr>
            <w:tcW w:w="6388" w:type="dxa"/>
            <w:hideMark/>
          </w:tcPr>
          <w:p w14:paraId="6858E23A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per caricare, scaricare e salvare dati</w:t>
            </w:r>
          </w:p>
        </w:tc>
      </w:tr>
      <w:tr w:rsidR="00F91060" w:rsidRPr="00F91060" w14:paraId="123EF81E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FCBE8AF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La </w:t>
            </w:r>
            <w:proofErr w:type="spellStart"/>
            <w:proofErr w:type="gramStart"/>
            <w:r w:rsidRPr="00F91060">
              <w:rPr>
                <w:lang w:val="en-US"/>
              </w:rPr>
              <w:t>chiocciola</w:t>
            </w:r>
            <w:proofErr w:type="spellEnd"/>
            <w:r w:rsidRPr="00F91060">
              <w:rPr>
                <w:lang w:val="en-US"/>
              </w:rPr>
              <w:t xml:space="preserve"> (@</w:t>
            </w:r>
            <w:proofErr w:type="gramEnd"/>
            <w:r w:rsidRPr="00F91060">
              <w:rPr>
                <w:lang w:val="en-US"/>
              </w:rPr>
              <w:t>)</w:t>
            </w:r>
          </w:p>
        </w:tc>
        <w:tc>
          <w:tcPr>
            <w:tcW w:w="6388" w:type="dxa"/>
            <w:hideMark/>
          </w:tcPr>
          <w:p w14:paraId="5CAA745D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F91060">
              <w:rPr>
                <w:lang w:val="en-US"/>
              </w:rPr>
              <w:t>simbolo</w:t>
            </w:r>
            <w:proofErr w:type="spellEnd"/>
            <w:r w:rsidRPr="00F91060">
              <w:rPr>
                <w:lang w:val="en-US"/>
              </w:rPr>
              <w:t xml:space="preserve"> </w:t>
            </w:r>
            <w:proofErr w:type="spellStart"/>
            <w:r w:rsidRPr="00F91060">
              <w:rPr>
                <w:lang w:val="en-US"/>
              </w:rPr>
              <w:t>nell’indirizzo</w:t>
            </w:r>
            <w:proofErr w:type="spellEnd"/>
            <w:r w:rsidRPr="00F91060">
              <w:rPr>
                <w:lang w:val="en-US"/>
              </w:rPr>
              <w:t xml:space="preserve"> e-mail</w:t>
            </w:r>
          </w:p>
        </w:tc>
      </w:tr>
      <w:tr w:rsidR="00F91060" w:rsidRPr="00F91060" w14:paraId="03A8BC1E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4C152B2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La </w:t>
            </w:r>
            <w:proofErr w:type="spellStart"/>
            <w:r w:rsidRPr="00F91060">
              <w:rPr>
                <w:lang w:val="en-US"/>
              </w:rPr>
              <w:t>freccia</w:t>
            </w:r>
            <w:proofErr w:type="spellEnd"/>
          </w:p>
        </w:tc>
        <w:tc>
          <w:tcPr>
            <w:tcW w:w="6388" w:type="dxa"/>
            <w:hideMark/>
          </w:tcPr>
          <w:p w14:paraId="578E2831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parte del cursore (vedi mouse)</w:t>
            </w:r>
          </w:p>
        </w:tc>
      </w:tr>
      <w:tr w:rsidR="00F91060" w:rsidRPr="00F91060" w14:paraId="588352A5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7B4575FB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proofErr w:type="spellStart"/>
            <w:r w:rsidRPr="00F91060">
              <w:rPr>
                <w:lang w:val="en-US"/>
              </w:rPr>
              <w:t>L’e</w:t>
            </w:r>
            <w:proofErr w:type="spellEnd"/>
            <w:r w:rsidRPr="00F91060">
              <w:rPr>
                <w:lang w:val="en-US"/>
              </w:rPr>
              <w:t>-mail</w:t>
            </w:r>
          </w:p>
        </w:tc>
        <w:tc>
          <w:tcPr>
            <w:tcW w:w="6388" w:type="dxa"/>
            <w:hideMark/>
          </w:tcPr>
          <w:p w14:paraId="32CC0908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messaggio scritto, a volte con allegato (es. documento PDF)</w:t>
            </w:r>
          </w:p>
        </w:tc>
      </w:tr>
      <w:tr w:rsidR="00F91060" w:rsidRPr="00F91060" w14:paraId="249BCEC4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1065C82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La </w:t>
            </w:r>
            <w:proofErr w:type="spellStart"/>
            <w:r w:rsidRPr="00F91060">
              <w:rPr>
                <w:lang w:val="en-US"/>
              </w:rPr>
              <w:t>stampante</w:t>
            </w:r>
            <w:proofErr w:type="spellEnd"/>
          </w:p>
        </w:tc>
        <w:tc>
          <w:tcPr>
            <w:tcW w:w="6388" w:type="dxa"/>
            <w:hideMark/>
          </w:tcPr>
          <w:p w14:paraId="2C17B587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per stampare e mettere su carta i nostri documenti e testi</w:t>
            </w:r>
          </w:p>
        </w:tc>
      </w:tr>
      <w:tr w:rsidR="00F91060" w:rsidRPr="00F91060" w14:paraId="744535C0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857FD10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La </w:t>
            </w:r>
            <w:proofErr w:type="spellStart"/>
            <w:r w:rsidRPr="00F91060">
              <w:rPr>
                <w:lang w:val="en-US"/>
              </w:rPr>
              <w:t>tastiera</w:t>
            </w:r>
            <w:proofErr w:type="spellEnd"/>
          </w:p>
        </w:tc>
        <w:tc>
          <w:tcPr>
            <w:tcW w:w="6388" w:type="dxa"/>
            <w:hideMark/>
          </w:tcPr>
          <w:p w14:paraId="329409B5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insieme di tasti per scrivere e dare comandi</w:t>
            </w:r>
          </w:p>
        </w:tc>
      </w:tr>
      <w:tr w:rsidR="00F91060" w:rsidRPr="00F91060" w14:paraId="66893CA4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1E2BEE27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La webcam</w:t>
            </w:r>
          </w:p>
        </w:tc>
        <w:tc>
          <w:tcPr>
            <w:tcW w:w="6388" w:type="dxa"/>
            <w:hideMark/>
          </w:tcPr>
          <w:p w14:paraId="165C1B1F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per fare video o vedere video live</w:t>
            </w:r>
          </w:p>
        </w:tc>
      </w:tr>
      <w:tr w:rsidR="00F91060" w:rsidRPr="00F91060" w14:paraId="32D912DD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39E84B40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Le </w:t>
            </w:r>
            <w:proofErr w:type="spellStart"/>
            <w:r w:rsidRPr="00F91060">
              <w:rPr>
                <w:lang w:val="en-US"/>
              </w:rPr>
              <w:t>cuffiette</w:t>
            </w:r>
            <w:proofErr w:type="spellEnd"/>
          </w:p>
        </w:tc>
        <w:tc>
          <w:tcPr>
            <w:tcW w:w="6388" w:type="dxa"/>
            <w:hideMark/>
          </w:tcPr>
          <w:p w14:paraId="1F9BB0C4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per ascoltare e anche per parlare</w:t>
            </w:r>
          </w:p>
        </w:tc>
      </w:tr>
      <w:tr w:rsidR="00F91060" w:rsidRPr="00F91060" w14:paraId="044FE4CD" w14:textId="77777777" w:rsidTr="00F9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4CB582F3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 xml:space="preserve">Lo </w:t>
            </w:r>
            <w:proofErr w:type="spellStart"/>
            <w:r w:rsidRPr="00F91060">
              <w:rPr>
                <w:lang w:val="en-US"/>
              </w:rPr>
              <w:t>schermo</w:t>
            </w:r>
            <w:proofErr w:type="spellEnd"/>
          </w:p>
        </w:tc>
        <w:tc>
          <w:tcPr>
            <w:tcW w:w="6388" w:type="dxa"/>
            <w:hideMark/>
          </w:tcPr>
          <w:p w14:paraId="6A6D75DF" w14:textId="77777777" w:rsidR="00F91060" w:rsidRPr="00F91060" w:rsidRDefault="00F91060" w:rsidP="00F9106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per vedere tutto quello che è nel computer</w:t>
            </w:r>
          </w:p>
        </w:tc>
      </w:tr>
      <w:tr w:rsidR="00F91060" w:rsidRPr="00F91060" w14:paraId="5B19CC99" w14:textId="77777777" w:rsidTr="00F9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hideMark/>
          </w:tcPr>
          <w:p w14:paraId="08093876" w14:textId="77777777" w:rsidR="00F91060" w:rsidRPr="00F91060" w:rsidRDefault="00F91060" w:rsidP="00F91060">
            <w:pPr>
              <w:spacing w:after="160" w:line="278" w:lineRule="auto"/>
              <w:rPr>
                <w:lang w:val="en-US"/>
              </w:rPr>
            </w:pPr>
            <w:r w:rsidRPr="00F91060">
              <w:rPr>
                <w:lang w:val="en-US"/>
              </w:rPr>
              <w:t>Lo smartphone</w:t>
            </w:r>
          </w:p>
        </w:tc>
        <w:tc>
          <w:tcPr>
            <w:tcW w:w="6388" w:type="dxa"/>
            <w:hideMark/>
          </w:tcPr>
          <w:p w14:paraId="64C7ABE1" w14:textId="77777777" w:rsidR="00F91060" w:rsidRPr="00F91060" w:rsidRDefault="00F91060" w:rsidP="00F9106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F91060">
              <w:rPr>
                <w:lang w:val="it-IT"/>
              </w:rPr>
              <w:t>versione più piccola di un tablet, con tutte le funzioni di un PC</w:t>
            </w:r>
          </w:p>
        </w:tc>
      </w:tr>
    </w:tbl>
    <w:p w14:paraId="17345590" w14:textId="77777777" w:rsidR="00F91060" w:rsidRDefault="00F91060" w:rsidP="00F91060">
      <w:pPr>
        <w:rPr>
          <w:lang w:val="it-IT"/>
        </w:rPr>
        <w:sectPr w:rsidR="00F91060" w:rsidSect="00F91060">
          <w:type w:val="continuous"/>
          <w:pgSz w:w="11906" w:h="16838"/>
          <w:pgMar w:top="993" w:right="707" w:bottom="567" w:left="851" w:header="708" w:footer="708" w:gutter="0"/>
          <w:cols w:space="708"/>
          <w:docGrid w:linePitch="360"/>
        </w:sectPr>
      </w:pPr>
    </w:p>
    <w:p w14:paraId="07CAFF13" w14:textId="77777777" w:rsidR="00F91060" w:rsidRPr="00F91060" w:rsidRDefault="00F91060" w:rsidP="00F91060">
      <w:pPr>
        <w:rPr>
          <w:lang w:val="it-IT"/>
        </w:rPr>
      </w:pPr>
    </w:p>
    <w:p w14:paraId="0AA0C573" w14:textId="77777777" w:rsidR="00F91060" w:rsidRPr="00F91060" w:rsidRDefault="00F91060" w:rsidP="00F91060">
      <w:pPr>
        <w:rPr>
          <w:lang w:val="it-IT"/>
        </w:rPr>
      </w:pPr>
    </w:p>
    <w:sectPr w:rsidR="00F91060" w:rsidRPr="00F91060" w:rsidSect="00F91060">
      <w:type w:val="continuous"/>
      <w:pgSz w:w="11906" w:h="16838"/>
      <w:pgMar w:top="993" w:right="707" w:bottom="567" w:left="85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DF23E" w14:textId="77777777" w:rsidR="00F91060" w:rsidRDefault="00F91060" w:rsidP="001D7A24">
      <w:pPr>
        <w:spacing w:after="0" w:line="240" w:lineRule="auto"/>
      </w:pPr>
      <w:r>
        <w:separator/>
      </w:r>
    </w:p>
  </w:endnote>
  <w:endnote w:type="continuationSeparator" w:id="0">
    <w:p w14:paraId="1585221F" w14:textId="77777777" w:rsidR="00F91060" w:rsidRDefault="00F91060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9C2B" w14:textId="77777777" w:rsidR="00F91060" w:rsidRDefault="00F91060" w:rsidP="001D7A24">
      <w:pPr>
        <w:spacing w:after="0" w:line="240" w:lineRule="auto"/>
      </w:pPr>
      <w:r>
        <w:separator/>
      </w:r>
    </w:p>
  </w:footnote>
  <w:footnote w:type="continuationSeparator" w:id="0">
    <w:p w14:paraId="67206539" w14:textId="77777777" w:rsidR="00F91060" w:rsidRDefault="00F91060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BDCE0" w14:textId="6DC22792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F91060">
      <w:rPr>
        <w:color w:val="0070C0"/>
        <w:sz w:val="20"/>
        <w:szCs w:val="20"/>
      </w:rPr>
      <w:t>08.12.2025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1CF9"/>
    <w:multiLevelType w:val="hybridMultilevel"/>
    <w:tmpl w:val="75443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D287C"/>
    <w:multiLevelType w:val="hybridMultilevel"/>
    <w:tmpl w:val="BCEE69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46C6A"/>
    <w:multiLevelType w:val="hybridMultilevel"/>
    <w:tmpl w:val="DAAEC6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46689"/>
    <w:multiLevelType w:val="hybridMultilevel"/>
    <w:tmpl w:val="D2128F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A7F54"/>
    <w:multiLevelType w:val="hybridMultilevel"/>
    <w:tmpl w:val="0B786D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3"/>
  </w:num>
  <w:num w:numId="2" w16cid:durableId="2027781116">
    <w:abstractNumId w:val="4"/>
  </w:num>
  <w:num w:numId="3" w16cid:durableId="1265000398">
    <w:abstractNumId w:val="1"/>
  </w:num>
  <w:num w:numId="4" w16cid:durableId="2052418788">
    <w:abstractNumId w:val="2"/>
  </w:num>
  <w:num w:numId="5" w16cid:durableId="830946745">
    <w:abstractNumId w:val="0"/>
  </w:num>
  <w:num w:numId="6" w16cid:durableId="1008946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60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B2415C"/>
    <w:rsid w:val="00C34A63"/>
    <w:rsid w:val="00C51E7D"/>
    <w:rsid w:val="00DB75F7"/>
    <w:rsid w:val="00DC4319"/>
    <w:rsid w:val="00EE1D40"/>
    <w:rsid w:val="00EF7B0B"/>
    <w:rsid w:val="00F9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9825A"/>
  <w15:chartTrackingRefBased/>
  <w15:docId w15:val="{4833B25E-66D3-4346-9607-FBBB63F4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F91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5dunkelAkzent4">
    <w:name w:val="Grid Table 5 Dark Accent 4"/>
    <w:basedOn w:val="NormaleTabelle"/>
    <w:uiPriority w:val="50"/>
    <w:rsid w:val="00F910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F910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2</Pages>
  <Words>262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2025-12-08T13:47:00Z</dcterms:created>
  <dcterms:modified xsi:type="dcterms:W3CDTF">2025-12-08T13:55:00Z</dcterms:modified>
</cp:coreProperties>
</file>