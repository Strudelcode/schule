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09D2F" w14:textId="1FC5A71D" w:rsidR="00EE1D40" w:rsidRDefault="000312FC" w:rsidP="00686D30">
      <w:pPr>
        <w:pStyle w:val="berschrift2"/>
      </w:pPr>
      <w:r>
        <w:t xml:space="preserve">Il </w:t>
      </w:r>
      <w:proofErr w:type="spellStart"/>
      <w:r>
        <w:t>mio</w:t>
      </w:r>
      <w:proofErr w:type="spellEnd"/>
      <w:r>
        <w:t xml:space="preserve"> </w:t>
      </w:r>
      <w:proofErr w:type="spellStart"/>
      <w:r>
        <w:t>libro</w:t>
      </w:r>
      <w:proofErr w:type="spellEnd"/>
      <w:r>
        <w:t>: Outback</w:t>
      </w:r>
    </w:p>
    <w:p w14:paraId="58B9A148" w14:textId="77777777" w:rsidR="000312FC" w:rsidRDefault="000312FC" w:rsidP="000312FC">
      <w:proofErr w:type="spellStart"/>
      <w:r>
        <w:rPr>
          <w:b/>
        </w:rPr>
        <w:t>L’autore</w:t>
      </w:r>
      <w:proofErr w:type="spellEnd"/>
      <w:r>
        <w:rPr>
          <w:b/>
        </w:rPr>
        <w:t xml:space="preserve"> è</w:t>
      </w:r>
      <w:r>
        <w:t xml:space="preserve"> Phillip </w:t>
      </w:r>
      <w:proofErr w:type="spellStart"/>
      <w:r>
        <w:t>Gwynne</w:t>
      </w:r>
      <w:proofErr w:type="spellEnd"/>
    </w:p>
    <w:p w14:paraId="646D1A8D" w14:textId="77777777" w:rsidR="000312FC" w:rsidRDefault="000312FC" w:rsidP="000312FC">
      <w:r>
        <w:rPr>
          <w:b/>
        </w:rPr>
        <w:t xml:space="preserve">Il </w:t>
      </w:r>
      <w:proofErr w:type="spellStart"/>
      <w:r>
        <w:rPr>
          <w:b/>
        </w:rPr>
        <w:t>titolo</w:t>
      </w:r>
      <w:proofErr w:type="spellEnd"/>
      <w:r>
        <w:rPr>
          <w:b/>
        </w:rPr>
        <w:t xml:space="preserve"> è</w:t>
      </w:r>
      <w:r>
        <w:t xml:space="preserve"> </w:t>
      </w:r>
      <w:r>
        <w:rPr>
          <w:i/>
        </w:rPr>
        <w:t>Outback</w:t>
      </w:r>
    </w:p>
    <w:p w14:paraId="48A0736E" w14:textId="77777777" w:rsidR="000312FC" w:rsidRPr="0049304E" w:rsidRDefault="000312FC" w:rsidP="000312FC">
      <w:pPr>
        <w:rPr>
          <w:lang w:val="it-IT"/>
        </w:rPr>
      </w:pPr>
      <w:r w:rsidRPr="0049304E">
        <w:rPr>
          <w:b/>
          <w:lang w:val="it-IT"/>
        </w:rPr>
        <w:t>Il genere è</w:t>
      </w:r>
      <w:r w:rsidRPr="0049304E">
        <w:rPr>
          <w:lang w:val="it-IT"/>
        </w:rPr>
        <w:t xml:space="preserve"> avventura e romanzo per ragazzi</w:t>
      </w:r>
      <w:r w:rsidRPr="0049304E">
        <w:rPr>
          <w:lang w:val="it-IT"/>
        </w:rPr>
        <w:br/>
      </w:r>
    </w:p>
    <w:p w14:paraId="4E79257E" w14:textId="77777777" w:rsidR="000312FC" w:rsidRPr="0049304E" w:rsidRDefault="000312FC" w:rsidP="000312FC">
      <w:pPr>
        <w:pStyle w:val="KeinLeerraum"/>
        <w:rPr>
          <w:lang w:val="it-IT"/>
        </w:rPr>
      </w:pPr>
      <w:bookmarkStart w:id="0" w:name="_ashc7acw66gy" w:colFirst="0" w:colLast="0"/>
      <w:bookmarkEnd w:id="0"/>
      <w:r w:rsidRPr="0049304E">
        <w:rPr>
          <w:lang w:val="it-IT"/>
        </w:rPr>
        <w:t>Storia?</w:t>
      </w:r>
    </w:p>
    <w:p w14:paraId="18A02725" w14:textId="77777777" w:rsidR="000312FC" w:rsidRPr="0049304E" w:rsidRDefault="000312FC" w:rsidP="000312FC">
      <w:pPr>
        <w:rPr>
          <w:lang w:val="it-IT"/>
        </w:rPr>
      </w:pPr>
      <w:r w:rsidRPr="0049304E">
        <w:rPr>
          <w:lang w:val="it-IT"/>
        </w:rPr>
        <w:t xml:space="preserve">Nel libro </w:t>
      </w:r>
      <w:r w:rsidRPr="0049304E">
        <w:rPr>
          <w:i/>
          <w:lang w:val="it-IT"/>
        </w:rPr>
        <w:t>Outback</w:t>
      </w:r>
      <w:r w:rsidRPr="0049304E">
        <w:rPr>
          <w:lang w:val="it-IT"/>
        </w:rPr>
        <w:t xml:space="preserve"> si parla di Hugh, un ragazzo di 16 anni che vive una vita tranquilla e dovrebbe presto iniziare a studiare. Ma all’improvviso compare suo nonno Poppy, un tipo davvero strano e fuori dal comune, con una macchina gialla vecchia e appariscente.</w:t>
      </w:r>
    </w:p>
    <w:p w14:paraId="530A7E26" w14:textId="77777777" w:rsidR="000312FC" w:rsidRPr="0049304E" w:rsidRDefault="000312FC" w:rsidP="000312FC">
      <w:pPr>
        <w:rPr>
          <w:lang w:val="it-IT"/>
        </w:rPr>
      </w:pPr>
      <w:r w:rsidRPr="0049304E">
        <w:rPr>
          <w:lang w:val="it-IT"/>
        </w:rPr>
        <w:t>Poppy convince Hugh a fare un viaggio in macchina attraverso l’Australia, fino al famoso Uluru. All’inizio sembra una semplice vacanza, ma in realtà si trasforma in un’avventura selvaggia, piena di guasti, inseguimenti, incontri assurdi e persino una sparatoria. Durante il viaggio, Hugh conosce meglio suo nonno – e anche sé stesso. Si innamora, scopre la sua passione per le auto e inizia a mettere in discussione la sua vita di prima.</w:t>
      </w:r>
    </w:p>
    <w:p w14:paraId="54964B20" w14:textId="77777777" w:rsidR="000312FC" w:rsidRPr="0049304E" w:rsidRDefault="000312FC" w:rsidP="000312FC">
      <w:pPr>
        <w:rPr>
          <w:lang w:val="it-IT"/>
        </w:rPr>
      </w:pPr>
    </w:p>
    <w:p w14:paraId="24CCE3DE" w14:textId="77777777" w:rsidR="000312FC" w:rsidRPr="0049304E" w:rsidRDefault="000312FC" w:rsidP="000312FC">
      <w:pPr>
        <w:pStyle w:val="KeinLeerraum"/>
        <w:rPr>
          <w:lang w:val="it-IT"/>
        </w:rPr>
      </w:pPr>
      <w:bookmarkStart w:id="1" w:name="_2o15neb3bl1n" w:colFirst="0" w:colLast="0"/>
      <w:bookmarkEnd w:id="1"/>
      <w:r w:rsidRPr="0049304E">
        <w:rPr>
          <w:lang w:val="it-IT"/>
        </w:rPr>
        <w:t>A chi lo consiglio?</w:t>
      </w:r>
    </w:p>
    <w:p w14:paraId="634E7BEF" w14:textId="77777777" w:rsidR="000312FC" w:rsidRPr="0049304E" w:rsidRDefault="000312FC" w:rsidP="000312FC">
      <w:pPr>
        <w:rPr>
          <w:lang w:val="it-IT"/>
        </w:rPr>
      </w:pPr>
      <w:r w:rsidRPr="0049304E">
        <w:rPr>
          <w:lang w:val="it-IT"/>
        </w:rPr>
        <w:t xml:space="preserve">Consiglierei </w:t>
      </w:r>
      <w:r w:rsidRPr="0049304E">
        <w:rPr>
          <w:i/>
          <w:lang w:val="it-IT"/>
        </w:rPr>
        <w:t>Outback</w:t>
      </w:r>
      <w:r w:rsidRPr="0049304E">
        <w:rPr>
          <w:lang w:val="it-IT"/>
        </w:rPr>
        <w:t xml:space="preserve"> soprattutto ai ragazzi che amano l’avventura, perché è un libro divertente, emozionante e pieno di sorprese. Non è noioso e ti fa riflettere su cosa significa davvero scegliere la propria strada.</w:t>
      </w:r>
      <w:r w:rsidRPr="0049304E">
        <w:rPr>
          <w:lang w:val="it-IT"/>
        </w:rPr>
        <w:br/>
      </w:r>
    </w:p>
    <w:p w14:paraId="54F57A2E" w14:textId="77777777" w:rsidR="000312FC" w:rsidRPr="0049304E" w:rsidRDefault="000312FC" w:rsidP="000312FC">
      <w:pPr>
        <w:pStyle w:val="KeinLeerraum"/>
        <w:rPr>
          <w:lang w:val="it-IT"/>
        </w:rPr>
      </w:pPr>
      <w:bookmarkStart w:id="2" w:name="_cls6ouns92b7" w:colFirst="0" w:colLast="0"/>
      <w:bookmarkEnd w:id="2"/>
      <w:r w:rsidRPr="0049304E">
        <w:rPr>
          <w:lang w:val="it-IT"/>
        </w:rPr>
        <w:t>Cosa mi è piaciuto di più</w:t>
      </w:r>
    </w:p>
    <w:p w14:paraId="685D284D" w14:textId="77777777" w:rsidR="000312FC" w:rsidRPr="0049304E" w:rsidRDefault="000312FC" w:rsidP="000312FC">
      <w:pPr>
        <w:rPr>
          <w:lang w:val="it-IT"/>
        </w:rPr>
      </w:pPr>
      <w:r w:rsidRPr="0049304E">
        <w:rPr>
          <w:lang w:val="it-IT"/>
        </w:rPr>
        <w:t>La cosa che mi è piaciuta di più è come cambia Hugh. All’inizio è molto obbediente e fa solo quello che gli viene detto. Ma grazie al viaggio con suo nonno diventa più coraggioso e libero. Mi ha colpito molto vedere come riesce a trovare la sua vera identità, lontano dalle aspettative degli altri.</w:t>
      </w:r>
    </w:p>
    <w:p w14:paraId="58DFF9E6" w14:textId="77777777" w:rsidR="000312FC" w:rsidRPr="0049304E" w:rsidRDefault="000312FC" w:rsidP="000312FC">
      <w:pPr>
        <w:rPr>
          <w:lang w:val="it-IT"/>
        </w:rPr>
      </w:pPr>
    </w:p>
    <w:p w14:paraId="1D8C9CBF" w14:textId="449D119E" w:rsidR="00DB75F7" w:rsidRPr="000312FC" w:rsidRDefault="00DB75F7" w:rsidP="000312FC">
      <w:pPr>
        <w:rPr>
          <w:lang w:val="it-IT"/>
        </w:rPr>
      </w:pPr>
    </w:p>
    <w:sectPr w:rsidR="00DB75F7" w:rsidRPr="000312FC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6A138" w14:textId="77777777" w:rsidR="000312FC" w:rsidRDefault="000312FC" w:rsidP="001D7A24">
      <w:pPr>
        <w:spacing w:after="0" w:line="240" w:lineRule="auto"/>
      </w:pPr>
      <w:r>
        <w:separator/>
      </w:r>
    </w:p>
  </w:endnote>
  <w:endnote w:type="continuationSeparator" w:id="0">
    <w:p w14:paraId="293423BF" w14:textId="77777777" w:rsidR="000312FC" w:rsidRDefault="000312FC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DD5A1" w14:textId="77777777" w:rsidR="000312FC" w:rsidRDefault="000312FC" w:rsidP="001D7A24">
      <w:pPr>
        <w:spacing w:after="0" w:line="240" w:lineRule="auto"/>
      </w:pPr>
      <w:r>
        <w:separator/>
      </w:r>
    </w:p>
  </w:footnote>
  <w:footnote w:type="continuationSeparator" w:id="0">
    <w:p w14:paraId="39F5309C" w14:textId="77777777" w:rsidR="000312FC" w:rsidRDefault="000312FC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5F3B9" w14:textId="6BA8CB7F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0312FC">
      <w:rPr>
        <w:color w:val="0070C0"/>
        <w:sz w:val="20"/>
        <w:szCs w:val="20"/>
      </w:rPr>
      <w:t>10.11.2025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2BD"/>
    <w:multiLevelType w:val="multilevel"/>
    <w:tmpl w:val="5AD619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1"/>
  </w:num>
  <w:num w:numId="2" w16cid:durableId="1694768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2FC"/>
    <w:rsid w:val="000312FC"/>
    <w:rsid w:val="00113808"/>
    <w:rsid w:val="001D7A24"/>
    <w:rsid w:val="003E27CB"/>
    <w:rsid w:val="004044E4"/>
    <w:rsid w:val="00561A7D"/>
    <w:rsid w:val="005E4AC6"/>
    <w:rsid w:val="006564F9"/>
    <w:rsid w:val="0068234E"/>
    <w:rsid w:val="00686D30"/>
    <w:rsid w:val="006B2766"/>
    <w:rsid w:val="00920C97"/>
    <w:rsid w:val="009B254F"/>
    <w:rsid w:val="00A444F9"/>
    <w:rsid w:val="00C34A63"/>
    <w:rsid w:val="00C51E7D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E8D90"/>
  <w15:chartTrackingRefBased/>
  <w15:docId w15:val="{F062FC0B-82AE-4A55-84A1-34452FC94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189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</cp:revision>
  <dcterms:created xsi:type="dcterms:W3CDTF">2025-11-10T05:54:00Z</dcterms:created>
  <dcterms:modified xsi:type="dcterms:W3CDTF">2025-11-10T05:57:00Z</dcterms:modified>
</cp:coreProperties>
</file>