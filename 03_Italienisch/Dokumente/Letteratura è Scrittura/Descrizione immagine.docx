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C30C" w14:textId="2EFFB4DB" w:rsidR="00EE1D40" w:rsidRPr="00232D12" w:rsidRDefault="00232D12" w:rsidP="00686D30">
      <w:pPr>
        <w:pStyle w:val="berschrift2"/>
      </w:pPr>
      <w:r w:rsidRPr="00232D12">
        <w:t>Descrizione immagine</w:t>
      </w:r>
    </w:p>
    <w:p w14:paraId="05CF69CC" w14:textId="77777777" w:rsidR="00920C97" w:rsidRPr="00232D12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011A60B3" w14:textId="7BB02E8E" w:rsidR="00920C97" w:rsidRPr="00232D12" w:rsidRDefault="00232D12" w:rsidP="00686D30">
      <w:pPr>
        <w:pStyle w:val="KeinLeerraum"/>
        <w:rPr>
          <w:lang w:val="it-IT"/>
        </w:rPr>
      </w:pPr>
      <w:r w:rsidRPr="00232D12">
        <w:rPr>
          <w:lang w:val="it-IT"/>
        </w:rPr>
        <w:t>Nell’immagine</w:t>
      </w:r>
      <w:r>
        <w:rPr>
          <w:lang w:val="it-IT"/>
        </w:rPr>
        <w:t>…</w:t>
      </w:r>
    </w:p>
    <w:p w14:paraId="0932EF31" w14:textId="77777777" w:rsidR="00232D12" w:rsidRPr="00232D12" w:rsidRDefault="00232D12" w:rsidP="00232D12">
      <w:pPr>
        <w:rPr>
          <w:b/>
          <w:bCs/>
        </w:rPr>
      </w:pPr>
      <w:r w:rsidRPr="00232D12">
        <w:rPr>
          <w:b/>
          <w:bCs/>
        </w:rPr>
        <w:t xml:space="preserve">Descrizione: </w:t>
      </w:r>
    </w:p>
    <w:p w14:paraId="113A91B2" w14:textId="0C4C804B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chi? </w:t>
      </w:r>
      <w:r w:rsidRPr="00232D12">
        <w:rPr>
          <w:vertAlign w:val="superscript"/>
        </w:rPr>
        <w:t>(</w:t>
      </w:r>
      <w:proofErr w:type="spellStart"/>
      <w:r w:rsidRPr="00232D12">
        <w:rPr>
          <w:vertAlign w:val="superscript"/>
        </w:rPr>
        <w:t>wer</w:t>
      </w:r>
      <w:proofErr w:type="spellEnd"/>
      <w:r w:rsidRPr="00232D12">
        <w:rPr>
          <w:vertAlign w:val="superscript"/>
        </w:rPr>
        <w:t xml:space="preserve">) </w:t>
      </w:r>
    </w:p>
    <w:p w14:paraId="2321E069" w14:textId="23F7B59E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cosa? 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was</w:t>
      </w:r>
      <w:proofErr w:type="spellEnd"/>
      <w:r>
        <w:rPr>
          <w:vertAlign w:val="superscript"/>
        </w:rPr>
        <w:t>)</w:t>
      </w:r>
    </w:p>
    <w:p w14:paraId="36D92245" w14:textId="7F329FAE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dove? 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wo</w:t>
      </w:r>
      <w:proofErr w:type="spellEnd"/>
      <w:r>
        <w:rPr>
          <w:vertAlign w:val="superscript"/>
        </w:rPr>
        <w:t>)</w:t>
      </w:r>
    </w:p>
    <w:p w14:paraId="682D811D" w14:textId="62FE006B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quando? 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wann</w:t>
      </w:r>
      <w:proofErr w:type="spellEnd"/>
      <w:r>
        <w:rPr>
          <w:vertAlign w:val="superscript"/>
        </w:rPr>
        <w:t>)</w:t>
      </w:r>
    </w:p>
    <w:p w14:paraId="589740CA" w14:textId="743A549E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come? 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wie</w:t>
      </w:r>
      <w:proofErr w:type="spellEnd"/>
      <w:r>
        <w:rPr>
          <w:vertAlign w:val="superscript"/>
        </w:rPr>
        <w:t>)</w:t>
      </w:r>
    </w:p>
    <w:p w14:paraId="23601932" w14:textId="747C22E4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perché? </w:t>
      </w:r>
      <w:r>
        <w:rPr>
          <w:vertAlign w:val="superscript"/>
        </w:rPr>
        <w:t>(</w:t>
      </w:r>
      <w:proofErr w:type="spellStart"/>
      <w:r>
        <w:rPr>
          <w:vertAlign w:val="superscript"/>
        </w:rPr>
        <w:t>warum</w:t>
      </w:r>
      <w:proofErr w:type="spellEnd"/>
      <w:r>
        <w:rPr>
          <w:vertAlign w:val="superscript"/>
        </w:rPr>
        <w:t>)</w:t>
      </w:r>
      <w:r>
        <w:br/>
      </w:r>
    </w:p>
    <w:p w14:paraId="6D12961F" w14:textId="77777777" w:rsidR="00232D12" w:rsidRDefault="00232D12" w:rsidP="00232D12">
      <w:pPr>
        <w:pStyle w:val="Listenabsatz"/>
        <w:numPr>
          <w:ilvl w:val="0"/>
          <w:numId w:val="4"/>
        </w:numPr>
      </w:pPr>
      <w:r>
        <w:t>vantaggi o cose positive</w:t>
      </w:r>
    </w:p>
    <w:p w14:paraId="41D72826" w14:textId="77777777" w:rsidR="00232D12" w:rsidRDefault="00232D12" w:rsidP="00232D12">
      <w:pPr>
        <w:pStyle w:val="Listenabsatz"/>
        <w:numPr>
          <w:ilvl w:val="0"/>
          <w:numId w:val="4"/>
        </w:numPr>
      </w:pPr>
      <w:r>
        <w:t>svantaggi o cose negative</w:t>
      </w:r>
    </w:p>
    <w:p w14:paraId="40A99A4F" w14:textId="24CD2762" w:rsidR="00232D12" w:rsidRDefault="00232D12" w:rsidP="00232D12">
      <w:pPr>
        <w:pStyle w:val="Listenabsatz"/>
        <w:numPr>
          <w:ilvl w:val="0"/>
          <w:numId w:val="4"/>
        </w:numPr>
      </w:pPr>
      <w:r>
        <w:t xml:space="preserve">breve commento personale </w:t>
      </w:r>
      <w:r w:rsidRPr="00232D12">
        <w:rPr>
          <w:vertAlign w:val="superscript"/>
        </w:rPr>
        <w:t xml:space="preserve">(spiegare = </w:t>
      </w:r>
      <w:proofErr w:type="spellStart"/>
      <w:r w:rsidRPr="00232D12">
        <w:rPr>
          <w:vertAlign w:val="superscript"/>
        </w:rPr>
        <w:t>begründen</w:t>
      </w:r>
      <w:proofErr w:type="spellEnd"/>
      <w:r w:rsidRPr="00232D12">
        <w:rPr>
          <w:vertAlign w:val="superscript"/>
        </w:rPr>
        <w:t>)</w:t>
      </w:r>
      <w:r>
        <w:br/>
      </w:r>
    </w:p>
    <w:p w14:paraId="39B1C7C2" w14:textId="2FB2B918" w:rsidR="00232D12" w:rsidRDefault="00232D12" w:rsidP="00232D12">
      <w:pPr>
        <w:pStyle w:val="KeinLeerraum"/>
      </w:pPr>
      <w:proofErr w:type="spellStart"/>
      <w:r>
        <w:t>Posizione</w:t>
      </w:r>
      <w:proofErr w:type="spellEnd"/>
      <w:r>
        <w:t>…</w:t>
      </w:r>
    </w:p>
    <w:p w14:paraId="4B88C64C" w14:textId="696CAA9E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sinistra</w:t>
      </w:r>
      <w:proofErr w:type="spellEnd"/>
      <w:r>
        <w:rPr>
          <w:lang w:val="de-DE"/>
        </w:rPr>
        <w:t xml:space="preserve"> </w:t>
      </w:r>
      <w:r w:rsidRPr="00232D12">
        <w:rPr>
          <w:vertAlign w:val="superscript"/>
          <w:lang w:val="de-DE"/>
        </w:rPr>
        <w:t>(links</w:t>
      </w:r>
      <w:r>
        <w:rPr>
          <w:vertAlign w:val="superscript"/>
          <w:lang w:val="de-DE"/>
        </w:rPr>
        <w:t>)</w:t>
      </w:r>
    </w:p>
    <w:p w14:paraId="171F7659" w14:textId="226796A6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a destra </w:t>
      </w:r>
      <w:r w:rsidRPr="00232D12">
        <w:rPr>
          <w:vertAlign w:val="superscript"/>
          <w:lang w:val="de-DE"/>
        </w:rPr>
        <w:t>(rechts)</w:t>
      </w:r>
    </w:p>
    <w:p w14:paraId="6E159ACE" w14:textId="313B2FAD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alto</w:t>
      </w:r>
      <w:proofErr w:type="spellEnd"/>
      <w:r>
        <w:rPr>
          <w:lang w:val="de-DE"/>
        </w:rPr>
        <w:t xml:space="preserve"> </w:t>
      </w:r>
      <w:r w:rsidRPr="00232D12">
        <w:rPr>
          <w:vertAlign w:val="superscript"/>
          <w:lang w:val="de-DE"/>
        </w:rPr>
        <w:t>(oben)</w:t>
      </w:r>
    </w:p>
    <w:p w14:paraId="31D8C914" w14:textId="29781037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basso</w:t>
      </w:r>
      <w:proofErr w:type="spellEnd"/>
      <w:r>
        <w:rPr>
          <w:lang w:val="de-DE"/>
        </w:rPr>
        <w:t xml:space="preserve"> </w:t>
      </w:r>
      <w:r w:rsidRPr="00232D12">
        <w:rPr>
          <w:vertAlign w:val="superscript"/>
          <w:lang w:val="de-DE"/>
        </w:rPr>
        <w:t>(unten)</w:t>
      </w:r>
    </w:p>
    <w:p w14:paraId="2EE9276D" w14:textId="40ED0F06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davanti</w:t>
      </w:r>
      <w:proofErr w:type="spellEnd"/>
      <w:r>
        <w:rPr>
          <w:lang w:val="de-DE"/>
        </w:rPr>
        <w:t xml:space="preserve"> </w:t>
      </w:r>
      <w:r w:rsidRPr="00232D12">
        <w:rPr>
          <w:vertAlign w:val="superscript"/>
          <w:lang w:val="de-DE"/>
        </w:rPr>
        <w:t>(vorne)</w:t>
      </w:r>
    </w:p>
    <w:p w14:paraId="261FB600" w14:textId="5C3AFEBA" w:rsidR="00232D12" w:rsidRDefault="00232D12" w:rsidP="00232D12">
      <w:pPr>
        <w:pStyle w:val="Listenabsatz"/>
        <w:rPr>
          <w:lang w:val="de-DE"/>
        </w:rPr>
      </w:pPr>
    </w:p>
    <w:p w14:paraId="3AF274C7" w14:textId="03BCBBC5" w:rsidR="00232D12" w:rsidRP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primo</w:t>
      </w:r>
      <w:proofErr w:type="spellEnd"/>
      <w:r>
        <w:rPr>
          <w:lang w:val="de-DE"/>
        </w:rPr>
        <w:t xml:space="preserve"> piano = im Vordergrund</w:t>
      </w:r>
    </w:p>
    <w:p w14:paraId="29B5B521" w14:textId="4DAF1E42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proofErr w:type="spellStart"/>
      <w:r>
        <w:rPr>
          <w:lang w:val="de-DE"/>
        </w:rPr>
        <w:t>sullo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sfondo</w:t>
      </w:r>
      <w:proofErr w:type="spellEnd"/>
      <w:r>
        <w:rPr>
          <w:lang w:val="de-DE"/>
        </w:rPr>
        <w:t xml:space="preserve"> = im Hintergrund</w:t>
      </w:r>
    </w:p>
    <w:p w14:paraId="7A07D2C7" w14:textId="23C7833F" w:rsid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sotto = unter</w:t>
      </w:r>
    </w:p>
    <w:p w14:paraId="5C8448D3" w14:textId="3ECEA1C4" w:rsidR="00232D12" w:rsidRPr="00232D12" w:rsidRDefault="00232D12" w:rsidP="00232D12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sopra = übe</w:t>
      </w:r>
      <w:r w:rsidR="008036AD">
        <w:rPr>
          <w:lang w:val="de-DE"/>
        </w:rPr>
        <w:t>r</w:t>
      </w:r>
      <w:r>
        <w:rPr>
          <w:lang w:val="de-DE"/>
        </w:rPr>
        <w:br/>
      </w:r>
      <w:r w:rsidR="00372DD3">
        <w:rPr>
          <w:lang w:val="de-DE"/>
        </w:rPr>
        <w:br/>
      </w:r>
      <w:r w:rsidR="00372DD3">
        <w:rPr>
          <w:lang w:val="de-DE"/>
        </w:rPr>
        <w:br/>
      </w:r>
    </w:p>
    <w:sectPr w:rsidR="00232D12" w:rsidRPr="00232D12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5D53E" w14:textId="77777777" w:rsidR="00912278" w:rsidRPr="00232D12" w:rsidRDefault="00912278" w:rsidP="001D7A24">
      <w:pPr>
        <w:spacing w:after="0" w:line="240" w:lineRule="auto"/>
      </w:pPr>
      <w:r w:rsidRPr="00232D12">
        <w:separator/>
      </w:r>
    </w:p>
  </w:endnote>
  <w:endnote w:type="continuationSeparator" w:id="0">
    <w:p w14:paraId="07C8C5FA" w14:textId="77777777" w:rsidR="00912278" w:rsidRPr="00232D12" w:rsidRDefault="00912278" w:rsidP="001D7A24">
      <w:pPr>
        <w:spacing w:after="0" w:line="240" w:lineRule="auto"/>
      </w:pPr>
      <w:r w:rsidRPr="00232D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4101" w14:textId="77777777" w:rsidR="00912278" w:rsidRPr="00232D12" w:rsidRDefault="00912278" w:rsidP="001D7A24">
      <w:pPr>
        <w:spacing w:after="0" w:line="240" w:lineRule="auto"/>
      </w:pPr>
      <w:r w:rsidRPr="00232D12">
        <w:separator/>
      </w:r>
    </w:p>
  </w:footnote>
  <w:footnote w:type="continuationSeparator" w:id="0">
    <w:p w14:paraId="14148985" w14:textId="77777777" w:rsidR="00912278" w:rsidRPr="00232D12" w:rsidRDefault="00912278" w:rsidP="001D7A24">
      <w:pPr>
        <w:spacing w:after="0" w:line="240" w:lineRule="auto"/>
      </w:pPr>
      <w:r w:rsidRPr="00232D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E74B8" w14:textId="0420CBE7" w:rsidR="001D7A24" w:rsidRPr="00232D12" w:rsidRDefault="00014837" w:rsidP="001D7A24">
    <w:pPr>
      <w:pStyle w:val="Kopfzeile"/>
      <w:jc w:val="right"/>
      <w:rPr>
        <w:color w:val="0070C0"/>
        <w:sz w:val="20"/>
        <w:szCs w:val="20"/>
      </w:rPr>
    </w:pPr>
    <w:r w:rsidRPr="00232D12">
      <w:rPr>
        <w:color w:val="0070C0"/>
        <w:sz w:val="20"/>
        <w:szCs w:val="20"/>
      </w:rPr>
      <w:t>Yuri</w:t>
    </w:r>
    <w:r w:rsidR="001D7A24" w:rsidRPr="00232D12">
      <w:rPr>
        <w:color w:val="0070C0"/>
        <w:sz w:val="20"/>
        <w:szCs w:val="20"/>
      </w:rPr>
      <w:t xml:space="preserve"> </w:t>
    </w:r>
    <w:r w:rsidR="00232D12" w:rsidRPr="00232D12">
      <w:rPr>
        <w:color w:val="0070C0"/>
        <w:sz w:val="20"/>
        <w:szCs w:val="20"/>
      </w:rPr>
      <w:t>14.06.2026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193"/>
    <w:multiLevelType w:val="hybridMultilevel"/>
    <w:tmpl w:val="E28A78AC"/>
    <w:lvl w:ilvl="0" w:tplc="24CC05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A0D2C"/>
    <w:multiLevelType w:val="hybridMultilevel"/>
    <w:tmpl w:val="27DEBBDA"/>
    <w:lvl w:ilvl="0" w:tplc="49CA3F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D2426"/>
    <w:multiLevelType w:val="hybridMultilevel"/>
    <w:tmpl w:val="6604290C"/>
    <w:lvl w:ilvl="0" w:tplc="AB4E73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2"/>
  </w:num>
  <w:num w:numId="2" w16cid:durableId="2114201644">
    <w:abstractNumId w:val="3"/>
  </w:num>
  <w:num w:numId="3" w16cid:durableId="1467163624">
    <w:abstractNumId w:val="1"/>
  </w:num>
  <w:num w:numId="4" w16cid:durableId="162453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12"/>
    <w:rsid w:val="00014837"/>
    <w:rsid w:val="00113808"/>
    <w:rsid w:val="001D7A24"/>
    <w:rsid w:val="00215B23"/>
    <w:rsid w:val="00232D12"/>
    <w:rsid w:val="00372DD3"/>
    <w:rsid w:val="003F2E93"/>
    <w:rsid w:val="004044E4"/>
    <w:rsid w:val="004F4058"/>
    <w:rsid w:val="00561A7D"/>
    <w:rsid w:val="005E4AC6"/>
    <w:rsid w:val="00602ABE"/>
    <w:rsid w:val="006564F9"/>
    <w:rsid w:val="0068234E"/>
    <w:rsid w:val="00686D30"/>
    <w:rsid w:val="006B2766"/>
    <w:rsid w:val="008036AD"/>
    <w:rsid w:val="008F4817"/>
    <w:rsid w:val="00910883"/>
    <w:rsid w:val="00912278"/>
    <w:rsid w:val="00920C97"/>
    <w:rsid w:val="009B254F"/>
    <w:rsid w:val="00A444F9"/>
    <w:rsid w:val="00B03A9C"/>
    <w:rsid w:val="00BA6F50"/>
    <w:rsid w:val="00C34A63"/>
    <w:rsid w:val="00C4036A"/>
    <w:rsid w:val="00C51E7D"/>
    <w:rsid w:val="00D17107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1680F"/>
  <w15:chartTrackingRefBased/>
  <w15:docId w15:val="{E5C8447E-B6E8-4F37-82F2-43BC8830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  <w:lang w:val="it-IT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57</Words>
  <Characters>362</Characters>
  <Application>Microsoft Office Word</Application>
  <DocSecurity>0</DocSecurity>
  <Lines>3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Schule</dc:creator>
  <cp:keywords/>
  <dc:description/>
  <cp:lastModifiedBy>Hölzl Yuri</cp:lastModifiedBy>
  <cp:revision>10</cp:revision>
  <cp:lastPrinted>2026-06-14T12:00:00Z</cp:lastPrinted>
  <dcterms:created xsi:type="dcterms:W3CDTF">2026-06-14T11:50:00Z</dcterms:created>
  <dcterms:modified xsi:type="dcterms:W3CDTF">2026-06-14T12:32:00Z</dcterms:modified>
</cp:coreProperties>
</file>