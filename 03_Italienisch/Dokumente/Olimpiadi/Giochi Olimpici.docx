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F8B8" w14:textId="638E4389" w:rsidR="00C67731" w:rsidRPr="00C67731" w:rsidRDefault="00C67731" w:rsidP="00C67731">
      <w:pPr>
        <w:pStyle w:val="berschrift2"/>
        <w:rPr>
          <w:lang w:val="it-IT"/>
        </w:rPr>
      </w:pPr>
      <w:r w:rsidRPr="00C67731">
        <w:rPr>
          <w:lang w:val="it-IT"/>
        </w:rPr>
        <w:t>Giochi Olimpici - Regole Sportive</w:t>
      </w:r>
      <w:r>
        <w:rPr>
          <w:lang w:val="it-IT"/>
        </w:rPr>
        <w:t xml:space="preserve"> </w:t>
      </w:r>
    </w:p>
    <w:p w14:paraId="0ECCCC6F" w14:textId="77777777" w:rsidR="00C67731" w:rsidRPr="00C67731" w:rsidRDefault="00C67731" w:rsidP="00C67731">
      <w:pPr>
        <w:pStyle w:val="KeinLeerraum"/>
        <w:rPr>
          <w:rFonts w:ascii="Segoe UI Emoji" w:hAnsi="Segoe UI Emoji" w:cs="Segoe UI Emoji"/>
          <w:lang w:val="it-IT"/>
        </w:rPr>
      </w:pPr>
    </w:p>
    <w:p w14:paraId="53D9C2A7" w14:textId="77777777" w:rsidR="00C67731" w:rsidRPr="00C67731" w:rsidRDefault="00C67731" w:rsidP="00C67731">
      <w:pPr>
        <w:pStyle w:val="KeinLeerraum"/>
        <w:rPr>
          <w:rFonts w:ascii="Segoe UI Emoji" w:hAnsi="Segoe UI Emoji" w:cs="Segoe UI Emoji"/>
          <w:lang w:val="it-IT"/>
        </w:rPr>
      </w:pPr>
    </w:p>
    <w:p w14:paraId="61919F26" w14:textId="6E849BAA" w:rsidR="00C67731" w:rsidRPr="00C67731" w:rsidRDefault="00C67731" w:rsidP="00C67731">
      <w:pPr>
        <w:pStyle w:val="KeinLeerraum"/>
        <w:rPr>
          <w:lang w:val="it-IT"/>
        </w:rPr>
      </w:pPr>
      <w:r w:rsidRPr="00C67731">
        <w:rPr>
          <w:rFonts w:ascii="Segoe UI Emoji" w:hAnsi="Segoe UI Emoji" w:cs="Segoe UI Emoji"/>
          <w:color w:val="auto"/>
        </w:rPr>
        <w:t>🏛️</w:t>
      </w:r>
      <w:r w:rsidRPr="00C67731">
        <w:rPr>
          <w:lang w:val="it-IT"/>
        </w:rPr>
        <w:t xml:space="preserve"> Confronto: Olimpiadi Antiche vs Moderne</w:t>
      </w:r>
      <w:r>
        <w:rPr>
          <w:lang w:val="it-IT"/>
        </w:rPr>
        <w:br/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3578"/>
        <w:gridCol w:w="4232"/>
      </w:tblGrid>
      <w:tr w:rsidR="00C67731" w:rsidRPr="00C67731" w14:paraId="2AE0E0D1" w14:textId="77777777" w:rsidTr="00C677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36D37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Olimpiadi Antiche</w:t>
            </w:r>
          </w:p>
        </w:tc>
        <w:tc>
          <w:tcPr>
            <w:tcW w:w="0" w:type="auto"/>
            <w:hideMark/>
          </w:tcPr>
          <w:p w14:paraId="74D1ACD8" w14:textId="77777777" w:rsidR="00C67731" w:rsidRPr="00C67731" w:rsidRDefault="00C67731" w:rsidP="00C677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7731">
              <w:t>Olimpiadi Moderne</w:t>
            </w:r>
          </w:p>
        </w:tc>
      </w:tr>
      <w:tr w:rsidR="00C67731" w:rsidRPr="00C67731" w14:paraId="1FE3FB7B" w14:textId="77777777" w:rsidTr="00C67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D7FA1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Cinque giorni</w:t>
            </w:r>
          </w:p>
        </w:tc>
        <w:tc>
          <w:tcPr>
            <w:tcW w:w="0" w:type="auto"/>
            <w:hideMark/>
          </w:tcPr>
          <w:p w14:paraId="56B604D3" w14:textId="77777777" w:rsidR="00C67731" w:rsidRPr="00C67731" w:rsidRDefault="00C67731" w:rsidP="00C677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731">
              <w:t>Due settimane</w:t>
            </w:r>
          </w:p>
        </w:tc>
      </w:tr>
      <w:tr w:rsidR="00C67731" w:rsidRPr="00895FC4" w14:paraId="6DDBF29D" w14:textId="77777777" w:rsidTr="00C67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35595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Olimpia</w:t>
            </w:r>
          </w:p>
        </w:tc>
        <w:tc>
          <w:tcPr>
            <w:tcW w:w="0" w:type="auto"/>
            <w:hideMark/>
          </w:tcPr>
          <w:p w14:paraId="3466FBF0" w14:textId="77777777" w:rsidR="00C67731" w:rsidRPr="00C67731" w:rsidRDefault="00C67731" w:rsidP="00C677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67731">
              <w:rPr>
                <w:lang w:val="it-IT"/>
              </w:rPr>
              <w:t>Sempre in una altra città</w:t>
            </w:r>
          </w:p>
        </w:tc>
      </w:tr>
      <w:tr w:rsidR="00C67731" w:rsidRPr="00C67731" w14:paraId="66EA7F4F" w14:textId="77777777" w:rsidTr="00C67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7555E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Non invernali</w:t>
            </w:r>
          </w:p>
        </w:tc>
        <w:tc>
          <w:tcPr>
            <w:tcW w:w="0" w:type="auto"/>
            <w:hideMark/>
          </w:tcPr>
          <w:p w14:paraId="1092B305" w14:textId="77777777" w:rsidR="00C67731" w:rsidRPr="00C67731" w:rsidRDefault="00C67731" w:rsidP="00C677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731">
              <w:t>Olimpiadi Invernali dal 1924</w:t>
            </w:r>
          </w:p>
        </w:tc>
      </w:tr>
      <w:tr w:rsidR="00C67731" w:rsidRPr="00895FC4" w14:paraId="351634A7" w14:textId="77777777" w:rsidTr="00C67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2F841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Solo uomini della Grecia</w:t>
            </w:r>
          </w:p>
        </w:tc>
        <w:tc>
          <w:tcPr>
            <w:tcW w:w="0" w:type="auto"/>
            <w:hideMark/>
          </w:tcPr>
          <w:p w14:paraId="519AA76F" w14:textId="77777777" w:rsidR="00C67731" w:rsidRPr="00C67731" w:rsidRDefault="00C67731" w:rsidP="00C677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67731">
              <w:rPr>
                <w:lang w:val="it-IT"/>
              </w:rPr>
              <w:t>Uomini e donne di tutto il mondo</w:t>
            </w:r>
          </w:p>
        </w:tc>
      </w:tr>
      <w:tr w:rsidR="00C67731" w:rsidRPr="00C67731" w14:paraId="3F7B33EB" w14:textId="77777777" w:rsidTr="00C67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EB0A7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Pochi sport</w:t>
            </w:r>
          </w:p>
        </w:tc>
        <w:tc>
          <w:tcPr>
            <w:tcW w:w="0" w:type="auto"/>
            <w:hideMark/>
          </w:tcPr>
          <w:p w14:paraId="72FBC32B" w14:textId="77777777" w:rsidR="00C67731" w:rsidRPr="00C67731" w:rsidRDefault="00C67731" w:rsidP="00C677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731">
              <w:t>Tantissimi sport</w:t>
            </w:r>
          </w:p>
        </w:tc>
      </w:tr>
      <w:tr w:rsidR="00C67731" w:rsidRPr="00C67731" w14:paraId="3638174D" w14:textId="77777777" w:rsidTr="00C67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39C67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Festa religiosa e sportiva</w:t>
            </w:r>
          </w:p>
        </w:tc>
        <w:tc>
          <w:tcPr>
            <w:tcW w:w="0" w:type="auto"/>
            <w:hideMark/>
          </w:tcPr>
          <w:p w14:paraId="78141A0B" w14:textId="77777777" w:rsidR="00C67731" w:rsidRPr="00C67731" w:rsidRDefault="00C67731" w:rsidP="00C677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731">
              <w:t>Solo festa sportiva</w:t>
            </w:r>
          </w:p>
        </w:tc>
      </w:tr>
      <w:tr w:rsidR="00C67731" w:rsidRPr="00C67731" w14:paraId="54E9340E" w14:textId="77777777" w:rsidTr="00C67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2AFD4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Corona di alloro</w:t>
            </w:r>
          </w:p>
        </w:tc>
        <w:tc>
          <w:tcPr>
            <w:tcW w:w="0" w:type="auto"/>
            <w:hideMark/>
          </w:tcPr>
          <w:p w14:paraId="33801D1A" w14:textId="77777777" w:rsidR="00C67731" w:rsidRPr="00C67731" w:rsidRDefault="00C67731" w:rsidP="00C677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731">
              <w:t>Medaglie: oro, argento, bronzo</w:t>
            </w:r>
          </w:p>
        </w:tc>
      </w:tr>
      <w:tr w:rsidR="00C67731" w:rsidRPr="00C67731" w14:paraId="44E31647" w14:textId="77777777" w:rsidTr="00C67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ECD1D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Olimpia</w:t>
            </w:r>
          </w:p>
        </w:tc>
        <w:tc>
          <w:tcPr>
            <w:tcW w:w="0" w:type="auto"/>
            <w:hideMark/>
          </w:tcPr>
          <w:p w14:paraId="488F84B6" w14:textId="77777777" w:rsidR="00C67731" w:rsidRPr="00C67731" w:rsidRDefault="00C67731" w:rsidP="00C677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731">
              <w:t>Prossima: Los Angeles (2028)</w:t>
            </w:r>
          </w:p>
        </w:tc>
      </w:tr>
    </w:tbl>
    <w:p w14:paraId="56DA8BAA" w14:textId="7CBD38FE" w:rsidR="00C67731" w:rsidRPr="00C67731" w:rsidRDefault="00C67731" w:rsidP="00C67731"/>
    <w:p w14:paraId="192CEBDA" w14:textId="77777777" w:rsidR="00C67731" w:rsidRPr="00C67731" w:rsidRDefault="00C67731" w:rsidP="00C67731">
      <w:pPr>
        <w:pStyle w:val="KeinLeerraum"/>
        <w:rPr>
          <w:lang w:val="it-IT"/>
        </w:rPr>
      </w:pPr>
      <w:r w:rsidRPr="00C67731">
        <w:rPr>
          <w:rFonts w:ascii="Segoe UI Emoji" w:hAnsi="Segoe UI Emoji" w:cs="Segoe UI Emoji"/>
          <w:color w:val="auto"/>
        </w:rPr>
        <w:t>🏅</w:t>
      </w:r>
      <w:r w:rsidRPr="00C67731">
        <w:rPr>
          <w:lang w:val="it-IT"/>
        </w:rPr>
        <w:t xml:space="preserve"> Giochi Olimpici – Informazioni Generali</w:t>
      </w:r>
    </w:p>
    <w:p w14:paraId="6B60BDAB" w14:textId="77777777" w:rsidR="00C67731" w:rsidRPr="00C67731" w:rsidRDefault="00C67731" w:rsidP="00C67731">
      <w:pPr>
        <w:numPr>
          <w:ilvl w:val="0"/>
          <w:numId w:val="2"/>
        </w:numPr>
        <w:rPr>
          <w:lang w:val="it-IT"/>
        </w:rPr>
      </w:pPr>
      <w:r w:rsidRPr="00C67731">
        <w:rPr>
          <w:lang w:val="it-IT"/>
        </w:rPr>
        <w:t>I giochi olimpici sono un evento sportivo che si svolge ogni quattro anni.</w:t>
      </w:r>
    </w:p>
    <w:p w14:paraId="79594127" w14:textId="77777777" w:rsidR="00C67731" w:rsidRPr="00C67731" w:rsidRDefault="00C67731" w:rsidP="00C67731">
      <w:pPr>
        <w:numPr>
          <w:ilvl w:val="0"/>
          <w:numId w:val="2"/>
        </w:numPr>
        <w:rPr>
          <w:lang w:val="it-IT"/>
        </w:rPr>
      </w:pPr>
      <w:r w:rsidRPr="00C67731">
        <w:rPr>
          <w:lang w:val="it-IT"/>
        </w:rPr>
        <w:t>Il logo delle olimpiadi è formato da cinque cerchi intrecciati.</w:t>
      </w:r>
    </w:p>
    <w:p w14:paraId="70257511" w14:textId="5CE351E5" w:rsidR="00C67731" w:rsidRPr="00C67731" w:rsidRDefault="00C67731" w:rsidP="00C67731">
      <w:pPr>
        <w:numPr>
          <w:ilvl w:val="0"/>
          <w:numId w:val="2"/>
        </w:numPr>
        <w:rPr>
          <w:lang w:val="it-IT"/>
        </w:rPr>
      </w:pPr>
      <w:r w:rsidRPr="00C67731">
        <w:rPr>
          <w:lang w:val="it-IT"/>
        </w:rPr>
        <w:t>I colori dei cerchi presenti in tutte le bandiere del mondo.</w:t>
      </w:r>
    </w:p>
    <w:p w14:paraId="68090FC6" w14:textId="77777777" w:rsidR="00C67731" w:rsidRPr="00C67731" w:rsidRDefault="00C67731" w:rsidP="00C67731">
      <w:pPr>
        <w:numPr>
          <w:ilvl w:val="0"/>
          <w:numId w:val="2"/>
        </w:numPr>
        <w:rPr>
          <w:lang w:val="it-IT"/>
        </w:rPr>
      </w:pPr>
      <w:r w:rsidRPr="00C67731">
        <w:rPr>
          <w:lang w:val="it-IT"/>
        </w:rPr>
        <w:t>Il nome "giochi olimpici" ricorda i giochi dell'antica Grecia, svolti a Olimpia.</w:t>
      </w:r>
    </w:p>
    <w:p w14:paraId="3EAF0FD9" w14:textId="77777777" w:rsidR="00C67731" w:rsidRPr="00C67731" w:rsidRDefault="00C67731" w:rsidP="00C67731">
      <w:pPr>
        <w:numPr>
          <w:ilvl w:val="0"/>
          <w:numId w:val="2"/>
        </w:numPr>
        <w:rPr>
          <w:lang w:val="it-IT"/>
        </w:rPr>
      </w:pPr>
      <w:r w:rsidRPr="00C67731">
        <w:rPr>
          <w:lang w:val="it-IT"/>
        </w:rPr>
        <w:t>Il barone Pierre de Coubertin ha ideato i giochi moderni alla fine del XIX secolo.</w:t>
      </w:r>
    </w:p>
    <w:p w14:paraId="5CFFC768" w14:textId="77777777" w:rsidR="00C67731" w:rsidRPr="00C67731" w:rsidRDefault="00C67731" w:rsidP="00C67731">
      <w:pPr>
        <w:numPr>
          <w:ilvl w:val="0"/>
          <w:numId w:val="2"/>
        </w:numPr>
        <w:rPr>
          <w:lang w:val="it-IT"/>
        </w:rPr>
      </w:pPr>
      <w:r w:rsidRPr="00C67731">
        <w:rPr>
          <w:lang w:val="it-IT"/>
        </w:rPr>
        <w:t>La prima olimpiade moderna si è svolta ad Atene nel 1896.</w:t>
      </w:r>
    </w:p>
    <w:p w14:paraId="5B91B6DF" w14:textId="77777777" w:rsidR="00C67731" w:rsidRPr="00C67731" w:rsidRDefault="00C67731" w:rsidP="00C67731">
      <w:pPr>
        <w:numPr>
          <w:ilvl w:val="0"/>
          <w:numId w:val="2"/>
        </w:numPr>
        <w:rPr>
          <w:lang w:val="it-IT"/>
        </w:rPr>
      </w:pPr>
      <w:r w:rsidRPr="00C67731">
        <w:rPr>
          <w:lang w:val="it-IT"/>
        </w:rPr>
        <w:t>L'ultima olimpiade si è svolta a Parigi, la prossima sarà nel 2028 a Los Angeles.</w:t>
      </w:r>
    </w:p>
    <w:p w14:paraId="00217DE7" w14:textId="77777777" w:rsidR="00C67731" w:rsidRPr="00C67731" w:rsidRDefault="00C67731" w:rsidP="00C67731">
      <w:pPr>
        <w:numPr>
          <w:ilvl w:val="0"/>
          <w:numId w:val="2"/>
        </w:numPr>
        <w:rPr>
          <w:lang w:val="it-IT"/>
        </w:rPr>
      </w:pPr>
      <w:r w:rsidRPr="00C67731">
        <w:rPr>
          <w:lang w:val="it-IT"/>
        </w:rPr>
        <w:t>Dal 1924 esistono anche le olimpiadi invernali.</w:t>
      </w:r>
    </w:p>
    <w:p w14:paraId="1FE7C82F" w14:textId="77777777" w:rsidR="00C67731" w:rsidRPr="00C67731" w:rsidRDefault="00C67731" w:rsidP="00C67731">
      <w:pPr>
        <w:numPr>
          <w:ilvl w:val="0"/>
          <w:numId w:val="2"/>
        </w:numPr>
        <w:rPr>
          <w:lang w:val="it-IT"/>
        </w:rPr>
      </w:pPr>
      <w:r w:rsidRPr="00C67731">
        <w:rPr>
          <w:lang w:val="it-IT"/>
        </w:rPr>
        <w:t>L'ultima olimpiade invernale si è svolta a Beijing, la prossima sarà a Milano-Cortina.</w:t>
      </w:r>
    </w:p>
    <w:p w14:paraId="19F76E92" w14:textId="77777777" w:rsidR="00C67731" w:rsidRPr="00C67731" w:rsidRDefault="00C67731" w:rsidP="00C67731">
      <w:pPr>
        <w:numPr>
          <w:ilvl w:val="0"/>
          <w:numId w:val="2"/>
        </w:numPr>
        <w:rPr>
          <w:lang w:val="it-IT"/>
        </w:rPr>
      </w:pPr>
      <w:r w:rsidRPr="00C67731">
        <w:rPr>
          <w:lang w:val="it-IT"/>
        </w:rPr>
        <w:t>Esistono anche le Paralimpiadi per persone diversamente abili.</w:t>
      </w:r>
    </w:p>
    <w:p w14:paraId="378EBBAC" w14:textId="77777777" w:rsidR="00C67731" w:rsidRPr="00895FC4" w:rsidRDefault="00C67731" w:rsidP="00C67731">
      <w:pPr>
        <w:pStyle w:val="KeinLeerraum"/>
        <w:rPr>
          <w:rFonts w:ascii="Segoe UI Emoji" w:hAnsi="Segoe UI Emoji" w:cs="Segoe UI Emoji"/>
          <w:lang w:val="it-IT"/>
        </w:rPr>
      </w:pPr>
    </w:p>
    <w:p w14:paraId="3754BC96" w14:textId="77777777" w:rsidR="00C67731" w:rsidRPr="00895FC4" w:rsidRDefault="00C67731" w:rsidP="00C67731">
      <w:pPr>
        <w:pStyle w:val="KeinLeerraum"/>
        <w:rPr>
          <w:rFonts w:ascii="Segoe UI Emoji" w:hAnsi="Segoe UI Emoji" w:cs="Segoe UI Emoji"/>
          <w:lang w:val="it-IT"/>
        </w:rPr>
      </w:pPr>
    </w:p>
    <w:p w14:paraId="35CDAD4C" w14:textId="79C28AD3" w:rsidR="00C67731" w:rsidRDefault="00C67731" w:rsidP="00C67731">
      <w:pPr>
        <w:pStyle w:val="KeinLeerraum"/>
      </w:pPr>
      <w:r w:rsidRPr="00C67731">
        <w:rPr>
          <w:rFonts w:ascii="Segoe UI Emoji" w:hAnsi="Segoe UI Emoji" w:cs="Segoe UI Emoji"/>
        </w:rPr>
        <w:t>🏀</w:t>
      </w:r>
      <w:r w:rsidRPr="00C67731">
        <w:t xml:space="preserve"> Sport e Regole</w:t>
      </w:r>
    </w:p>
    <w:p w14:paraId="684D4EED" w14:textId="7199D6AD" w:rsidR="00C67731" w:rsidRPr="00C67731" w:rsidRDefault="00C67731" w:rsidP="00C67731">
      <w:pPr>
        <w:pStyle w:val="KeinLeerraum"/>
      </w:pPr>
      <w:r>
        <w:br/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2709"/>
        <w:gridCol w:w="3628"/>
        <w:gridCol w:w="4001"/>
      </w:tblGrid>
      <w:tr w:rsidR="00C67731" w:rsidRPr="00C67731" w14:paraId="682F7806" w14:textId="77777777" w:rsidTr="00C677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9BD13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Sport</w:t>
            </w:r>
          </w:p>
        </w:tc>
        <w:tc>
          <w:tcPr>
            <w:tcW w:w="0" w:type="auto"/>
            <w:hideMark/>
          </w:tcPr>
          <w:p w14:paraId="54378015" w14:textId="77777777" w:rsidR="00C67731" w:rsidRPr="00C67731" w:rsidRDefault="00C67731" w:rsidP="00C677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7731">
              <w:t>Regola</w:t>
            </w:r>
          </w:p>
        </w:tc>
        <w:tc>
          <w:tcPr>
            <w:tcW w:w="0" w:type="auto"/>
            <w:hideMark/>
          </w:tcPr>
          <w:p w14:paraId="70397AF8" w14:textId="77777777" w:rsidR="00C67731" w:rsidRPr="00C67731" w:rsidRDefault="00C67731" w:rsidP="00C6773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7731">
              <w:t>Attrezzatura</w:t>
            </w:r>
          </w:p>
        </w:tc>
      </w:tr>
      <w:tr w:rsidR="00C67731" w:rsidRPr="00C67731" w14:paraId="26641781" w14:textId="77777777" w:rsidTr="00C67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C68CF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Salvataggio</w:t>
            </w:r>
          </w:p>
        </w:tc>
        <w:tc>
          <w:tcPr>
            <w:tcW w:w="0" w:type="auto"/>
            <w:hideMark/>
          </w:tcPr>
          <w:p w14:paraId="5CED6C85" w14:textId="77777777" w:rsidR="00C67731" w:rsidRPr="00C67731" w:rsidRDefault="00C67731" w:rsidP="00C677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731">
              <w:t>3 tentativi</w:t>
            </w:r>
          </w:p>
        </w:tc>
        <w:tc>
          <w:tcPr>
            <w:tcW w:w="0" w:type="auto"/>
            <w:hideMark/>
          </w:tcPr>
          <w:p w14:paraId="1B690150" w14:textId="77777777" w:rsidR="00C67731" w:rsidRPr="00C67731" w:rsidRDefault="00C67731" w:rsidP="00C677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731">
              <w:t>Gesso</w:t>
            </w:r>
          </w:p>
        </w:tc>
      </w:tr>
      <w:tr w:rsidR="00C67731" w:rsidRPr="00C67731" w14:paraId="1145C684" w14:textId="77777777" w:rsidTr="00C67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6879A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Badminton</w:t>
            </w:r>
          </w:p>
        </w:tc>
        <w:tc>
          <w:tcPr>
            <w:tcW w:w="0" w:type="auto"/>
            <w:hideMark/>
          </w:tcPr>
          <w:p w14:paraId="6EED13AE" w14:textId="77777777" w:rsidR="00C67731" w:rsidRPr="00C67731" w:rsidRDefault="00C67731" w:rsidP="00C677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67731">
              <w:rPr>
                <w:lang w:val="it-IT"/>
              </w:rPr>
              <w:t>La palla non può essere fuori</w:t>
            </w:r>
          </w:p>
        </w:tc>
        <w:tc>
          <w:tcPr>
            <w:tcW w:w="0" w:type="auto"/>
            <w:hideMark/>
          </w:tcPr>
          <w:p w14:paraId="1818FA44" w14:textId="77777777" w:rsidR="00C67731" w:rsidRPr="00C67731" w:rsidRDefault="00C67731" w:rsidP="00C677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731">
              <w:t>Racchetta, volano</w:t>
            </w:r>
          </w:p>
        </w:tc>
      </w:tr>
      <w:tr w:rsidR="00C67731" w:rsidRPr="00C67731" w14:paraId="1841F2B2" w14:textId="77777777" w:rsidTr="00C67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D7831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Sci</w:t>
            </w:r>
          </w:p>
        </w:tc>
        <w:tc>
          <w:tcPr>
            <w:tcW w:w="0" w:type="auto"/>
            <w:hideMark/>
          </w:tcPr>
          <w:p w14:paraId="1758B929" w14:textId="77777777" w:rsidR="00C67731" w:rsidRPr="00C67731" w:rsidRDefault="00C67731" w:rsidP="00C677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67731">
              <w:rPr>
                <w:lang w:val="it-IT"/>
              </w:rPr>
              <w:t>Non devo saltare la porta</w:t>
            </w:r>
          </w:p>
        </w:tc>
        <w:tc>
          <w:tcPr>
            <w:tcW w:w="0" w:type="auto"/>
            <w:hideMark/>
          </w:tcPr>
          <w:p w14:paraId="41C406B4" w14:textId="77777777" w:rsidR="00C67731" w:rsidRPr="00C67731" w:rsidRDefault="00C67731" w:rsidP="00C677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731">
              <w:t>Sci, bastoncini, casco</w:t>
            </w:r>
          </w:p>
        </w:tc>
      </w:tr>
      <w:tr w:rsidR="00C67731" w:rsidRPr="00C67731" w14:paraId="43B2D748" w14:textId="77777777" w:rsidTr="00C67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85F32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Pallavolo</w:t>
            </w:r>
          </w:p>
        </w:tc>
        <w:tc>
          <w:tcPr>
            <w:tcW w:w="0" w:type="auto"/>
            <w:hideMark/>
          </w:tcPr>
          <w:p w14:paraId="1D38D469" w14:textId="77777777" w:rsidR="00C67731" w:rsidRPr="00C67731" w:rsidRDefault="00C67731" w:rsidP="00C677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67731">
              <w:rPr>
                <w:lang w:val="it-IT"/>
              </w:rPr>
              <w:t>Solo tocco una volta la palla</w:t>
            </w:r>
          </w:p>
        </w:tc>
        <w:tc>
          <w:tcPr>
            <w:tcW w:w="0" w:type="auto"/>
            <w:hideMark/>
          </w:tcPr>
          <w:p w14:paraId="2839926B" w14:textId="77777777" w:rsidR="00C67731" w:rsidRPr="00C67731" w:rsidRDefault="00C67731" w:rsidP="00C677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731">
              <w:t>Ginocchiere, pallone</w:t>
            </w:r>
          </w:p>
        </w:tc>
      </w:tr>
      <w:tr w:rsidR="00C67731" w:rsidRPr="00C67731" w14:paraId="7CB42DBF" w14:textId="77777777" w:rsidTr="00C67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9B8C7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Hockey</w:t>
            </w:r>
          </w:p>
        </w:tc>
        <w:tc>
          <w:tcPr>
            <w:tcW w:w="0" w:type="auto"/>
            <w:hideMark/>
          </w:tcPr>
          <w:p w14:paraId="0D32790C" w14:textId="77777777" w:rsidR="00C67731" w:rsidRPr="00C67731" w:rsidRDefault="00C67731" w:rsidP="00C677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67731">
              <w:rPr>
                <w:lang w:val="it-IT"/>
              </w:rPr>
              <w:t>Il puck non tocca la mano</w:t>
            </w:r>
          </w:p>
        </w:tc>
        <w:tc>
          <w:tcPr>
            <w:tcW w:w="0" w:type="auto"/>
            <w:hideMark/>
          </w:tcPr>
          <w:p w14:paraId="645A7129" w14:textId="77777777" w:rsidR="00C67731" w:rsidRPr="00C67731" w:rsidRDefault="00C67731" w:rsidP="00C677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731">
              <w:t>Guanti, bastone, pattini</w:t>
            </w:r>
          </w:p>
        </w:tc>
      </w:tr>
      <w:tr w:rsidR="00C67731" w:rsidRPr="00C67731" w14:paraId="16C878B6" w14:textId="77777777" w:rsidTr="00C67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C0242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Tennis</w:t>
            </w:r>
          </w:p>
        </w:tc>
        <w:tc>
          <w:tcPr>
            <w:tcW w:w="0" w:type="auto"/>
            <w:hideMark/>
          </w:tcPr>
          <w:p w14:paraId="29FF59D9" w14:textId="77777777" w:rsidR="00C67731" w:rsidRPr="00C67731" w:rsidRDefault="00C67731" w:rsidP="00C677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731">
              <w:t>Solo due tocchi</w:t>
            </w:r>
          </w:p>
        </w:tc>
        <w:tc>
          <w:tcPr>
            <w:tcW w:w="0" w:type="auto"/>
            <w:hideMark/>
          </w:tcPr>
          <w:p w14:paraId="44269254" w14:textId="77777777" w:rsidR="00C67731" w:rsidRPr="00C67731" w:rsidRDefault="00C67731" w:rsidP="00C677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731">
              <w:t>Racchetta, palline</w:t>
            </w:r>
          </w:p>
        </w:tc>
      </w:tr>
      <w:tr w:rsidR="00C67731" w:rsidRPr="00C67731" w14:paraId="52484DDF" w14:textId="77777777" w:rsidTr="00C67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B8994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Pallamano</w:t>
            </w:r>
          </w:p>
        </w:tc>
        <w:tc>
          <w:tcPr>
            <w:tcW w:w="0" w:type="auto"/>
            <w:hideMark/>
          </w:tcPr>
          <w:p w14:paraId="5269B3BA" w14:textId="77777777" w:rsidR="00C67731" w:rsidRPr="00C67731" w:rsidRDefault="00C67731" w:rsidP="00C677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67731">
              <w:rPr>
                <w:lang w:val="it-IT"/>
              </w:rPr>
              <w:t>Non entrare nei sei metri</w:t>
            </w:r>
          </w:p>
        </w:tc>
        <w:tc>
          <w:tcPr>
            <w:tcW w:w="0" w:type="auto"/>
            <w:hideMark/>
          </w:tcPr>
          <w:p w14:paraId="3C20D2EB" w14:textId="77777777" w:rsidR="00C67731" w:rsidRPr="00C67731" w:rsidRDefault="00C67731" w:rsidP="00C677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731">
              <w:t>Pallone, scarpe da indoor</w:t>
            </w:r>
          </w:p>
        </w:tc>
      </w:tr>
      <w:tr w:rsidR="00C67731" w:rsidRPr="00C67731" w14:paraId="6003C01A" w14:textId="77777777" w:rsidTr="00C67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04F4F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Basket</w:t>
            </w:r>
          </w:p>
        </w:tc>
        <w:tc>
          <w:tcPr>
            <w:tcW w:w="0" w:type="auto"/>
            <w:hideMark/>
          </w:tcPr>
          <w:p w14:paraId="4A4F67BC" w14:textId="77777777" w:rsidR="00C67731" w:rsidRPr="00C67731" w:rsidRDefault="00C67731" w:rsidP="00C677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731">
              <w:t>Solo palleggiare</w:t>
            </w:r>
          </w:p>
        </w:tc>
        <w:tc>
          <w:tcPr>
            <w:tcW w:w="0" w:type="auto"/>
            <w:hideMark/>
          </w:tcPr>
          <w:p w14:paraId="634B6F90" w14:textId="77777777" w:rsidR="00C67731" w:rsidRPr="00C67731" w:rsidRDefault="00C67731" w:rsidP="00C677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731">
              <w:t>Scarpe alte, pallone</w:t>
            </w:r>
          </w:p>
        </w:tc>
      </w:tr>
      <w:tr w:rsidR="00C67731" w:rsidRPr="00C67731" w14:paraId="09AFE960" w14:textId="77777777" w:rsidTr="00C67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D88A7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Snowboard</w:t>
            </w:r>
          </w:p>
        </w:tc>
        <w:tc>
          <w:tcPr>
            <w:tcW w:w="0" w:type="auto"/>
            <w:hideMark/>
          </w:tcPr>
          <w:p w14:paraId="55A03506" w14:textId="77777777" w:rsidR="00C67731" w:rsidRPr="00C67731" w:rsidRDefault="00C67731" w:rsidP="00C677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67731">
              <w:rPr>
                <w:lang w:val="it-IT"/>
              </w:rPr>
              <w:t>Non si può toccare la porta</w:t>
            </w:r>
          </w:p>
        </w:tc>
        <w:tc>
          <w:tcPr>
            <w:tcW w:w="0" w:type="auto"/>
            <w:hideMark/>
          </w:tcPr>
          <w:p w14:paraId="7E1F1685" w14:textId="77777777" w:rsidR="00C67731" w:rsidRPr="00C67731" w:rsidRDefault="00C67731" w:rsidP="00C6773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7731">
              <w:t>Snowboard, casco</w:t>
            </w:r>
          </w:p>
        </w:tc>
      </w:tr>
      <w:tr w:rsidR="00C67731" w:rsidRPr="00C67731" w14:paraId="0926E4FD" w14:textId="77777777" w:rsidTr="00C67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8C17F" w14:textId="77777777" w:rsidR="00C67731" w:rsidRPr="00C67731" w:rsidRDefault="00C67731" w:rsidP="00C67731">
            <w:pPr>
              <w:spacing w:after="160" w:line="278" w:lineRule="auto"/>
            </w:pPr>
            <w:r w:rsidRPr="00C67731">
              <w:t>Ginnastica artistica</w:t>
            </w:r>
          </w:p>
        </w:tc>
        <w:tc>
          <w:tcPr>
            <w:tcW w:w="0" w:type="auto"/>
            <w:hideMark/>
          </w:tcPr>
          <w:p w14:paraId="4B43F2C3" w14:textId="77777777" w:rsidR="00C67731" w:rsidRPr="00C67731" w:rsidRDefault="00C67731" w:rsidP="00C677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67731">
              <w:rPr>
                <w:lang w:val="it-IT"/>
              </w:rPr>
              <w:t>Non cadere con il corpo</w:t>
            </w:r>
          </w:p>
        </w:tc>
        <w:tc>
          <w:tcPr>
            <w:tcW w:w="0" w:type="auto"/>
            <w:hideMark/>
          </w:tcPr>
          <w:p w14:paraId="08C50393" w14:textId="77777777" w:rsidR="00C67731" w:rsidRPr="00C67731" w:rsidRDefault="00C67731" w:rsidP="00C6773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731">
              <w:t>Tappeto, abbigliamento sportivo</w:t>
            </w:r>
          </w:p>
        </w:tc>
      </w:tr>
    </w:tbl>
    <w:p w14:paraId="49DFD066" w14:textId="175FF771" w:rsidR="00DB75F7" w:rsidRPr="00686D30" w:rsidRDefault="00DB75F7" w:rsidP="00C67731"/>
    <w:sectPr w:rsidR="00DB75F7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4C03D" w14:textId="77777777" w:rsidR="006F0713" w:rsidRDefault="006F0713" w:rsidP="001D7A24">
      <w:pPr>
        <w:spacing w:after="0" w:line="240" w:lineRule="auto"/>
      </w:pPr>
      <w:r>
        <w:separator/>
      </w:r>
    </w:p>
  </w:endnote>
  <w:endnote w:type="continuationSeparator" w:id="0">
    <w:p w14:paraId="51E564B7" w14:textId="77777777" w:rsidR="006F0713" w:rsidRDefault="006F0713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5A5BB" w14:textId="77777777" w:rsidR="006F0713" w:rsidRDefault="006F0713" w:rsidP="001D7A24">
      <w:pPr>
        <w:spacing w:after="0" w:line="240" w:lineRule="auto"/>
      </w:pPr>
      <w:r>
        <w:separator/>
      </w:r>
    </w:p>
  </w:footnote>
  <w:footnote w:type="continuationSeparator" w:id="0">
    <w:p w14:paraId="2E526185" w14:textId="77777777" w:rsidR="006F0713" w:rsidRDefault="006F0713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E3E99" w14:textId="0D8C6F7B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C67731">
      <w:rPr>
        <w:color w:val="0070C0"/>
        <w:sz w:val="20"/>
        <w:szCs w:val="20"/>
      </w:rPr>
      <w:t>03.11.2025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B6145"/>
    <w:multiLevelType w:val="multilevel"/>
    <w:tmpl w:val="9E5E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E5C27"/>
    <w:multiLevelType w:val="multilevel"/>
    <w:tmpl w:val="1D20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70804"/>
    <w:multiLevelType w:val="multilevel"/>
    <w:tmpl w:val="894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845508">
    <w:abstractNumId w:val="0"/>
  </w:num>
  <w:num w:numId="2" w16cid:durableId="192694825">
    <w:abstractNumId w:val="1"/>
  </w:num>
  <w:num w:numId="3" w16cid:durableId="787309763">
    <w:abstractNumId w:val="2"/>
  </w:num>
  <w:num w:numId="4" w16cid:durableId="2103647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31"/>
    <w:rsid w:val="00113808"/>
    <w:rsid w:val="001D7A24"/>
    <w:rsid w:val="003F52EB"/>
    <w:rsid w:val="004044E4"/>
    <w:rsid w:val="00561A7D"/>
    <w:rsid w:val="005E4AC6"/>
    <w:rsid w:val="006564F9"/>
    <w:rsid w:val="0068234E"/>
    <w:rsid w:val="00686D30"/>
    <w:rsid w:val="006B2766"/>
    <w:rsid w:val="006F0713"/>
    <w:rsid w:val="00895FC4"/>
    <w:rsid w:val="00920C97"/>
    <w:rsid w:val="009B254F"/>
    <w:rsid w:val="00A444F9"/>
    <w:rsid w:val="00C34A63"/>
    <w:rsid w:val="00C51E7D"/>
    <w:rsid w:val="00C67731"/>
    <w:rsid w:val="00DB75F7"/>
    <w:rsid w:val="00DC4319"/>
    <w:rsid w:val="00E569F5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662B0"/>
  <w15:chartTrackingRefBased/>
  <w15:docId w15:val="{58F00A04-67DC-4DD0-BE60-B66EC024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table" w:styleId="Gitternetztabelle4Akzent4">
    <w:name w:val="Grid Table 4 Accent 4"/>
    <w:basedOn w:val="NormaleTabelle"/>
    <w:uiPriority w:val="49"/>
    <w:rsid w:val="00C6773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246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3</cp:revision>
  <dcterms:created xsi:type="dcterms:W3CDTF">2025-11-03T14:23:00Z</dcterms:created>
  <dcterms:modified xsi:type="dcterms:W3CDTF">2025-11-03T19:23:00Z</dcterms:modified>
</cp:coreProperties>
</file>