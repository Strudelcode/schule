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2B21" w14:textId="5EFDA291" w:rsidR="000155BC" w:rsidRPr="000155BC" w:rsidRDefault="000155BC" w:rsidP="00487104"/>
    <w:p w14:paraId="314B25C7" w14:textId="40DA6258" w:rsidR="00103647" w:rsidRPr="00103647" w:rsidRDefault="00103647" w:rsidP="00103647">
      <w:pPr>
        <w:pStyle w:val="berschrift2"/>
      </w:pPr>
      <w:r w:rsidRPr="00103647">
        <w:t>Konrad Zuse: Der Erfinder des Computers</w:t>
      </w:r>
    </w:p>
    <w:p w14:paraId="51A95EDD" w14:textId="0D347324" w:rsidR="00263BD8" w:rsidRPr="00263BD8" w:rsidRDefault="00263BD8" w:rsidP="00263BD8">
      <w:pPr>
        <w:rPr>
          <w:b/>
          <w:bCs/>
        </w:rPr>
      </w:pPr>
    </w:p>
    <w:p w14:paraId="69A92BC2" w14:textId="65B697BC" w:rsidR="00263BD8" w:rsidRPr="00263BD8" w:rsidRDefault="00263BD8" w:rsidP="00263BD8">
      <w:r w:rsidRPr="00263BD8">
        <w:t xml:space="preserve">In meinem Referat geht es um Konrad Zuse, einen der wichtigsten Erfinder der gesamten Computergeschichte. Computer </w:t>
      </w:r>
      <w:r w:rsidR="0021652C">
        <w:t xml:space="preserve">sind </w:t>
      </w:r>
      <w:proofErr w:type="gramStart"/>
      <w:r w:rsidRPr="00263BD8">
        <w:t>wirklich überall</w:t>
      </w:r>
      <w:proofErr w:type="gramEnd"/>
      <w:r w:rsidRPr="00263BD8">
        <w:t xml:space="preserve">: Beim Gaming, beim Lernen, beim Surfen im Internet, in Autos, Flugzeugen, Ampeln, Krankenhäusern und sogar in Kühlschränken oder Waschmaschinen. Alles, was unser modernes Leben ausmacht, basiert auf elektronischen Schaltungen, Software und digitalen Informationen. Er </w:t>
      </w:r>
      <w:r w:rsidR="000838F0">
        <w:t xml:space="preserve">war ein Deutscher Erfinder. Er </w:t>
      </w:r>
      <w:r w:rsidRPr="00263BD8">
        <w:t xml:space="preserve">hat fast völlig </w:t>
      </w:r>
      <w:proofErr w:type="gramStart"/>
      <w:r w:rsidRPr="00263BD8">
        <w:t>alleine</w:t>
      </w:r>
      <w:proofErr w:type="gramEnd"/>
      <w:r w:rsidRPr="00263BD8">
        <w:t xml:space="preserve"> die Grundlagen geschaffen, auf denen unsere heutigen Computer basieren</w:t>
      </w:r>
      <w:r w:rsidR="000838F0">
        <w:t>.</w:t>
      </w:r>
    </w:p>
    <w:p w14:paraId="1A00ABC3" w14:textId="6DC82F9B" w:rsidR="00263BD8" w:rsidRPr="00263BD8" w:rsidRDefault="00263BD8" w:rsidP="00263BD8">
      <w:r w:rsidRPr="00263BD8">
        <w:t xml:space="preserve">Konrad Zuse wurde am 1910 in Berlin geboren. Schon als Kind war er unglaublich technikbegeistert. Er baute Modelle und hatte ein Talent dafür, kreative Lösungen zu finden. Trotzdem studierte er zunächst Bauingenieurwesen. Das klingt im ersten Moment nicht nach Computern, bedeutet aber vor allem eines: </w:t>
      </w:r>
      <w:proofErr w:type="gramStart"/>
      <w:r w:rsidRPr="00263BD8">
        <w:t>extrem viel</w:t>
      </w:r>
      <w:proofErr w:type="gramEnd"/>
      <w:r w:rsidRPr="00263BD8">
        <w:t xml:space="preserve"> Mathematik und unendlich viele Rechenaufgaben. Genau diese Aufgaben nervten ihn so sehr, dass er begann, darüber nachzudenken, wie man das automatisieren könnte. Er stellte sich die Frage: „Warum sollte ich das alles selbst rechnen, wenn eine Maschine das viel schneller und fehlerfrei könnte?“ Diese Idee zeigt, wie modern sein Denken war. Zuse wollte nicht nur Probleme lösen, er wollte sie </w:t>
      </w:r>
      <w:r w:rsidRPr="00263BD8">
        <w:rPr>
          <w:i/>
          <w:iCs/>
        </w:rPr>
        <w:t>automatisieren</w:t>
      </w:r>
      <w:r w:rsidRPr="00263BD8">
        <w:t xml:space="preserve"> – ein Gedanke, der heute selbstverständlich ist, damals aber revolutionär war.</w:t>
      </w:r>
    </w:p>
    <w:p w14:paraId="26CA1C1A" w14:textId="77777777" w:rsidR="00263BD8" w:rsidRPr="00263BD8" w:rsidRDefault="00263BD8" w:rsidP="00263BD8">
      <w:r w:rsidRPr="00263BD8">
        <w:t>Zwischen 1936 und 1941 baute Zuse seine ersten drei Maschinen: die Z1, Z2 und Z3.</w:t>
      </w:r>
    </w:p>
    <w:p w14:paraId="32A4D721" w14:textId="47510840" w:rsidR="00263BD8" w:rsidRPr="00263BD8" w:rsidRDefault="00263BD8" w:rsidP="00263BD8">
      <w:r w:rsidRPr="00263BD8">
        <w:t xml:space="preserve">Die </w:t>
      </w:r>
      <w:r w:rsidRPr="00263BD8">
        <w:rPr>
          <w:b/>
          <w:bCs/>
        </w:rPr>
        <w:t>Z1</w:t>
      </w:r>
      <w:r w:rsidRPr="00263BD8">
        <w:t xml:space="preserve"> entstand in seinem Wohnzimmer! Sie bestand aus etwa 30.000 einzelnen Teilen. </w:t>
      </w:r>
      <w:r w:rsidR="001C4C75">
        <w:t>Viele Teile</w:t>
      </w:r>
      <w:r w:rsidRPr="00263BD8">
        <w:t xml:space="preserve"> klemmte</w:t>
      </w:r>
      <w:r w:rsidR="001C4C75">
        <w:t>n</w:t>
      </w:r>
      <w:r w:rsidRPr="00263BD8">
        <w:t xml:space="preserve"> und </w:t>
      </w:r>
      <w:r w:rsidR="001C4C75">
        <w:t xml:space="preserve">funktionierten </w:t>
      </w:r>
      <w:r w:rsidRPr="00263BD8">
        <w:t>nicht zuverlässig. Viele Experten sagen heute, dass die Z1 die „Geburtsstunde des modernen Rechners“ war.</w:t>
      </w:r>
    </w:p>
    <w:p w14:paraId="737FE999" w14:textId="74BE0BE3" w:rsidR="00263BD8" w:rsidRPr="00263BD8" w:rsidRDefault="00263BD8" w:rsidP="00263BD8">
      <w:r w:rsidRPr="00263BD8">
        <w:t xml:space="preserve">Der große Durchbruch war jedoch die </w:t>
      </w:r>
      <w:r w:rsidRPr="00263BD8">
        <w:rPr>
          <w:b/>
          <w:bCs/>
        </w:rPr>
        <w:t>Z3</w:t>
      </w:r>
      <w:r w:rsidRPr="00263BD8">
        <w:t xml:space="preserve"> im Jahr 1941. Sie gilt heute als der erste voll funktionsfähige, frei programmierbare Computer der Welt. Die Z3 arbeitete bereits vollständig mit dem Binärsystem, also mit 0 und 1 – </w:t>
      </w:r>
      <w:proofErr w:type="spellStart"/>
      <w:r w:rsidRPr="00263BD8">
        <w:t>genau so</w:t>
      </w:r>
      <w:proofErr w:type="spellEnd"/>
      <w:r w:rsidRPr="00263BD8">
        <w:t xml:space="preserve"> wie jeder moderne Computer, jedes Smartphone und jede Spielkonsole. Obwohl die Z3 im Zweiten Weltkrieg zerstört wurde, wurde sie später rekonstruiert und gilt als einer der wichtigsten Meilensteine der Technikgeschichte.</w:t>
      </w:r>
    </w:p>
    <w:p w14:paraId="0D31957C" w14:textId="75DF6D67" w:rsidR="00263BD8" w:rsidRPr="00263BD8" w:rsidRDefault="00263BD8" w:rsidP="00263BD8">
      <w:r w:rsidRPr="00263BD8">
        <w:t xml:space="preserve">Der Krieg machte Zuses Arbeit </w:t>
      </w:r>
      <w:proofErr w:type="gramStart"/>
      <w:r w:rsidRPr="00263BD8">
        <w:t>extrem schwierig</w:t>
      </w:r>
      <w:proofErr w:type="gramEnd"/>
      <w:r w:rsidRPr="00263BD8">
        <w:t xml:space="preserve">. Er hatte kaum Geld, die Politik zeigte wenig Interesse und viele seiner frühen Maschinen wurden durch Bomben vernichtet. Trotzdem gab Konrad nie auf. Sein Motto war: </w:t>
      </w:r>
      <w:r w:rsidRPr="00263BD8">
        <w:rPr>
          <w:b/>
          <w:bCs/>
        </w:rPr>
        <w:t xml:space="preserve">„Nicht reden – </w:t>
      </w:r>
      <w:r w:rsidRPr="00263BD8">
        <w:rPr>
          <w:b/>
          <w:bCs/>
        </w:rPr>
        <w:lastRenderedPageBreak/>
        <w:t>machen.“</w:t>
      </w:r>
      <w:r w:rsidRPr="00263BD8">
        <w:t xml:space="preserve"> Dieses Motto begleitete ihn sein ganzes Leben und beschreibt perfekt, wie er arbeitete: Er wartete nicht auf Unterstützung, sondern machte einfach weiter, egal wie schwer die Bedingungen waren.</w:t>
      </w:r>
    </w:p>
    <w:p w14:paraId="4240761C" w14:textId="2678D5F1" w:rsidR="00263BD8" w:rsidRPr="00263BD8" w:rsidRDefault="00263BD8" w:rsidP="00263BD8">
      <w:r w:rsidRPr="00263BD8">
        <w:t xml:space="preserve">Nach dem Krieg gründete Zuse im Jahr 1949 die </w:t>
      </w:r>
      <w:r w:rsidRPr="00263BD8">
        <w:rPr>
          <w:b/>
          <w:bCs/>
        </w:rPr>
        <w:t>Zuse KG</w:t>
      </w:r>
      <w:r w:rsidRPr="00263BD8">
        <w:t xml:space="preserve">, die erste Computerfirma der Welt. Das war ein mutiger Schritt, denn damals wusste niemand, ob Computer überhaupt einmal ein Geschäft werden würden. Trotzdem entwickelte er dort viele neue Modelle. Die </w:t>
      </w:r>
      <w:r w:rsidRPr="00263BD8">
        <w:rPr>
          <w:b/>
          <w:bCs/>
        </w:rPr>
        <w:t>Z4</w:t>
      </w:r>
      <w:r w:rsidRPr="00263BD8">
        <w:t xml:space="preserve"> war so erfolgreich, dass sie an Universitäten verkauft wurde und dort jahrelang im Einsatz war. Besonders bedeutend war jedoch die </w:t>
      </w:r>
      <w:r w:rsidRPr="00263BD8">
        <w:rPr>
          <w:b/>
          <w:bCs/>
        </w:rPr>
        <w:t>Z22</w:t>
      </w:r>
      <w:r w:rsidRPr="00263BD8">
        <w:t>, der erste deutsche Computer mit Magnetkernspeicher. Dieser Speicher wird heute als Vorläufer des modernen RAMs betrachtet</w:t>
      </w:r>
      <w:r w:rsidR="00826B42">
        <w:t>.</w:t>
      </w:r>
    </w:p>
    <w:p w14:paraId="3DFFF5A0" w14:textId="546391A7" w:rsidR="00263BD8" w:rsidRPr="00263BD8" w:rsidRDefault="00263BD8" w:rsidP="00263BD8">
      <w:r w:rsidRPr="00263BD8">
        <w:t xml:space="preserve">Nur wenige wissen, dass Zuse auch der Erfinder der </w:t>
      </w:r>
      <w:r w:rsidRPr="00263BD8">
        <w:rPr>
          <w:b/>
          <w:bCs/>
        </w:rPr>
        <w:t>ersten höheren Programmiersprache der Welt</w:t>
      </w:r>
      <w:r w:rsidRPr="00263BD8">
        <w:t xml:space="preserve"> war: dem </w:t>
      </w:r>
      <w:r w:rsidRPr="00263BD8">
        <w:rPr>
          <w:b/>
          <w:bCs/>
        </w:rPr>
        <w:t>Plankalkül</w:t>
      </w:r>
      <w:r w:rsidRPr="00263BD8">
        <w:t>. Er entwickelte diese Sprache bereits 194</w:t>
      </w:r>
      <w:r w:rsidR="007A5372">
        <w:t>5</w:t>
      </w:r>
      <w:r w:rsidRPr="00263BD8">
        <w:t>. Viele der Ideen, die er darin beschrieben hat, findet man heute in modernen Sprachen wie Python, Java oder C++.</w:t>
      </w:r>
    </w:p>
    <w:p w14:paraId="1F7ED2B8" w14:textId="5F6A3235" w:rsidR="00263BD8" w:rsidRPr="00263BD8" w:rsidRDefault="00263BD8" w:rsidP="00263BD8">
      <w:r w:rsidRPr="00263BD8">
        <w:t xml:space="preserve">Doch wie funktionierten die Zuse-Computer eigentlich? Ganz grundlegend arbeitet ein Computer immer mit zwei Zuständen: </w:t>
      </w:r>
      <w:r w:rsidRPr="00263BD8">
        <w:rPr>
          <w:b/>
          <w:bCs/>
        </w:rPr>
        <w:t>an</w:t>
      </w:r>
      <w:r w:rsidRPr="00263BD8">
        <w:t xml:space="preserve"> und </w:t>
      </w:r>
      <w:r w:rsidRPr="00263BD8">
        <w:rPr>
          <w:b/>
          <w:bCs/>
        </w:rPr>
        <w:t>aus</w:t>
      </w:r>
      <w:r w:rsidRPr="00263BD8">
        <w:t xml:space="preserve">, oder technisch gesprochen </w:t>
      </w:r>
      <w:r w:rsidRPr="00263BD8">
        <w:rPr>
          <w:b/>
          <w:bCs/>
        </w:rPr>
        <w:t>1</w:t>
      </w:r>
      <w:r w:rsidRPr="00263BD8">
        <w:t xml:space="preserve"> und </w:t>
      </w:r>
      <w:r w:rsidRPr="00263BD8">
        <w:rPr>
          <w:b/>
          <w:bCs/>
        </w:rPr>
        <w:t>0</w:t>
      </w:r>
      <w:r w:rsidRPr="00263BD8">
        <w:t xml:space="preserve">. Daraus baut er alles auf: Zahlen, Buchstaben, Befehle und komplette Programme. In den frühen Maschinen wurden diese Zustände durch Relais hergestellt, also kleine Schalter, die man </w:t>
      </w:r>
      <w:r w:rsidR="00E13847">
        <w:t xml:space="preserve">sich </w:t>
      </w:r>
      <w:r w:rsidRPr="00263BD8">
        <w:t>wie winzige Lichtschalter vorstellen kann. Moderne Computer benutzen dafür Transistoren, die viel schneller und viel kleiner sind, aber das Prinzip ist immer noch exakt das gleiche wie bei Zuse.</w:t>
      </w:r>
    </w:p>
    <w:p w14:paraId="7EACB516" w14:textId="77777777" w:rsidR="00263BD8" w:rsidRPr="00263BD8" w:rsidRDefault="00263BD8" w:rsidP="00263BD8">
      <w:r w:rsidRPr="00263BD8">
        <w:t xml:space="preserve">Was viele außerdem nicht wissen: Konrad Zuse war nicht nur Erfinder, sondern auch </w:t>
      </w:r>
      <w:r w:rsidRPr="00263BD8">
        <w:rPr>
          <w:b/>
          <w:bCs/>
        </w:rPr>
        <w:t>Künstler</w:t>
      </w:r>
      <w:r w:rsidRPr="00263BD8">
        <w:t>. Er beschäftigte sich mit Computergrafik, bevor es überhaupt ein Wort dafür gab. Er war überzeugt, dass man Kunst und Technik verbinden könne – ein Gedanke, der heute durch KI-Kunst und digitale Medien aktueller ist als je zuvor.</w:t>
      </w:r>
    </w:p>
    <w:p w14:paraId="42ABF657" w14:textId="77777777" w:rsidR="00263BD8" w:rsidRPr="00263BD8" w:rsidRDefault="00263BD8" w:rsidP="00263BD8">
      <w:r w:rsidRPr="00263BD8">
        <w:t>Im Laufe seines Lebens veröffentlichte Zuse Bücher, hielt Vorträge und wurde weltweit geehrt. Er starb 1995 im Alter von 85 Jahren, doch sein Einfluss ist bis heute überall sichtbar. In Schulen, Universitäten und Museen wird er als einer der wichtigsten technischen Pioniere gefeiert.</w:t>
      </w:r>
    </w:p>
    <w:p w14:paraId="5A16506E" w14:textId="0A3F3CD3" w:rsidR="009220B8" w:rsidRDefault="009220B8" w:rsidP="00263BD8">
      <w:r>
        <w:br/>
      </w:r>
    </w:p>
    <w:p w14:paraId="0BE6C53C" w14:textId="4EA54BA5" w:rsidR="006F793B" w:rsidRDefault="009220B8" w:rsidP="003E009A">
      <w:r>
        <w:br w:type="page"/>
      </w:r>
    </w:p>
    <w:p w14:paraId="3466B3A3" w14:textId="77777777" w:rsidR="002A02D7" w:rsidRPr="00F23F84" w:rsidRDefault="002A02D7" w:rsidP="002A02D7">
      <w:pPr>
        <w:pStyle w:val="Listenabsatz"/>
        <w:numPr>
          <w:ilvl w:val="0"/>
          <w:numId w:val="45"/>
        </w:numPr>
        <w:rPr>
          <w:b/>
          <w:bCs/>
          <w:sz w:val="24"/>
          <w:szCs w:val="24"/>
        </w:rPr>
      </w:pPr>
      <w:r w:rsidRPr="00F23F84">
        <w:rPr>
          <w:b/>
          <w:i/>
          <w:sz w:val="24"/>
          <w:szCs w:val="24"/>
        </w:rPr>
        <w:lastRenderedPageBreak/>
        <w:t xml:space="preserve">CP. </w:t>
      </w:r>
      <w:r w:rsidRPr="00F23F84">
        <w:rPr>
          <w:sz w:val="24"/>
          <w:szCs w:val="24"/>
        </w:rPr>
        <w:t>Sind überall in…</w:t>
      </w:r>
    </w:p>
    <w:p w14:paraId="21AA9EA5" w14:textId="14E5C620" w:rsidR="0044155D" w:rsidRPr="009A2440" w:rsidRDefault="00EE12D3" w:rsidP="002A02D7">
      <w:pPr>
        <w:pStyle w:val="Listenabsatz"/>
        <w:numPr>
          <w:ilvl w:val="0"/>
          <w:numId w:val="45"/>
        </w:numPr>
        <w:rPr>
          <w:b/>
          <w:bCs/>
          <w:sz w:val="24"/>
          <w:szCs w:val="24"/>
        </w:rPr>
      </w:pPr>
      <w:r w:rsidRPr="009A2440">
        <w:rPr>
          <w:sz w:val="24"/>
          <w:szCs w:val="24"/>
        </w:rPr>
        <w:t xml:space="preserve">Elektronische </w:t>
      </w:r>
      <w:r w:rsidR="00E06AC0" w:rsidRPr="009A2440">
        <w:rPr>
          <w:sz w:val="24"/>
          <w:szCs w:val="24"/>
        </w:rPr>
        <w:t>Schaltungen</w:t>
      </w:r>
      <w:r w:rsidRPr="009A2440">
        <w:rPr>
          <w:sz w:val="24"/>
          <w:szCs w:val="24"/>
        </w:rPr>
        <w:t xml:space="preserve">, Softwaren &amp; digitale </w:t>
      </w:r>
      <w:r w:rsidR="00E06AC0" w:rsidRPr="009A2440">
        <w:rPr>
          <w:sz w:val="24"/>
          <w:szCs w:val="24"/>
        </w:rPr>
        <w:t>Informationen</w:t>
      </w:r>
    </w:p>
    <w:p w14:paraId="4C403CE6" w14:textId="5265C761" w:rsidR="00D77E22" w:rsidRPr="009A2440" w:rsidRDefault="00E06AC0" w:rsidP="002A02D7">
      <w:pPr>
        <w:pStyle w:val="Listenabsatz"/>
        <w:numPr>
          <w:ilvl w:val="0"/>
          <w:numId w:val="45"/>
        </w:numPr>
        <w:rPr>
          <w:sz w:val="24"/>
          <w:szCs w:val="24"/>
        </w:rPr>
      </w:pPr>
      <w:r>
        <w:rPr>
          <w:sz w:val="24"/>
          <w:szCs w:val="24"/>
        </w:rPr>
        <w:t>V</w:t>
      </w:r>
      <w:r w:rsidR="000611C2" w:rsidRPr="009A2440">
        <w:rPr>
          <w:sz w:val="24"/>
          <w:szCs w:val="24"/>
        </w:rPr>
        <w:t xml:space="preserve">öllig </w:t>
      </w:r>
      <w:r w:rsidR="00F23F84" w:rsidRPr="009A2440">
        <w:rPr>
          <w:sz w:val="24"/>
          <w:szCs w:val="24"/>
        </w:rPr>
        <w:t>allein die Grundlagen geschaffen</w:t>
      </w:r>
    </w:p>
    <w:p w14:paraId="073948F5" w14:textId="77777777" w:rsidR="00D21106" w:rsidRPr="009A2440" w:rsidRDefault="00D21106" w:rsidP="002A02D7">
      <w:pPr>
        <w:pStyle w:val="Listenabsatz"/>
        <w:numPr>
          <w:ilvl w:val="0"/>
          <w:numId w:val="45"/>
        </w:numPr>
        <w:rPr>
          <w:sz w:val="24"/>
          <w:szCs w:val="24"/>
        </w:rPr>
      </w:pPr>
      <w:r w:rsidRPr="009A2440">
        <w:rPr>
          <w:sz w:val="24"/>
          <w:szCs w:val="24"/>
        </w:rPr>
        <w:t xml:space="preserve">* </w:t>
      </w:r>
      <w:r w:rsidR="002B141D" w:rsidRPr="009A2440">
        <w:rPr>
          <w:sz w:val="24"/>
          <w:szCs w:val="24"/>
        </w:rPr>
        <w:t>19</w:t>
      </w:r>
      <w:r w:rsidRPr="009A2440">
        <w:rPr>
          <w:sz w:val="24"/>
          <w:szCs w:val="24"/>
        </w:rPr>
        <w:t>10 in Berlin</w:t>
      </w:r>
    </w:p>
    <w:p w14:paraId="28720102" w14:textId="72B6619A" w:rsidR="004D5C9A" w:rsidRPr="009A2440" w:rsidRDefault="004D5C9A" w:rsidP="002A02D7">
      <w:pPr>
        <w:pStyle w:val="Listenabsatz"/>
        <w:numPr>
          <w:ilvl w:val="0"/>
          <w:numId w:val="45"/>
        </w:numPr>
        <w:rPr>
          <w:sz w:val="24"/>
          <w:szCs w:val="24"/>
        </w:rPr>
      </w:pPr>
      <w:r w:rsidRPr="009A2440">
        <w:rPr>
          <w:sz w:val="24"/>
          <w:szCs w:val="24"/>
        </w:rPr>
        <w:t>Technik</w:t>
      </w:r>
      <w:r w:rsidR="00E06AC0">
        <w:rPr>
          <w:sz w:val="24"/>
          <w:szCs w:val="24"/>
        </w:rPr>
        <w:t xml:space="preserve"> </w:t>
      </w:r>
      <w:r w:rsidR="00E06AC0" w:rsidRPr="009A2440">
        <w:rPr>
          <w:sz w:val="24"/>
          <w:szCs w:val="24"/>
        </w:rPr>
        <w:t>begeistert</w:t>
      </w:r>
      <w:r w:rsidRPr="009A2440">
        <w:rPr>
          <w:sz w:val="24"/>
          <w:szCs w:val="24"/>
        </w:rPr>
        <w:t xml:space="preserve"> – Talent für kreative </w:t>
      </w:r>
      <w:r w:rsidR="00E06AC0" w:rsidRPr="009A2440">
        <w:rPr>
          <w:sz w:val="24"/>
          <w:szCs w:val="24"/>
        </w:rPr>
        <w:t>Lösungen</w:t>
      </w:r>
    </w:p>
    <w:p w14:paraId="3FABA9AF" w14:textId="77777777" w:rsidR="00CF1594" w:rsidRPr="009A2440" w:rsidRDefault="003A54EC" w:rsidP="002A02D7">
      <w:pPr>
        <w:pStyle w:val="Listenabsatz"/>
        <w:numPr>
          <w:ilvl w:val="0"/>
          <w:numId w:val="45"/>
        </w:numPr>
      </w:pPr>
      <w:r w:rsidRPr="009A2440">
        <w:rPr>
          <w:sz w:val="24"/>
          <w:szCs w:val="24"/>
        </w:rPr>
        <w:t>Studierte Bau Bauingen</w:t>
      </w:r>
      <w:r w:rsidR="008F0D74" w:rsidRPr="009A2440">
        <w:rPr>
          <w:sz w:val="24"/>
          <w:szCs w:val="24"/>
        </w:rPr>
        <w:t xml:space="preserve">ieurwesen </w:t>
      </w:r>
    </w:p>
    <w:p w14:paraId="2CAEC9F6" w14:textId="3F7EB76A" w:rsidR="00E31208" w:rsidRPr="009A2440" w:rsidRDefault="00FE5A01" w:rsidP="002A02D7">
      <w:pPr>
        <w:pStyle w:val="Listenabsatz"/>
        <w:numPr>
          <w:ilvl w:val="0"/>
          <w:numId w:val="45"/>
        </w:numPr>
        <w:rPr>
          <w:sz w:val="24"/>
          <w:szCs w:val="24"/>
        </w:rPr>
      </w:pPr>
      <w:r w:rsidRPr="009A2440">
        <w:rPr>
          <w:sz w:val="24"/>
          <w:szCs w:val="24"/>
        </w:rPr>
        <w:t>Mathe</w:t>
      </w:r>
      <w:r w:rsidR="00986F54" w:rsidRPr="009A2440">
        <w:rPr>
          <w:sz w:val="24"/>
          <w:szCs w:val="24"/>
        </w:rPr>
        <w:t xml:space="preserve"> aufgaben </w:t>
      </w:r>
      <w:r w:rsidR="0070384D" w:rsidRPr="009A2440">
        <w:rPr>
          <w:sz w:val="24"/>
          <w:szCs w:val="24"/>
        </w:rPr>
        <w:t>nervten</w:t>
      </w:r>
      <w:r w:rsidR="005B182B" w:rsidRPr="009A2440">
        <w:rPr>
          <w:sz w:val="24"/>
          <w:szCs w:val="24"/>
        </w:rPr>
        <w:t xml:space="preserve"> – dass er sich dacht</w:t>
      </w:r>
      <w:r w:rsidR="00020A19" w:rsidRPr="009A2440">
        <w:rPr>
          <w:sz w:val="24"/>
          <w:szCs w:val="24"/>
        </w:rPr>
        <w:t>e</w:t>
      </w:r>
      <w:r w:rsidR="00E31208" w:rsidRPr="009A2440">
        <w:rPr>
          <w:sz w:val="24"/>
          <w:szCs w:val="24"/>
        </w:rPr>
        <w:t>…</w:t>
      </w:r>
    </w:p>
    <w:p w14:paraId="03738ACA" w14:textId="77777777" w:rsidR="0096551D" w:rsidRPr="009A2440" w:rsidRDefault="0096551D" w:rsidP="002A02D7">
      <w:pPr>
        <w:pStyle w:val="Listenabsatz"/>
        <w:numPr>
          <w:ilvl w:val="0"/>
          <w:numId w:val="45"/>
        </w:numPr>
        <w:rPr>
          <w:sz w:val="24"/>
          <w:szCs w:val="24"/>
        </w:rPr>
      </w:pPr>
      <w:r w:rsidRPr="009A2440">
        <w:rPr>
          <w:sz w:val="24"/>
          <w:szCs w:val="24"/>
        </w:rPr>
        <w:t>Zeigte sein Modernes Denken</w:t>
      </w:r>
    </w:p>
    <w:p w14:paraId="3F931896" w14:textId="77777777" w:rsidR="00435E55" w:rsidRPr="00FE3F9C" w:rsidRDefault="004A0BE0" w:rsidP="002A02D7">
      <w:pPr>
        <w:pStyle w:val="Listenabsatz"/>
        <w:numPr>
          <w:ilvl w:val="0"/>
          <w:numId w:val="45"/>
        </w:numPr>
        <w:rPr>
          <w:sz w:val="24"/>
          <w:szCs w:val="24"/>
        </w:rPr>
      </w:pPr>
      <w:r w:rsidRPr="00FE3F9C">
        <w:rPr>
          <w:sz w:val="24"/>
          <w:szCs w:val="24"/>
        </w:rPr>
        <w:t>Nicht nur Probleme lösen</w:t>
      </w:r>
      <w:r w:rsidR="00435E55" w:rsidRPr="00FE3F9C">
        <w:rPr>
          <w:sz w:val="24"/>
          <w:szCs w:val="24"/>
        </w:rPr>
        <w:t xml:space="preserve"> – automatisieren </w:t>
      </w:r>
    </w:p>
    <w:p w14:paraId="286D16ED" w14:textId="55619250" w:rsidR="00E77A23" w:rsidRPr="00FE3F9C" w:rsidRDefault="00DF5576" w:rsidP="002A02D7">
      <w:pPr>
        <w:pStyle w:val="Listenabsatz"/>
        <w:numPr>
          <w:ilvl w:val="0"/>
          <w:numId w:val="45"/>
        </w:numPr>
        <w:rPr>
          <w:sz w:val="24"/>
          <w:szCs w:val="24"/>
        </w:rPr>
      </w:pPr>
      <w:r w:rsidRPr="00FE3F9C">
        <w:rPr>
          <w:sz w:val="24"/>
          <w:szCs w:val="24"/>
        </w:rPr>
        <w:t>1938 Z1</w:t>
      </w:r>
      <w:r w:rsidR="001020CC" w:rsidRPr="00FE3F9C">
        <w:rPr>
          <w:sz w:val="24"/>
          <w:szCs w:val="24"/>
        </w:rPr>
        <w:t xml:space="preserve"> im Wohnzimmer</w:t>
      </w:r>
      <w:r w:rsidR="00E77A23" w:rsidRPr="00FE3F9C">
        <w:rPr>
          <w:sz w:val="24"/>
          <w:szCs w:val="24"/>
        </w:rPr>
        <w:t xml:space="preserve"> – Geburtsstunde</w:t>
      </w:r>
    </w:p>
    <w:p w14:paraId="6D67D75C" w14:textId="6B737BE9" w:rsidR="009A2440" w:rsidRPr="00FE3F9C" w:rsidRDefault="0086563C" w:rsidP="002A02D7">
      <w:pPr>
        <w:pStyle w:val="Listenabsatz"/>
        <w:numPr>
          <w:ilvl w:val="0"/>
          <w:numId w:val="45"/>
        </w:numPr>
        <w:rPr>
          <w:sz w:val="24"/>
          <w:szCs w:val="24"/>
        </w:rPr>
      </w:pPr>
      <w:r w:rsidRPr="00FE3F9C">
        <w:rPr>
          <w:sz w:val="24"/>
          <w:szCs w:val="24"/>
        </w:rPr>
        <w:t>Z3</w:t>
      </w:r>
      <w:r w:rsidR="007E5C2C" w:rsidRPr="00FE3F9C">
        <w:rPr>
          <w:sz w:val="24"/>
          <w:szCs w:val="24"/>
        </w:rPr>
        <w:t xml:space="preserve"> 1941: </w:t>
      </w:r>
      <w:r w:rsidR="00E033EE" w:rsidRPr="00FE3F9C">
        <w:rPr>
          <w:sz w:val="24"/>
          <w:szCs w:val="24"/>
        </w:rPr>
        <w:t>erste</w:t>
      </w:r>
      <w:r w:rsidR="00FE3F9C">
        <w:rPr>
          <w:sz w:val="24"/>
          <w:szCs w:val="24"/>
        </w:rPr>
        <w:t>r</w:t>
      </w:r>
      <w:r w:rsidR="00E033EE" w:rsidRPr="00FE3F9C">
        <w:rPr>
          <w:sz w:val="24"/>
          <w:szCs w:val="24"/>
        </w:rPr>
        <w:t xml:space="preserve"> </w:t>
      </w:r>
      <w:r w:rsidR="00F8565B" w:rsidRPr="00FE3F9C">
        <w:rPr>
          <w:sz w:val="24"/>
          <w:szCs w:val="24"/>
        </w:rPr>
        <w:t xml:space="preserve">voll </w:t>
      </w:r>
      <w:r w:rsidR="00F8565B" w:rsidRPr="00FE3F9C">
        <w:rPr>
          <w:b/>
          <w:bCs/>
          <w:sz w:val="24"/>
          <w:szCs w:val="24"/>
        </w:rPr>
        <w:t>Funktionsfähige</w:t>
      </w:r>
      <w:r w:rsidR="001120EC" w:rsidRPr="00FE3F9C">
        <w:rPr>
          <w:sz w:val="24"/>
          <w:szCs w:val="24"/>
        </w:rPr>
        <w:t xml:space="preserve">, </w:t>
      </w:r>
      <w:r w:rsidR="001120EC" w:rsidRPr="00FE3F9C">
        <w:rPr>
          <w:b/>
          <w:bCs/>
          <w:sz w:val="24"/>
          <w:szCs w:val="24"/>
        </w:rPr>
        <w:t>Programmierbare</w:t>
      </w:r>
      <w:r w:rsidR="00E56BD1" w:rsidRPr="00FE3F9C">
        <w:rPr>
          <w:b/>
          <w:i/>
          <w:sz w:val="24"/>
          <w:szCs w:val="24"/>
        </w:rPr>
        <w:t xml:space="preserve"> CP.</w:t>
      </w:r>
      <w:r w:rsidR="009A2440" w:rsidRPr="00FE3F9C">
        <w:rPr>
          <w:b/>
          <w:i/>
          <w:sz w:val="24"/>
          <w:szCs w:val="24"/>
        </w:rPr>
        <w:t xml:space="preserve"> </w:t>
      </w:r>
      <w:r w:rsidR="009A2440" w:rsidRPr="00FE3F9C">
        <w:rPr>
          <w:sz w:val="24"/>
          <w:szCs w:val="24"/>
        </w:rPr>
        <w:t>der Welt</w:t>
      </w:r>
    </w:p>
    <w:p w14:paraId="7C86EEAE" w14:textId="2A2DB242" w:rsidR="00FE3F9C" w:rsidRPr="0019477E" w:rsidRDefault="00FE3F9C" w:rsidP="002A02D7">
      <w:pPr>
        <w:pStyle w:val="Listenabsatz"/>
        <w:numPr>
          <w:ilvl w:val="0"/>
          <w:numId w:val="45"/>
        </w:numPr>
        <w:rPr>
          <w:sz w:val="24"/>
          <w:szCs w:val="24"/>
        </w:rPr>
      </w:pPr>
      <w:r w:rsidRPr="00FE3F9C">
        <w:rPr>
          <w:sz w:val="24"/>
          <w:szCs w:val="24"/>
        </w:rPr>
        <w:t xml:space="preserve">Mit </w:t>
      </w:r>
      <w:r w:rsidRPr="00FE3F9C">
        <w:rPr>
          <w:b/>
          <w:bCs/>
          <w:sz w:val="24"/>
          <w:szCs w:val="24"/>
        </w:rPr>
        <w:t>Binärsystem</w:t>
      </w:r>
      <w:r w:rsidRPr="00FE3F9C">
        <w:rPr>
          <w:sz w:val="24"/>
          <w:szCs w:val="24"/>
        </w:rPr>
        <w:t xml:space="preserve"> – </w:t>
      </w:r>
      <w:r w:rsidRPr="00FE3F9C">
        <w:rPr>
          <w:b/>
          <w:bCs/>
          <w:sz w:val="24"/>
          <w:szCs w:val="24"/>
        </w:rPr>
        <w:t>0</w:t>
      </w:r>
      <w:r w:rsidRPr="00FE3F9C">
        <w:rPr>
          <w:sz w:val="24"/>
          <w:szCs w:val="24"/>
        </w:rPr>
        <w:t xml:space="preserve"> &amp; </w:t>
      </w:r>
      <w:r w:rsidRPr="00FE3F9C">
        <w:rPr>
          <w:b/>
          <w:bCs/>
          <w:sz w:val="24"/>
          <w:szCs w:val="24"/>
        </w:rPr>
        <w:t>1</w:t>
      </w:r>
      <w:r w:rsidR="0019477E">
        <w:rPr>
          <w:b/>
          <w:bCs/>
          <w:sz w:val="24"/>
          <w:szCs w:val="24"/>
        </w:rPr>
        <w:t xml:space="preserve"> </w:t>
      </w:r>
    </w:p>
    <w:p w14:paraId="7AB08FA1" w14:textId="5DB714BD" w:rsidR="0019477E" w:rsidRPr="00760391" w:rsidRDefault="008D3356" w:rsidP="002A02D7">
      <w:pPr>
        <w:pStyle w:val="Listenabsatz"/>
        <w:numPr>
          <w:ilvl w:val="0"/>
          <w:numId w:val="45"/>
        </w:numPr>
        <w:rPr>
          <w:sz w:val="24"/>
          <w:szCs w:val="24"/>
        </w:rPr>
      </w:pPr>
      <w:r>
        <w:rPr>
          <w:bCs/>
          <w:sz w:val="24"/>
          <w:szCs w:val="24"/>
        </w:rPr>
        <w:t xml:space="preserve">WK2 zerstört – später </w:t>
      </w:r>
      <w:r w:rsidR="0070384D">
        <w:rPr>
          <w:bCs/>
          <w:sz w:val="24"/>
          <w:szCs w:val="24"/>
        </w:rPr>
        <w:t>rekonstruiert</w:t>
      </w:r>
    </w:p>
    <w:p w14:paraId="4B52E789" w14:textId="013E61BC" w:rsidR="00760391" w:rsidRPr="00E72D18" w:rsidRDefault="00647A9F" w:rsidP="002A02D7">
      <w:pPr>
        <w:pStyle w:val="Listenabsatz"/>
        <w:numPr>
          <w:ilvl w:val="0"/>
          <w:numId w:val="45"/>
        </w:numPr>
        <w:rPr>
          <w:sz w:val="24"/>
          <w:szCs w:val="24"/>
        </w:rPr>
      </w:pPr>
      <w:r>
        <w:rPr>
          <w:bCs/>
          <w:sz w:val="24"/>
          <w:szCs w:val="24"/>
        </w:rPr>
        <w:t xml:space="preserve">WK2 für Zuse schwierig – </w:t>
      </w:r>
      <w:r w:rsidRPr="008755A1">
        <w:rPr>
          <w:b/>
          <w:sz w:val="24"/>
          <w:szCs w:val="24"/>
        </w:rPr>
        <w:t>wenig Geld</w:t>
      </w:r>
      <w:r>
        <w:rPr>
          <w:bCs/>
          <w:sz w:val="24"/>
          <w:szCs w:val="24"/>
        </w:rPr>
        <w:t xml:space="preserve">, </w:t>
      </w:r>
      <w:r w:rsidRPr="008755A1">
        <w:rPr>
          <w:b/>
          <w:sz w:val="24"/>
          <w:szCs w:val="24"/>
        </w:rPr>
        <w:t xml:space="preserve">Politik </w:t>
      </w:r>
      <w:proofErr w:type="gramStart"/>
      <w:r w:rsidR="003E2500" w:rsidRPr="008755A1">
        <w:rPr>
          <w:b/>
          <w:sz w:val="24"/>
          <w:szCs w:val="24"/>
        </w:rPr>
        <w:t>kein</w:t>
      </w:r>
      <w:r w:rsidR="003E2500">
        <w:rPr>
          <w:b/>
          <w:sz w:val="24"/>
          <w:szCs w:val="24"/>
        </w:rPr>
        <w:t>e</w:t>
      </w:r>
      <w:r w:rsidR="003E2500" w:rsidRPr="008755A1">
        <w:rPr>
          <w:b/>
          <w:sz w:val="24"/>
          <w:szCs w:val="24"/>
        </w:rPr>
        <w:t xml:space="preserve"> Interesse</w:t>
      </w:r>
      <w:proofErr w:type="gramEnd"/>
      <w:r w:rsidR="008755A1">
        <w:rPr>
          <w:bCs/>
          <w:sz w:val="24"/>
          <w:szCs w:val="24"/>
        </w:rPr>
        <w:t xml:space="preserve">, </w:t>
      </w:r>
      <w:r w:rsidR="008755A1" w:rsidRPr="008755A1">
        <w:rPr>
          <w:b/>
          <w:sz w:val="24"/>
          <w:szCs w:val="24"/>
        </w:rPr>
        <w:t>Maschinen zerbombt</w:t>
      </w:r>
    </w:p>
    <w:p w14:paraId="45DE1834" w14:textId="28DE94CD" w:rsidR="00E72D18" w:rsidRDefault="00E72D18" w:rsidP="002A02D7">
      <w:pPr>
        <w:pStyle w:val="Listenabsatz"/>
        <w:numPr>
          <w:ilvl w:val="0"/>
          <w:numId w:val="45"/>
        </w:numPr>
        <w:rPr>
          <w:sz w:val="24"/>
          <w:szCs w:val="24"/>
        </w:rPr>
      </w:pPr>
      <w:r>
        <w:rPr>
          <w:bCs/>
          <w:sz w:val="24"/>
          <w:szCs w:val="24"/>
        </w:rPr>
        <w:t>Machte Trotzdem weiter –</w:t>
      </w:r>
      <w:r>
        <w:rPr>
          <w:sz w:val="24"/>
          <w:szCs w:val="24"/>
        </w:rPr>
        <w:t xml:space="preserve"> </w:t>
      </w:r>
      <w:r>
        <w:rPr>
          <w:b/>
          <w:sz w:val="24"/>
          <w:szCs w:val="24"/>
        </w:rPr>
        <w:t>Nicht reden – machen</w:t>
      </w:r>
      <w:r>
        <w:rPr>
          <w:sz w:val="24"/>
          <w:szCs w:val="24"/>
        </w:rPr>
        <w:t xml:space="preserve"> – </w:t>
      </w:r>
      <w:r w:rsidR="00BA247D">
        <w:rPr>
          <w:sz w:val="24"/>
          <w:szCs w:val="24"/>
        </w:rPr>
        <w:t>beschrieb wie er arbeitete</w:t>
      </w:r>
    </w:p>
    <w:p w14:paraId="0BBD5AE0" w14:textId="6461FAC4" w:rsidR="00E72D18" w:rsidRDefault="00CA38CE" w:rsidP="002A02D7">
      <w:pPr>
        <w:pStyle w:val="Listenabsatz"/>
        <w:numPr>
          <w:ilvl w:val="0"/>
          <w:numId w:val="45"/>
        </w:numPr>
        <w:rPr>
          <w:sz w:val="24"/>
          <w:szCs w:val="24"/>
        </w:rPr>
      </w:pPr>
      <w:r>
        <w:rPr>
          <w:sz w:val="24"/>
          <w:szCs w:val="24"/>
        </w:rPr>
        <w:t xml:space="preserve">Wartete </w:t>
      </w:r>
      <w:r>
        <w:rPr>
          <w:b/>
          <w:sz w:val="24"/>
          <w:szCs w:val="24"/>
        </w:rPr>
        <w:t>nicht</w:t>
      </w:r>
      <w:r>
        <w:rPr>
          <w:sz w:val="24"/>
          <w:szCs w:val="24"/>
        </w:rPr>
        <w:t xml:space="preserve"> auf </w:t>
      </w:r>
      <w:proofErr w:type="gramStart"/>
      <w:r w:rsidR="003E2500">
        <w:rPr>
          <w:sz w:val="24"/>
          <w:szCs w:val="24"/>
        </w:rPr>
        <w:t>Hilfe</w:t>
      </w:r>
      <w:proofErr w:type="gramEnd"/>
      <w:r>
        <w:rPr>
          <w:sz w:val="24"/>
          <w:szCs w:val="24"/>
        </w:rPr>
        <w:t xml:space="preserve"> sondern </w:t>
      </w:r>
      <w:r>
        <w:rPr>
          <w:b/>
          <w:sz w:val="24"/>
          <w:szCs w:val="24"/>
        </w:rPr>
        <w:t>machte einfach</w:t>
      </w:r>
      <w:r w:rsidR="003E2500">
        <w:rPr>
          <w:sz w:val="24"/>
          <w:szCs w:val="24"/>
        </w:rPr>
        <w:t xml:space="preserve"> – egal wie seine Bedingungen waren</w:t>
      </w:r>
    </w:p>
    <w:p w14:paraId="707857D0" w14:textId="53A43201" w:rsidR="003E2500" w:rsidRDefault="002851CF" w:rsidP="002A02D7">
      <w:pPr>
        <w:pStyle w:val="Listenabsatz"/>
        <w:numPr>
          <w:ilvl w:val="0"/>
          <w:numId w:val="45"/>
        </w:numPr>
        <w:rPr>
          <w:sz w:val="24"/>
          <w:szCs w:val="24"/>
        </w:rPr>
      </w:pPr>
      <w:r>
        <w:rPr>
          <w:sz w:val="24"/>
          <w:szCs w:val="24"/>
        </w:rPr>
        <w:t xml:space="preserve">Nach WK2 gründete er die </w:t>
      </w:r>
      <w:r>
        <w:rPr>
          <w:b/>
          <w:sz w:val="24"/>
          <w:szCs w:val="24"/>
        </w:rPr>
        <w:t>Zuse KG</w:t>
      </w:r>
      <w:r>
        <w:rPr>
          <w:sz w:val="24"/>
          <w:szCs w:val="24"/>
        </w:rPr>
        <w:t xml:space="preserve"> – erste </w:t>
      </w:r>
      <w:r>
        <w:rPr>
          <w:b/>
          <w:i/>
          <w:sz w:val="24"/>
          <w:szCs w:val="24"/>
        </w:rPr>
        <w:t xml:space="preserve">CP. </w:t>
      </w:r>
      <w:r>
        <w:rPr>
          <w:sz w:val="24"/>
          <w:szCs w:val="24"/>
        </w:rPr>
        <w:t xml:space="preserve">Firma der </w:t>
      </w:r>
      <w:proofErr w:type="spellStart"/>
      <w:r>
        <w:rPr>
          <w:sz w:val="24"/>
          <w:szCs w:val="24"/>
        </w:rPr>
        <w:t>welt</w:t>
      </w:r>
      <w:proofErr w:type="spellEnd"/>
    </w:p>
    <w:p w14:paraId="12603F03" w14:textId="4AB0D326" w:rsidR="002851CF" w:rsidRDefault="00A14505" w:rsidP="002A02D7">
      <w:pPr>
        <w:pStyle w:val="Listenabsatz"/>
        <w:numPr>
          <w:ilvl w:val="0"/>
          <w:numId w:val="45"/>
        </w:numPr>
        <w:rPr>
          <w:sz w:val="24"/>
          <w:szCs w:val="24"/>
        </w:rPr>
      </w:pPr>
      <w:r>
        <w:rPr>
          <w:sz w:val="24"/>
          <w:szCs w:val="24"/>
        </w:rPr>
        <w:t xml:space="preserve">Mutig – keiner wusste ob </w:t>
      </w:r>
      <w:r>
        <w:rPr>
          <w:b/>
          <w:i/>
          <w:sz w:val="24"/>
          <w:szCs w:val="24"/>
        </w:rPr>
        <w:t xml:space="preserve">CP. </w:t>
      </w:r>
      <w:r>
        <w:rPr>
          <w:sz w:val="24"/>
          <w:szCs w:val="24"/>
        </w:rPr>
        <w:t xml:space="preserve">ein Geschäft </w:t>
      </w:r>
      <w:proofErr w:type="gramStart"/>
      <w:r>
        <w:rPr>
          <w:sz w:val="24"/>
          <w:szCs w:val="24"/>
        </w:rPr>
        <w:t>werden</w:t>
      </w:r>
      <w:proofErr w:type="gramEnd"/>
    </w:p>
    <w:p w14:paraId="4F37B494" w14:textId="0CFD51DE" w:rsidR="00A14505" w:rsidRPr="00C35967" w:rsidRDefault="00A14505" w:rsidP="002A02D7">
      <w:pPr>
        <w:pStyle w:val="Listenabsatz"/>
        <w:numPr>
          <w:ilvl w:val="0"/>
          <w:numId w:val="45"/>
        </w:numPr>
        <w:rPr>
          <w:sz w:val="24"/>
          <w:szCs w:val="24"/>
        </w:rPr>
      </w:pPr>
      <w:r>
        <w:rPr>
          <w:sz w:val="24"/>
          <w:szCs w:val="24"/>
        </w:rPr>
        <w:t xml:space="preserve">Baute viele </w:t>
      </w:r>
      <w:r w:rsidRPr="003D62A0">
        <w:rPr>
          <w:b/>
          <w:bCs/>
          <w:sz w:val="24"/>
          <w:szCs w:val="24"/>
        </w:rPr>
        <w:t>neue Modelle</w:t>
      </w:r>
      <w:r w:rsidR="003D62A0">
        <w:rPr>
          <w:sz w:val="24"/>
          <w:szCs w:val="24"/>
        </w:rPr>
        <w:t xml:space="preserve">… </w:t>
      </w:r>
      <w:r w:rsidR="003D62A0" w:rsidRPr="003D62A0">
        <w:rPr>
          <w:b/>
          <w:bCs/>
          <w:sz w:val="24"/>
          <w:szCs w:val="24"/>
        </w:rPr>
        <w:t>Z4</w:t>
      </w:r>
      <w:r w:rsidR="00B31800">
        <w:rPr>
          <w:sz w:val="24"/>
          <w:szCs w:val="24"/>
        </w:rPr>
        <w:t>,</w:t>
      </w:r>
      <w:r w:rsidR="003D62A0">
        <w:rPr>
          <w:sz w:val="24"/>
          <w:szCs w:val="24"/>
        </w:rPr>
        <w:t xml:space="preserve"> </w:t>
      </w:r>
      <w:r w:rsidR="003D62A0" w:rsidRPr="003D62A0">
        <w:rPr>
          <w:b/>
          <w:bCs/>
          <w:sz w:val="24"/>
          <w:szCs w:val="24"/>
        </w:rPr>
        <w:t>Z22</w:t>
      </w:r>
      <w:r w:rsidR="00B31800">
        <w:rPr>
          <w:b/>
          <w:bCs/>
          <w:sz w:val="24"/>
          <w:szCs w:val="24"/>
        </w:rPr>
        <w:t xml:space="preserve"> – </w:t>
      </w:r>
      <w:r w:rsidR="00B31800">
        <w:rPr>
          <w:bCs/>
          <w:sz w:val="24"/>
          <w:szCs w:val="24"/>
        </w:rPr>
        <w:t xml:space="preserve">erster </w:t>
      </w:r>
      <w:r w:rsidR="00B31800">
        <w:rPr>
          <w:b/>
          <w:bCs/>
          <w:i/>
          <w:sz w:val="24"/>
          <w:szCs w:val="24"/>
        </w:rPr>
        <w:t xml:space="preserve">CP. </w:t>
      </w:r>
      <w:r w:rsidR="00B31800">
        <w:rPr>
          <w:bCs/>
          <w:sz w:val="24"/>
          <w:szCs w:val="24"/>
        </w:rPr>
        <w:t>mit</w:t>
      </w:r>
      <w:r w:rsidR="00AB6DDC">
        <w:rPr>
          <w:bCs/>
          <w:sz w:val="24"/>
          <w:szCs w:val="24"/>
        </w:rPr>
        <w:t xml:space="preserve"> </w:t>
      </w:r>
      <w:r w:rsidR="00AB6DDC">
        <w:rPr>
          <w:b/>
          <w:bCs/>
          <w:sz w:val="24"/>
          <w:szCs w:val="24"/>
        </w:rPr>
        <w:t>Magnetkern</w:t>
      </w:r>
      <w:r w:rsidR="00E812E7">
        <w:rPr>
          <w:b/>
          <w:bCs/>
          <w:sz w:val="24"/>
          <w:szCs w:val="24"/>
        </w:rPr>
        <w:t>speicher</w:t>
      </w:r>
      <w:r w:rsidR="00E812E7">
        <w:rPr>
          <w:bCs/>
          <w:sz w:val="24"/>
          <w:szCs w:val="24"/>
        </w:rPr>
        <w:t xml:space="preserve"> – neue </w:t>
      </w:r>
      <w:r w:rsidR="00E812E7">
        <w:rPr>
          <w:b/>
          <w:bCs/>
          <w:sz w:val="24"/>
          <w:szCs w:val="24"/>
        </w:rPr>
        <w:t>RAMs</w:t>
      </w:r>
    </w:p>
    <w:p w14:paraId="59D892B5" w14:textId="4E4D4FF2" w:rsidR="00C35967" w:rsidRDefault="000E6E85" w:rsidP="002A02D7">
      <w:pPr>
        <w:pStyle w:val="Listenabsatz"/>
        <w:numPr>
          <w:ilvl w:val="0"/>
          <w:numId w:val="45"/>
        </w:numPr>
        <w:rPr>
          <w:sz w:val="24"/>
          <w:szCs w:val="24"/>
        </w:rPr>
      </w:pPr>
      <w:r>
        <w:rPr>
          <w:sz w:val="24"/>
          <w:szCs w:val="24"/>
        </w:rPr>
        <w:t xml:space="preserve">Erfinder der erst höheren Programmiersprache </w:t>
      </w:r>
      <w:r>
        <w:rPr>
          <w:b/>
          <w:sz w:val="24"/>
          <w:szCs w:val="24"/>
        </w:rPr>
        <w:t>Plankalkül</w:t>
      </w:r>
      <w:r w:rsidR="00642B60">
        <w:rPr>
          <w:b/>
          <w:sz w:val="24"/>
          <w:szCs w:val="24"/>
        </w:rPr>
        <w:t xml:space="preserve"> – 1945 </w:t>
      </w:r>
    </w:p>
    <w:p w14:paraId="51E65311" w14:textId="7BDB139D" w:rsidR="000E6E85" w:rsidRDefault="00642B60" w:rsidP="002A02D7">
      <w:pPr>
        <w:pStyle w:val="Listenabsatz"/>
        <w:numPr>
          <w:ilvl w:val="0"/>
          <w:numId w:val="45"/>
        </w:numPr>
        <w:rPr>
          <w:sz w:val="24"/>
          <w:szCs w:val="24"/>
        </w:rPr>
      </w:pPr>
      <w:r>
        <w:rPr>
          <w:sz w:val="24"/>
          <w:szCs w:val="24"/>
        </w:rPr>
        <w:t xml:space="preserve">Ideen von seiner </w:t>
      </w:r>
      <w:proofErr w:type="spellStart"/>
      <w:r>
        <w:rPr>
          <w:sz w:val="24"/>
          <w:szCs w:val="24"/>
        </w:rPr>
        <w:t>sprache</w:t>
      </w:r>
      <w:proofErr w:type="spellEnd"/>
      <w:r>
        <w:rPr>
          <w:sz w:val="24"/>
          <w:szCs w:val="24"/>
        </w:rPr>
        <w:t xml:space="preserve"> in vielen neuen: C++, Java…</w:t>
      </w:r>
    </w:p>
    <w:p w14:paraId="0996ACB4" w14:textId="44DB3FB1" w:rsidR="00642B60" w:rsidRDefault="00D4472B" w:rsidP="002A02D7">
      <w:pPr>
        <w:pStyle w:val="Listenabsatz"/>
        <w:numPr>
          <w:ilvl w:val="0"/>
          <w:numId w:val="45"/>
        </w:numPr>
        <w:rPr>
          <w:sz w:val="24"/>
          <w:szCs w:val="24"/>
        </w:rPr>
      </w:pPr>
      <w:r>
        <w:rPr>
          <w:b/>
          <w:i/>
          <w:sz w:val="24"/>
          <w:szCs w:val="24"/>
        </w:rPr>
        <w:t xml:space="preserve">CP. </w:t>
      </w:r>
      <w:r>
        <w:rPr>
          <w:sz w:val="24"/>
          <w:szCs w:val="24"/>
        </w:rPr>
        <w:t xml:space="preserve">haben 2 </w:t>
      </w:r>
      <w:proofErr w:type="spellStart"/>
      <w:r>
        <w:rPr>
          <w:sz w:val="24"/>
          <w:szCs w:val="24"/>
        </w:rPr>
        <w:t>modi</w:t>
      </w:r>
      <w:proofErr w:type="spellEnd"/>
      <w:r>
        <w:rPr>
          <w:sz w:val="24"/>
          <w:szCs w:val="24"/>
        </w:rPr>
        <w:t xml:space="preserve">: </w:t>
      </w:r>
      <w:r>
        <w:rPr>
          <w:b/>
          <w:sz w:val="24"/>
          <w:szCs w:val="24"/>
        </w:rPr>
        <w:t xml:space="preserve">An </w:t>
      </w:r>
      <w:r>
        <w:rPr>
          <w:sz w:val="24"/>
          <w:szCs w:val="24"/>
        </w:rPr>
        <w:t xml:space="preserve">&amp; </w:t>
      </w:r>
      <w:r>
        <w:rPr>
          <w:b/>
          <w:sz w:val="24"/>
          <w:szCs w:val="24"/>
        </w:rPr>
        <w:t>Aus</w:t>
      </w:r>
      <w:r>
        <w:rPr>
          <w:sz w:val="24"/>
          <w:szCs w:val="24"/>
        </w:rPr>
        <w:t xml:space="preserve"> </w:t>
      </w:r>
      <w:r w:rsidR="005944D7">
        <w:rPr>
          <w:sz w:val="24"/>
          <w:szCs w:val="24"/>
        </w:rPr>
        <w:t>–</w:t>
      </w:r>
      <w:r>
        <w:rPr>
          <w:sz w:val="24"/>
          <w:szCs w:val="24"/>
        </w:rPr>
        <w:t xml:space="preserve"> </w:t>
      </w:r>
      <w:r w:rsidR="005944D7">
        <w:rPr>
          <w:b/>
          <w:sz w:val="24"/>
          <w:szCs w:val="24"/>
        </w:rPr>
        <w:t xml:space="preserve">1 </w:t>
      </w:r>
      <w:r w:rsidR="005944D7">
        <w:rPr>
          <w:sz w:val="24"/>
          <w:szCs w:val="24"/>
        </w:rPr>
        <w:t xml:space="preserve">&amp; </w:t>
      </w:r>
      <w:r w:rsidR="005944D7">
        <w:rPr>
          <w:b/>
          <w:sz w:val="24"/>
          <w:szCs w:val="24"/>
        </w:rPr>
        <w:t xml:space="preserve">0 </w:t>
      </w:r>
      <w:r w:rsidR="00026AF1">
        <w:rPr>
          <w:sz w:val="24"/>
          <w:szCs w:val="24"/>
        </w:rPr>
        <w:t>–</w:t>
      </w:r>
      <w:r w:rsidR="005944D7">
        <w:rPr>
          <w:sz w:val="24"/>
          <w:szCs w:val="24"/>
        </w:rPr>
        <w:t xml:space="preserve"> </w:t>
      </w:r>
      <w:r w:rsidR="006335DD">
        <w:rPr>
          <w:sz w:val="24"/>
          <w:szCs w:val="24"/>
        </w:rPr>
        <w:t xml:space="preserve">dadurch entstehen: </w:t>
      </w:r>
      <w:r w:rsidR="006335DD">
        <w:rPr>
          <w:b/>
          <w:caps/>
          <w:sz w:val="24"/>
          <w:szCs w:val="24"/>
        </w:rPr>
        <w:t>B</w:t>
      </w:r>
      <w:r w:rsidR="006335DD">
        <w:rPr>
          <w:b/>
          <w:sz w:val="24"/>
          <w:szCs w:val="24"/>
        </w:rPr>
        <w:t>uchstaben, Zahlen</w:t>
      </w:r>
      <w:r w:rsidR="006335DD">
        <w:rPr>
          <w:sz w:val="24"/>
          <w:szCs w:val="24"/>
        </w:rPr>
        <w:t>…</w:t>
      </w:r>
    </w:p>
    <w:p w14:paraId="3D39856B" w14:textId="04C33ACE" w:rsidR="006335DD" w:rsidRDefault="00DF61C6" w:rsidP="002A02D7">
      <w:pPr>
        <w:pStyle w:val="Listenabsatz"/>
        <w:numPr>
          <w:ilvl w:val="0"/>
          <w:numId w:val="45"/>
        </w:numPr>
        <w:rPr>
          <w:sz w:val="24"/>
          <w:szCs w:val="24"/>
        </w:rPr>
      </w:pPr>
      <w:r>
        <w:rPr>
          <w:b/>
          <w:sz w:val="24"/>
          <w:szCs w:val="24"/>
        </w:rPr>
        <w:t xml:space="preserve">Zustände </w:t>
      </w:r>
      <w:r>
        <w:rPr>
          <w:sz w:val="24"/>
          <w:szCs w:val="24"/>
        </w:rPr>
        <w:t xml:space="preserve">Früher durch </w:t>
      </w:r>
      <w:r w:rsidRPr="00DF61C6">
        <w:rPr>
          <w:b/>
          <w:sz w:val="24"/>
          <w:szCs w:val="24"/>
        </w:rPr>
        <w:t>Relais</w:t>
      </w:r>
      <w:r>
        <w:rPr>
          <w:sz w:val="24"/>
          <w:szCs w:val="24"/>
        </w:rPr>
        <w:t xml:space="preserve"> </w:t>
      </w:r>
      <w:r w:rsidR="00040F12">
        <w:rPr>
          <w:sz w:val="24"/>
          <w:szCs w:val="24"/>
        </w:rPr>
        <w:t xml:space="preserve">– heute durch </w:t>
      </w:r>
      <w:r w:rsidR="00040F12">
        <w:rPr>
          <w:b/>
          <w:sz w:val="24"/>
          <w:szCs w:val="24"/>
        </w:rPr>
        <w:t>Transistoren</w:t>
      </w:r>
      <w:r w:rsidR="00040F12">
        <w:rPr>
          <w:sz w:val="24"/>
          <w:szCs w:val="24"/>
        </w:rPr>
        <w:t xml:space="preserve">(viel </w:t>
      </w:r>
      <w:r w:rsidR="00630E72">
        <w:rPr>
          <w:sz w:val="24"/>
          <w:szCs w:val="24"/>
        </w:rPr>
        <w:t>kleiner</w:t>
      </w:r>
      <w:r w:rsidR="00A6567E">
        <w:rPr>
          <w:sz w:val="24"/>
          <w:szCs w:val="24"/>
        </w:rPr>
        <w:t xml:space="preserve"> &amp; schneller)</w:t>
      </w:r>
    </w:p>
    <w:p w14:paraId="184B905F" w14:textId="1BD42EF9" w:rsidR="00A6567E" w:rsidRDefault="00A6567E" w:rsidP="002A02D7">
      <w:pPr>
        <w:pStyle w:val="Listenabsatz"/>
        <w:numPr>
          <w:ilvl w:val="0"/>
          <w:numId w:val="45"/>
        </w:numPr>
        <w:rPr>
          <w:sz w:val="24"/>
          <w:szCs w:val="24"/>
        </w:rPr>
      </w:pPr>
      <w:r>
        <w:rPr>
          <w:b/>
          <w:i/>
          <w:sz w:val="24"/>
          <w:szCs w:val="24"/>
        </w:rPr>
        <w:t>K.Z.</w:t>
      </w:r>
      <w:r>
        <w:rPr>
          <w:sz w:val="24"/>
          <w:szCs w:val="24"/>
        </w:rPr>
        <w:t xml:space="preserve"> war auch </w:t>
      </w:r>
      <w:r w:rsidR="002B09BD">
        <w:rPr>
          <w:b/>
          <w:sz w:val="24"/>
          <w:szCs w:val="24"/>
        </w:rPr>
        <w:t>Künstler</w:t>
      </w:r>
      <w:r w:rsidR="002B09BD">
        <w:rPr>
          <w:sz w:val="24"/>
          <w:szCs w:val="24"/>
        </w:rPr>
        <w:t xml:space="preserve"> – Beschäftigte sich mit</w:t>
      </w:r>
      <w:r w:rsidR="002B5DA1">
        <w:rPr>
          <w:sz w:val="24"/>
          <w:szCs w:val="24"/>
        </w:rPr>
        <w:t xml:space="preserve"> </w:t>
      </w:r>
      <w:r w:rsidR="002B5DA1">
        <w:rPr>
          <w:b/>
          <w:sz w:val="24"/>
          <w:szCs w:val="24"/>
        </w:rPr>
        <w:t>Computergrafiken</w:t>
      </w:r>
      <w:r w:rsidR="002B5DA1">
        <w:rPr>
          <w:sz w:val="24"/>
          <w:szCs w:val="24"/>
        </w:rPr>
        <w:t xml:space="preserve"> – bevor es </w:t>
      </w:r>
      <w:proofErr w:type="gramStart"/>
      <w:r w:rsidR="002B5DA1">
        <w:rPr>
          <w:sz w:val="24"/>
          <w:szCs w:val="24"/>
        </w:rPr>
        <w:t>begriff</w:t>
      </w:r>
      <w:proofErr w:type="gramEnd"/>
      <w:r w:rsidR="002B5DA1">
        <w:rPr>
          <w:sz w:val="24"/>
          <w:szCs w:val="24"/>
        </w:rPr>
        <w:t xml:space="preserve"> dafür gab</w:t>
      </w:r>
    </w:p>
    <w:p w14:paraId="57D23BB8" w14:textId="4B537B2F" w:rsidR="007C3990" w:rsidRDefault="007C3990" w:rsidP="002A02D7">
      <w:pPr>
        <w:pStyle w:val="Listenabsatz"/>
        <w:numPr>
          <w:ilvl w:val="0"/>
          <w:numId w:val="45"/>
        </w:numPr>
        <w:rPr>
          <w:sz w:val="24"/>
          <w:szCs w:val="24"/>
        </w:rPr>
      </w:pPr>
      <w:r>
        <w:rPr>
          <w:sz w:val="24"/>
          <w:szCs w:val="24"/>
        </w:rPr>
        <w:t xml:space="preserve">War </w:t>
      </w:r>
      <w:proofErr w:type="gramStart"/>
      <w:r>
        <w:rPr>
          <w:sz w:val="24"/>
          <w:szCs w:val="24"/>
        </w:rPr>
        <w:t>überzeugt</w:t>
      </w:r>
      <w:proofErr w:type="gramEnd"/>
      <w:r>
        <w:rPr>
          <w:sz w:val="24"/>
          <w:szCs w:val="24"/>
        </w:rPr>
        <w:t xml:space="preserve"> dass </w:t>
      </w:r>
      <w:r>
        <w:rPr>
          <w:b/>
          <w:sz w:val="24"/>
          <w:szCs w:val="24"/>
        </w:rPr>
        <w:t xml:space="preserve">Kunst </w:t>
      </w:r>
      <w:r>
        <w:rPr>
          <w:sz w:val="24"/>
          <w:szCs w:val="24"/>
        </w:rPr>
        <w:t xml:space="preserve">&amp; </w:t>
      </w:r>
      <w:r>
        <w:rPr>
          <w:b/>
          <w:sz w:val="24"/>
          <w:szCs w:val="24"/>
        </w:rPr>
        <w:t>Technik verbindbar</w:t>
      </w:r>
      <w:r>
        <w:rPr>
          <w:sz w:val="24"/>
          <w:szCs w:val="24"/>
        </w:rPr>
        <w:t xml:space="preserve"> ist</w:t>
      </w:r>
    </w:p>
    <w:p w14:paraId="4AE3E12E" w14:textId="77777777" w:rsidR="00FC79C4" w:rsidRPr="00FC79C4" w:rsidRDefault="00DB6335" w:rsidP="002A02D7">
      <w:pPr>
        <w:pStyle w:val="Listenabsatz"/>
        <w:numPr>
          <w:ilvl w:val="0"/>
          <w:numId w:val="45"/>
        </w:numPr>
        <w:rPr>
          <w:sz w:val="24"/>
          <w:szCs w:val="24"/>
        </w:rPr>
      </w:pPr>
      <w:r>
        <w:rPr>
          <w:sz w:val="24"/>
          <w:szCs w:val="24"/>
        </w:rPr>
        <w:t xml:space="preserve">Heute voll </w:t>
      </w:r>
      <w:proofErr w:type="gramStart"/>
      <w:r>
        <w:rPr>
          <w:sz w:val="24"/>
          <w:szCs w:val="24"/>
        </w:rPr>
        <w:t>Aktuell</w:t>
      </w:r>
      <w:proofErr w:type="gramEnd"/>
      <w:r>
        <w:rPr>
          <w:sz w:val="24"/>
          <w:szCs w:val="24"/>
        </w:rPr>
        <w:t xml:space="preserve"> durch </w:t>
      </w:r>
      <w:r>
        <w:rPr>
          <w:b/>
          <w:sz w:val="24"/>
          <w:szCs w:val="24"/>
        </w:rPr>
        <w:t>KI-Kunst</w:t>
      </w:r>
      <w:r>
        <w:rPr>
          <w:sz w:val="24"/>
          <w:szCs w:val="24"/>
        </w:rPr>
        <w:t xml:space="preserve"> &amp; </w:t>
      </w:r>
      <w:r>
        <w:rPr>
          <w:b/>
          <w:sz w:val="24"/>
          <w:szCs w:val="24"/>
        </w:rPr>
        <w:t>Digitale Medien</w:t>
      </w:r>
    </w:p>
    <w:p w14:paraId="05613E4F" w14:textId="77777777" w:rsidR="00AD1625" w:rsidRDefault="00886123" w:rsidP="002A02D7">
      <w:pPr>
        <w:pStyle w:val="Listenabsatz"/>
        <w:numPr>
          <w:ilvl w:val="0"/>
          <w:numId w:val="45"/>
        </w:numPr>
        <w:rPr>
          <w:sz w:val="24"/>
          <w:szCs w:val="24"/>
        </w:rPr>
      </w:pPr>
      <w:r>
        <w:rPr>
          <w:sz w:val="24"/>
          <w:szCs w:val="24"/>
        </w:rPr>
        <w:t>V</w:t>
      </w:r>
      <w:r w:rsidR="00451336">
        <w:rPr>
          <w:sz w:val="24"/>
          <w:szCs w:val="24"/>
        </w:rPr>
        <w:t>eröffentliche</w:t>
      </w:r>
      <w:r>
        <w:rPr>
          <w:sz w:val="24"/>
          <w:szCs w:val="24"/>
        </w:rPr>
        <w:t xml:space="preserve"> in seinem Leben: </w:t>
      </w:r>
      <w:r>
        <w:rPr>
          <w:b/>
          <w:sz w:val="24"/>
          <w:szCs w:val="24"/>
        </w:rPr>
        <w:t>Bücher</w:t>
      </w:r>
      <w:r>
        <w:rPr>
          <w:sz w:val="24"/>
          <w:szCs w:val="24"/>
        </w:rPr>
        <w:t xml:space="preserve">, hielt </w:t>
      </w:r>
      <w:r>
        <w:rPr>
          <w:b/>
          <w:sz w:val="24"/>
          <w:szCs w:val="24"/>
        </w:rPr>
        <w:t>Vort</w:t>
      </w:r>
      <w:r w:rsidR="00C61183">
        <w:rPr>
          <w:b/>
          <w:sz w:val="24"/>
          <w:szCs w:val="24"/>
        </w:rPr>
        <w:t>räge</w:t>
      </w:r>
      <w:r w:rsidR="00AD1625">
        <w:rPr>
          <w:b/>
          <w:sz w:val="24"/>
          <w:szCs w:val="24"/>
        </w:rPr>
        <w:t xml:space="preserve"> </w:t>
      </w:r>
      <w:r w:rsidR="00AD1625">
        <w:rPr>
          <w:sz w:val="24"/>
          <w:szCs w:val="24"/>
        </w:rPr>
        <w:t xml:space="preserve">&amp; wurde </w:t>
      </w:r>
      <w:proofErr w:type="gramStart"/>
      <w:r w:rsidR="00AD1625">
        <w:rPr>
          <w:b/>
          <w:sz w:val="24"/>
          <w:szCs w:val="24"/>
        </w:rPr>
        <w:t>Weltweit</w:t>
      </w:r>
      <w:proofErr w:type="gramEnd"/>
      <w:r w:rsidR="00AD1625">
        <w:rPr>
          <w:b/>
          <w:sz w:val="24"/>
          <w:szCs w:val="24"/>
        </w:rPr>
        <w:t xml:space="preserve"> geehrt</w:t>
      </w:r>
    </w:p>
    <w:p w14:paraId="1CC56CC7" w14:textId="77777777" w:rsidR="007707B9" w:rsidRDefault="00AD1625" w:rsidP="002A02D7">
      <w:pPr>
        <w:pStyle w:val="Listenabsatz"/>
        <w:numPr>
          <w:ilvl w:val="0"/>
          <w:numId w:val="45"/>
        </w:numPr>
        <w:rPr>
          <w:sz w:val="24"/>
          <w:szCs w:val="24"/>
        </w:rPr>
      </w:pPr>
      <w:r>
        <w:rPr>
          <w:sz w:val="24"/>
          <w:szCs w:val="24"/>
        </w:rPr>
        <w:t xml:space="preserve">Starb </w:t>
      </w:r>
      <w:r>
        <w:rPr>
          <w:b/>
          <w:sz w:val="24"/>
          <w:szCs w:val="24"/>
        </w:rPr>
        <w:t xml:space="preserve">1995 </w:t>
      </w:r>
      <w:r>
        <w:rPr>
          <w:sz w:val="24"/>
          <w:szCs w:val="24"/>
        </w:rPr>
        <w:t xml:space="preserve">im Alter von </w:t>
      </w:r>
      <w:r>
        <w:rPr>
          <w:b/>
          <w:sz w:val="24"/>
          <w:szCs w:val="24"/>
        </w:rPr>
        <w:t xml:space="preserve">85 Jahren </w:t>
      </w:r>
    </w:p>
    <w:p w14:paraId="5A905E23" w14:textId="68E30F1C" w:rsidR="00DB6335" w:rsidRPr="00FE3F9C" w:rsidRDefault="007707B9" w:rsidP="002A02D7">
      <w:pPr>
        <w:pStyle w:val="Listenabsatz"/>
        <w:numPr>
          <w:ilvl w:val="0"/>
          <w:numId w:val="45"/>
        </w:numPr>
        <w:rPr>
          <w:sz w:val="24"/>
          <w:szCs w:val="24"/>
        </w:rPr>
      </w:pPr>
      <w:r>
        <w:rPr>
          <w:sz w:val="24"/>
          <w:szCs w:val="24"/>
        </w:rPr>
        <w:t>Einfluss überall sichtbar</w:t>
      </w:r>
      <w:r w:rsidR="00DB6335">
        <w:rPr>
          <w:sz w:val="24"/>
          <w:szCs w:val="24"/>
        </w:rPr>
        <w:br/>
      </w:r>
    </w:p>
    <w:p w14:paraId="0F2C2590" w14:textId="7E6114CC" w:rsidR="004C003D" w:rsidRPr="00FE3F9C" w:rsidRDefault="006F793B" w:rsidP="002A02D7">
      <w:pPr>
        <w:pStyle w:val="Listenabsatz"/>
        <w:numPr>
          <w:ilvl w:val="0"/>
          <w:numId w:val="45"/>
        </w:numPr>
        <w:rPr>
          <w:sz w:val="24"/>
          <w:szCs w:val="24"/>
        </w:rPr>
      </w:pPr>
      <w:r w:rsidRPr="00FE3F9C">
        <w:rPr>
          <w:sz w:val="24"/>
          <w:szCs w:val="24"/>
        </w:rPr>
        <w:br w:type="page"/>
      </w:r>
    </w:p>
    <w:p w14:paraId="63DABF12" w14:textId="77777777" w:rsidR="004C003D" w:rsidRPr="00FE3F9C" w:rsidRDefault="004C003D">
      <w:r w:rsidRPr="00FE3F9C">
        <w:lastRenderedPageBreak/>
        <w:br w:type="page"/>
      </w:r>
    </w:p>
    <w:p w14:paraId="60E17497" w14:textId="02892EF3" w:rsidR="00944F00" w:rsidRPr="000155BC" w:rsidRDefault="00944F00" w:rsidP="004C003D">
      <w:r w:rsidRPr="000155BC">
        <w:rPr>
          <w:rFonts w:ascii="Segoe UI Emoji" w:hAnsi="Segoe UI Emoji" w:cs="Segoe UI Emoji"/>
        </w:rPr>
        <w:lastRenderedPageBreak/>
        <w:t>📚</w:t>
      </w:r>
      <w:r w:rsidRPr="000155BC">
        <w:t xml:space="preserve"> Quellen </w:t>
      </w:r>
    </w:p>
    <w:p w14:paraId="4442C249" w14:textId="77777777" w:rsidR="00944F00" w:rsidRPr="000E60BE" w:rsidRDefault="00944F00" w:rsidP="00944F00">
      <w:r w:rsidRPr="000E60BE">
        <w:rPr>
          <w:b/>
          <w:bCs/>
        </w:rPr>
        <w:t>Wikipedia – Konrad Zuse &amp; Z3</w:t>
      </w:r>
      <w:r w:rsidRPr="000E60BE">
        <w:br/>
        <w:t>https://de.wikipedia.org/wiki/Konrad_Zuse</w:t>
      </w:r>
      <w:r w:rsidRPr="000E60BE">
        <w:br/>
        <w:t>https://de.wikipedia.org/wiki/Z3</w:t>
      </w:r>
    </w:p>
    <w:p w14:paraId="502446E8" w14:textId="77777777" w:rsidR="00944F00" w:rsidRPr="000E60BE" w:rsidRDefault="00944F00" w:rsidP="00944F00">
      <w:pPr>
        <w:rPr>
          <w:lang w:val="en-GB"/>
        </w:rPr>
      </w:pPr>
      <w:r w:rsidRPr="000E60BE">
        <w:rPr>
          <w:b/>
          <w:bCs/>
          <w:lang w:val="en-GB"/>
        </w:rPr>
        <w:t xml:space="preserve">ThoughtCo – Biography of Konrad </w:t>
      </w:r>
      <w:proofErr w:type="spellStart"/>
      <w:r w:rsidRPr="000E60BE">
        <w:rPr>
          <w:b/>
          <w:bCs/>
          <w:lang w:val="en-GB"/>
        </w:rPr>
        <w:t>Zuse</w:t>
      </w:r>
      <w:proofErr w:type="spellEnd"/>
      <w:r w:rsidRPr="000E60BE">
        <w:rPr>
          <w:lang w:val="en-GB"/>
        </w:rPr>
        <w:br/>
        <w:t>https://www.thoughtco.com/konrad-zuse-4074941</w:t>
      </w:r>
    </w:p>
    <w:p w14:paraId="1AC10AB3" w14:textId="77777777" w:rsidR="00944F00" w:rsidRPr="000E60BE" w:rsidRDefault="00944F00" w:rsidP="00944F00">
      <w:pPr>
        <w:rPr>
          <w:lang w:val="it-IT"/>
        </w:rPr>
      </w:pPr>
      <w:proofErr w:type="spellStart"/>
      <w:r w:rsidRPr="000E60BE">
        <w:rPr>
          <w:b/>
          <w:bCs/>
          <w:lang w:val="it-IT"/>
        </w:rPr>
        <w:t>Encyclopaedia</w:t>
      </w:r>
      <w:proofErr w:type="spellEnd"/>
      <w:r w:rsidRPr="000E60BE">
        <w:rPr>
          <w:b/>
          <w:bCs/>
          <w:lang w:val="it-IT"/>
        </w:rPr>
        <w:t xml:space="preserve"> Britannica – Konrad Zuse</w:t>
      </w:r>
      <w:r w:rsidRPr="000E60BE">
        <w:rPr>
          <w:lang w:val="it-IT"/>
        </w:rPr>
        <w:br/>
        <w:t>https://www.britannica.com/biography/Konrad-Zuse</w:t>
      </w:r>
    </w:p>
    <w:p w14:paraId="7AC43563" w14:textId="77777777" w:rsidR="00944F00" w:rsidRPr="000E60BE" w:rsidRDefault="00944F00" w:rsidP="00944F00">
      <w:r w:rsidRPr="000E60BE">
        <w:rPr>
          <w:b/>
          <w:bCs/>
        </w:rPr>
        <w:t>Zuse Institute Berlin (ZIB)</w:t>
      </w:r>
      <w:r w:rsidRPr="000E60BE">
        <w:br/>
        <w:t>https://www.zib.de/zuse</w:t>
      </w:r>
    </w:p>
    <w:p w14:paraId="5441184A" w14:textId="77777777" w:rsidR="00944F00" w:rsidRPr="000E60BE" w:rsidRDefault="00944F00" w:rsidP="00944F00">
      <w:r w:rsidRPr="000E60BE">
        <w:rPr>
          <w:b/>
          <w:bCs/>
        </w:rPr>
        <w:t>Jürgen Schmidhuber – Historische Analysen zu Z3 &amp; Plankalkül</w:t>
      </w:r>
      <w:r w:rsidRPr="000E60BE">
        <w:br/>
        <w:t>https://people.idsia.ch/~juergen/zuse.html</w:t>
      </w:r>
    </w:p>
    <w:p w14:paraId="604DBC80" w14:textId="77777777" w:rsidR="00944F00" w:rsidRPr="000E60BE" w:rsidRDefault="00944F00" w:rsidP="00944F00">
      <w:proofErr w:type="spellStart"/>
      <w:r w:rsidRPr="000E60BE">
        <w:rPr>
          <w:b/>
          <w:bCs/>
        </w:rPr>
        <w:t>MacTutor</w:t>
      </w:r>
      <w:proofErr w:type="spellEnd"/>
      <w:r w:rsidRPr="000E60BE">
        <w:rPr>
          <w:b/>
          <w:bCs/>
        </w:rPr>
        <w:t xml:space="preserve"> – Konrad Zuse Biografie</w:t>
      </w:r>
      <w:r w:rsidRPr="000E60BE">
        <w:br/>
        <w:t>https://mathshistory.st-andrews.ac.uk/Biographies/Zuse/</w:t>
      </w:r>
    </w:p>
    <w:p w14:paraId="214570BD" w14:textId="77777777" w:rsidR="00944F00" w:rsidRPr="000E60BE" w:rsidRDefault="00944F00" w:rsidP="00944F00">
      <w:r w:rsidRPr="000E60BE">
        <w:rPr>
          <w:b/>
          <w:bCs/>
        </w:rPr>
        <w:t>Computermuseum München – Archiv zu Zuse</w:t>
      </w:r>
      <w:r w:rsidRPr="000E60BE">
        <w:br/>
        <w:t>https://www.computermuseum-muenchen.de/zuse</w:t>
      </w:r>
    </w:p>
    <w:p w14:paraId="0002CE44" w14:textId="77777777" w:rsidR="00944F00" w:rsidRDefault="00944F00" w:rsidP="00944F00">
      <w:r w:rsidRPr="000E60BE">
        <w:rPr>
          <w:b/>
          <w:bCs/>
        </w:rPr>
        <w:t>Deutsches Technikmuseum – Zuse-Sammlung</w:t>
      </w:r>
      <w:r w:rsidRPr="000E60BE">
        <w:br/>
      </w:r>
      <w:hyperlink r:id="rId7" w:history="1">
        <w:r w:rsidRPr="000E60BE">
          <w:rPr>
            <w:rStyle w:val="Hyperlink"/>
          </w:rPr>
          <w:t>https://technikmuseum.berlin/ausstellungen/konrad-zuse</w:t>
        </w:r>
      </w:hyperlink>
    </w:p>
    <w:p w14:paraId="15E780F1" w14:textId="06AFC4BF" w:rsidR="00103647" w:rsidRPr="00103647" w:rsidRDefault="00944F00" w:rsidP="00944F00">
      <w:r>
        <w:br w:type="page"/>
      </w:r>
    </w:p>
    <w:p w14:paraId="79BE9026" w14:textId="77777777" w:rsidR="000E60BE" w:rsidRPr="000E60BE" w:rsidRDefault="000E60BE" w:rsidP="000E60BE"/>
    <w:p w14:paraId="72963C8E" w14:textId="77777777" w:rsidR="00DB75F7" w:rsidRPr="000155BC" w:rsidRDefault="00DB75F7" w:rsidP="00487104"/>
    <w:sectPr w:rsidR="00DB75F7" w:rsidRPr="000155BC" w:rsidSect="00920C97">
      <w:headerReference w:type="default" r:id="rId8"/>
      <w:pgSz w:w="11906" w:h="16838"/>
      <w:pgMar w:top="993" w:right="707"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424AA" w14:textId="77777777" w:rsidR="00FD06FB" w:rsidRDefault="00FD06FB" w:rsidP="001D7A24">
      <w:pPr>
        <w:spacing w:after="0" w:line="240" w:lineRule="auto"/>
      </w:pPr>
      <w:r>
        <w:separator/>
      </w:r>
    </w:p>
  </w:endnote>
  <w:endnote w:type="continuationSeparator" w:id="0">
    <w:p w14:paraId="51D4F755" w14:textId="77777777" w:rsidR="00FD06FB" w:rsidRDefault="00FD06FB" w:rsidP="001D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C776B" w14:textId="77777777" w:rsidR="00FD06FB" w:rsidRDefault="00FD06FB" w:rsidP="001D7A24">
      <w:pPr>
        <w:spacing w:after="0" w:line="240" w:lineRule="auto"/>
      </w:pPr>
      <w:r>
        <w:separator/>
      </w:r>
    </w:p>
  </w:footnote>
  <w:footnote w:type="continuationSeparator" w:id="0">
    <w:p w14:paraId="0DFB2AE0" w14:textId="77777777" w:rsidR="00FD06FB" w:rsidRDefault="00FD06FB" w:rsidP="001D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6506" w14:textId="77777777" w:rsidR="0014752D" w:rsidRPr="001D7A24" w:rsidRDefault="0014752D" w:rsidP="0014752D">
    <w:pPr>
      <w:pStyle w:val="Kopfzeile"/>
      <w:jc w:val="right"/>
      <w:rPr>
        <w:color w:val="0070C0"/>
        <w:sz w:val="20"/>
        <w:szCs w:val="20"/>
      </w:rPr>
    </w:pPr>
    <w:r>
      <w:rPr>
        <w:color w:val="0070C0"/>
        <w:sz w:val="20"/>
        <w:szCs w:val="20"/>
      </w:rPr>
      <w:t>Yuri Hölzl 27.01.2026</w:t>
    </w:r>
  </w:p>
  <w:p w14:paraId="4461E7EE" w14:textId="39DA6FB0" w:rsidR="001D7A24" w:rsidRPr="001D7A24" w:rsidRDefault="001D7A24" w:rsidP="001D7A24">
    <w:pPr>
      <w:pStyle w:val="Kopfzeile"/>
      <w:jc w:val="right"/>
      <w:rPr>
        <w:color w:val="0070C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DB3"/>
    <w:multiLevelType w:val="multilevel"/>
    <w:tmpl w:val="0EE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B4F77"/>
    <w:multiLevelType w:val="hybridMultilevel"/>
    <w:tmpl w:val="78388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776576"/>
    <w:multiLevelType w:val="multilevel"/>
    <w:tmpl w:val="380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F35CA"/>
    <w:multiLevelType w:val="hybridMultilevel"/>
    <w:tmpl w:val="A7EEF9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BF573C"/>
    <w:multiLevelType w:val="multilevel"/>
    <w:tmpl w:val="D46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A1967"/>
    <w:multiLevelType w:val="multilevel"/>
    <w:tmpl w:val="726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AB9"/>
    <w:multiLevelType w:val="multilevel"/>
    <w:tmpl w:val="0E9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C453F3"/>
    <w:multiLevelType w:val="multilevel"/>
    <w:tmpl w:val="A43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7B261D"/>
    <w:multiLevelType w:val="multilevel"/>
    <w:tmpl w:val="C0AA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F235F"/>
    <w:multiLevelType w:val="multilevel"/>
    <w:tmpl w:val="77D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B2220"/>
    <w:multiLevelType w:val="multilevel"/>
    <w:tmpl w:val="CFB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B823A4"/>
    <w:multiLevelType w:val="multilevel"/>
    <w:tmpl w:val="F2B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670F5D"/>
    <w:multiLevelType w:val="multilevel"/>
    <w:tmpl w:val="424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41FED"/>
    <w:multiLevelType w:val="multilevel"/>
    <w:tmpl w:val="FA9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D001C"/>
    <w:multiLevelType w:val="multilevel"/>
    <w:tmpl w:val="E29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BF567B"/>
    <w:multiLevelType w:val="multilevel"/>
    <w:tmpl w:val="03D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7487D"/>
    <w:multiLevelType w:val="multilevel"/>
    <w:tmpl w:val="365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83B73"/>
    <w:multiLevelType w:val="hybridMultilevel"/>
    <w:tmpl w:val="E1563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BB6591"/>
    <w:multiLevelType w:val="multilevel"/>
    <w:tmpl w:val="920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832DC"/>
    <w:multiLevelType w:val="multilevel"/>
    <w:tmpl w:val="E20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B491F"/>
    <w:multiLevelType w:val="multilevel"/>
    <w:tmpl w:val="F93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557FA"/>
    <w:multiLevelType w:val="multilevel"/>
    <w:tmpl w:val="90E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B0331"/>
    <w:multiLevelType w:val="hybridMultilevel"/>
    <w:tmpl w:val="2C123C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1F21AA6"/>
    <w:multiLevelType w:val="multilevel"/>
    <w:tmpl w:val="32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814C47"/>
    <w:multiLevelType w:val="multilevel"/>
    <w:tmpl w:val="15B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F2E2E"/>
    <w:multiLevelType w:val="multilevel"/>
    <w:tmpl w:val="A34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91032"/>
    <w:multiLevelType w:val="multilevel"/>
    <w:tmpl w:val="152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BD5D40"/>
    <w:multiLevelType w:val="multilevel"/>
    <w:tmpl w:val="593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B57C4"/>
    <w:multiLevelType w:val="multilevel"/>
    <w:tmpl w:val="6DD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680BB1"/>
    <w:multiLevelType w:val="multilevel"/>
    <w:tmpl w:val="502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9F0991"/>
    <w:multiLevelType w:val="multilevel"/>
    <w:tmpl w:val="3B6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440A8"/>
    <w:multiLevelType w:val="hybridMultilevel"/>
    <w:tmpl w:val="7EA62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CF2001A"/>
    <w:multiLevelType w:val="multilevel"/>
    <w:tmpl w:val="08C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4266A7"/>
    <w:multiLevelType w:val="multilevel"/>
    <w:tmpl w:val="E32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4D1EFF"/>
    <w:multiLevelType w:val="hybridMultilevel"/>
    <w:tmpl w:val="89BC7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DE01D6C"/>
    <w:multiLevelType w:val="hybridMultilevel"/>
    <w:tmpl w:val="2EAE27A0"/>
    <w:lvl w:ilvl="0" w:tplc="D8EA0C96">
      <w:numFmt w:val="bullet"/>
      <w:lvlText w:val="-"/>
      <w:lvlJc w:val="left"/>
      <w:pPr>
        <w:ind w:left="720" w:hanging="360"/>
      </w:pPr>
      <w:rPr>
        <w:rFonts w:ascii="Arial" w:eastAsiaTheme="minorHAnsi" w:hAnsi="Arial" w:cs="Arial"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AC43AA"/>
    <w:multiLevelType w:val="hybridMultilevel"/>
    <w:tmpl w:val="1BDAC0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0805111"/>
    <w:multiLevelType w:val="multilevel"/>
    <w:tmpl w:val="7EE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2570A"/>
    <w:multiLevelType w:val="multilevel"/>
    <w:tmpl w:val="DD2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BB62C0"/>
    <w:multiLevelType w:val="multilevel"/>
    <w:tmpl w:val="41301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60D85"/>
    <w:multiLevelType w:val="hybridMultilevel"/>
    <w:tmpl w:val="D9342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C9B2BE8"/>
    <w:multiLevelType w:val="hybridMultilevel"/>
    <w:tmpl w:val="81507DE4"/>
    <w:lvl w:ilvl="0" w:tplc="2AD8F1B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D7D652E"/>
    <w:multiLevelType w:val="multilevel"/>
    <w:tmpl w:val="B25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86D67"/>
    <w:multiLevelType w:val="multilevel"/>
    <w:tmpl w:val="D30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845508">
    <w:abstractNumId w:val="18"/>
  </w:num>
  <w:num w:numId="2" w16cid:durableId="2022851601">
    <w:abstractNumId w:val="0"/>
  </w:num>
  <w:num w:numId="3" w16cid:durableId="176816359">
    <w:abstractNumId w:val="6"/>
  </w:num>
  <w:num w:numId="4" w16cid:durableId="416636050">
    <w:abstractNumId w:val="24"/>
  </w:num>
  <w:num w:numId="5" w16cid:durableId="1915431335">
    <w:abstractNumId w:val="11"/>
  </w:num>
  <w:num w:numId="6" w16cid:durableId="1183973979">
    <w:abstractNumId w:val="14"/>
  </w:num>
  <w:num w:numId="7" w16cid:durableId="2063015876">
    <w:abstractNumId w:val="7"/>
  </w:num>
  <w:num w:numId="8" w16cid:durableId="1363245099">
    <w:abstractNumId w:val="30"/>
  </w:num>
  <w:num w:numId="9" w16cid:durableId="424155050">
    <w:abstractNumId w:val="34"/>
  </w:num>
  <w:num w:numId="10" w16cid:durableId="261884493">
    <w:abstractNumId w:val="10"/>
  </w:num>
  <w:num w:numId="11" w16cid:durableId="2111968342">
    <w:abstractNumId w:val="39"/>
  </w:num>
  <w:num w:numId="12" w16cid:durableId="390691223">
    <w:abstractNumId w:val="29"/>
  </w:num>
  <w:num w:numId="13" w16cid:durableId="74327380">
    <w:abstractNumId w:val="33"/>
  </w:num>
  <w:num w:numId="14" w16cid:durableId="948704316">
    <w:abstractNumId w:val="27"/>
  </w:num>
  <w:num w:numId="15" w16cid:durableId="598753209">
    <w:abstractNumId w:val="44"/>
  </w:num>
  <w:num w:numId="16" w16cid:durableId="207839509">
    <w:abstractNumId w:val="26"/>
  </w:num>
  <w:num w:numId="17" w16cid:durableId="2129932746">
    <w:abstractNumId w:val="15"/>
  </w:num>
  <w:num w:numId="18" w16cid:durableId="259292226">
    <w:abstractNumId w:val="22"/>
  </w:num>
  <w:num w:numId="19" w16cid:durableId="14773335">
    <w:abstractNumId w:val="25"/>
  </w:num>
  <w:num w:numId="20" w16cid:durableId="84572409">
    <w:abstractNumId w:val="2"/>
  </w:num>
  <w:num w:numId="21" w16cid:durableId="1308246967">
    <w:abstractNumId w:val="20"/>
  </w:num>
  <w:num w:numId="22" w16cid:durableId="1268658393">
    <w:abstractNumId w:val="4"/>
  </w:num>
  <w:num w:numId="23" w16cid:durableId="1363747909">
    <w:abstractNumId w:val="21"/>
  </w:num>
  <w:num w:numId="24" w16cid:durableId="1746296490">
    <w:abstractNumId w:val="8"/>
  </w:num>
  <w:num w:numId="25" w16cid:durableId="1531531500">
    <w:abstractNumId w:val="17"/>
  </w:num>
  <w:num w:numId="26" w16cid:durableId="111872350">
    <w:abstractNumId w:val="41"/>
  </w:num>
  <w:num w:numId="27" w16cid:durableId="1310287183">
    <w:abstractNumId w:val="37"/>
  </w:num>
  <w:num w:numId="28" w16cid:durableId="898832068">
    <w:abstractNumId w:val="3"/>
  </w:num>
  <w:num w:numId="29" w16cid:durableId="407115886">
    <w:abstractNumId w:val="35"/>
  </w:num>
  <w:num w:numId="30" w16cid:durableId="568808132">
    <w:abstractNumId w:val="1"/>
  </w:num>
  <w:num w:numId="31" w16cid:durableId="2046245763">
    <w:abstractNumId w:val="32"/>
  </w:num>
  <w:num w:numId="32" w16cid:durableId="1541673542">
    <w:abstractNumId w:val="23"/>
  </w:num>
  <w:num w:numId="33" w16cid:durableId="979454620">
    <w:abstractNumId w:val="42"/>
  </w:num>
  <w:num w:numId="34" w16cid:durableId="1847859293">
    <w:abstractNumId w:val="28"/>
  </w:num>
  <w:num w:numId="35" w16cid:durableId="1294094127">
    <w:abstractNumId w:val="38"/>
  </w:num>
  <w:num w:numId="36" w16cid:durableId="1559198189">
    <w:abstractNumId w:val="40"/>
  </w:num>
  <w:num w:numId="37" w16cid:durableId="1170220405">
    <w:abstractNumId w:val="31"/>
  </w:num>
  <w:num w:numId="38" w16cid:durableId="936060403">
    <w:abstractNumId w:val="19"/>
  </w:num>
  <w:num w:numId="39" w16cid:durableId="277413891">
    <w:abstractNumId w:val="9"/>
  </w:num>
  <w:num w:numId="40" w16cid:durableId="1460025941">
    <w:abstractNumId w:val="13"/>
  </w:num>
  <w:num w:numId="41" w16cid:durableId="1455710288">
    <w:abstractNumId w:val="5"/>
  </w:num>
  <w:num w:numId="42" w16cid:durableId="1648584918">
    <w:abstractNumId w:val="16"/>
  </w:num>
  <w:num w:numId="43" w16cid:durableId="1190559568">
    <w:abstractNumId w:val="12"/>
  </w:num>
  <w:num w:numId="44" w16cid:durableId="1223564529">
    <w:abstractNumId w:val="43"/>
  </w:num>
  <w:num w:numId="45" w16cid:durableId="6650103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F1"/>
    <w:rsid w:val="000018B6"/>
    <w:rsid w:val="00003DBA"/>
    <w:rsid w:val="00006638"/>
    <w:rsid w:val="000155BC"/>
    <w:rsid w:val="00020A19"/>
    <w:rsid w:val="00026AF1"/>
    <w:rsid w:val="00040F12"/>
    <w:rsid w:val="000436EE"/>
    <w:rsid w:val="00046ECC"/>
    <w:rsid w:val="000611C2"/>
    <w:rsid w:val="00074EAF"/>
    <w:rsid w:val="000838F0"/>
    <w:rsid w:val="000932EC"/>
    <w:rsid w:val="00095676"/>
    <w:rsid w:val="000A06E8"/>
    <w:rsid w:val="000A73AC"/>
    <w:rsid w:val="000B6EEF"/>
    <w:rsid w:val="000D42B5"/>
    <w:rsid w:val="000E60BE"/>
    <w:rsid w:val="000E6E85"/>
    <w:rsid w:val="001020CC"/>
    <w:rsid w:val="0010294E"/>
    <w:rsid w:val="00103647"/>
    <w:rsid w:val="00105077"/>
    <w:rsid w:val="001069E3"/>
    <w:rsid w:val="001120EC"/>
    <w:rsid w:val="0011211F"/>
    <w:rsid w:val="00113808"/>
    <w:rsid w:val="001148DB"/>
    <w:rsid w:val="00115B17"/>
    <w:rsid w:val="00144460"/>
    <w:rsid w:val="0014752D"/>
    <w:rsid w:val="00150362"/>
    <w:rsid w:val="00166B13"/>
    <w:rsid w:val="00172C54"/>
    <w:rsid w:val="00174028"/>
    <w:rsid w:val="00177C24"/>
    <w:rsid w:val="00194163"/>
    <w:rsid w:val="0019477E"/>
    <w:rsid w:val="00194E6B"/>
    <w:rsid w:val="001C185B"/>
    <w:rsid w:val="001C28E8"/>
    <w:rsid w:val="001C3985"/>
    <w:rsid w:val="001C4C75"/>
    <w:rsid w:val="001D2EC7"/>
    <w:rsid w:val="001D7A24"/>
    <w:rsid w:val="001E45A0"/>
    <w:rsid w:val="001F0AD9"/>
    <w:rsid w:val="001F1D76"/>
    <w:rsid w:val="00202354"/>
    <w:rsid w:val="0021652C"/>
    <w:rsid w:val="00220EF1"/>
    <w:rsid w:val="00253A94"/>
    <w:rsid w:val="00263BD8"/>
    <w:rsid w:val="00276249"/>
    <w:rsid w:val="002851CF"/>
    <w:rsid w:val="00285454"/>
    <w:rsid w:val="00287CE3"/>
    <w:rsid w:val="002A02D7"/>
    <w:rsid w:val="002B09BD"/>
    <w:rsid w:val="002B141D"/>
    <w:rsid w:val="002B5DA1"/>
    <w:rsid w:val="002E7C36"/>
    <w:rsid w:val="00317110"/>
    <w:rsid w:val="00320152"/>
    <w:rsid w:val="0035568F"/>
    <w:rsid w:val="0036098E"/>
    <w:rsid w:val="00366E1A"/>
    <w:rsid w:val="00376091"/>
    <w:rsid w:val="00380E39"/>
    <w:rsid w:val="00382C9B"/>
    <w:rsid w:val="00392365"/>
    <w:rsid w:val="00395B7E"/>
    <w:rsid w:val="003A54EC"/>
    <w:rsid w:val="003C2CDB"/>
    <w:rsid w:val="003C544A"/>
    <w:rsid w:val="003C7345"/>
    <w:rsid w:val="003C75B7"/>
    <w:rsid w:val="003D62A0"/>
    <w:rsid w:val="003E009A"/>
    <w:rsid w:val="003E2500"/>
    <w:rsid w:val="004044E4"/>
    <w:rsid w:val="00415B33"/>
    <w:rsid w:val="00420136"/>
    <w:rsid w:val="0042413A"/>
    <w:rsid w:val="00435E32"/>
    <w:rsid w:val="00435E55"/>
    <w:rsid w:val="0044155D"/>
    <w:rsid w:val="004434D4"/>
    <w:rsid w:val="00451336"/>
    <w:rsid w:val="00453F88"/>
    <w:rsid w:val="00473733"/>
    <w:rsid w:val="00487104"/>
    <w:rsid w:val="00496A29"/>
    <w:rsid w:val="004A0BE0"/>
    <w:rsid w:val="004C003D"/>
    <w:rsid w:val="004D5C9A"/>
    <w:rsid w:val="004E7357"/>
    <w:rsid w:val="005023BC"/>
    <w:rsid w:val="00502C08"/>
    <w:rsid w:val="005144ED"/>
    <w:rsid w:val="00514F1E"/>
    <w:rsid w:val="005509E8"/>
    <w:rsid w:val="00553F69"/>
    <w:rsid w:val="00561A7D"/>
    <w:rsid w:val="005641FC"/>
    <w:rsid w:val="0056750C"/>
    <w:rsid w:val="005770E5"/>
    <w:rsid w:val="005936CE"/>
    <w:rsid w:val="005944D7"/>
    <w:rsid w:val="005964A3"/>
    <w:rsid w:val="005A0B24"/>
    <w:rsid w:val="005B182B"/>
    <w:rsid w:val="005D3255"/>
    <w:rsid w:val="005D3408"/>
    <w:rsid w:val="005D4A7B"/>
    <w:rsid w:val="005E0BCF"/>
    <w:rsid w:val="005E4AC6"/>
    <w:rsid w:val="005F65BB"/>
    <w:rsid w:val="005F7A74"/>
    <w:rsid w:val="00607F4E"/>
    <w:rsid w:val="00627075"/>
    <w:rsid w:val="00630E72"/>
    <w:rsid w:val="006335DD"/>
    <w:rsid w:val="00642B60"/>
    <w:rsid w:val="00646D82"/>
    <w:rsid w:val="0064713D"/>
    <w:rsid w:val="00647A9F"/>
    <w:rsid w:val="006561D5"/>
    <w:rsid w:val="006564F9"/>
    <w:rsid w:val="0068234E"/>
    <w:rsid w:val="00686D30"/>
    <w:rsid w:val="006A6EFC"/>
    <w:rsid w:val="006B2766"/>
    <w:rsid w:val="006C08E4"/>
    <w:rsid w:val="006E1AB9"/>
    <w:rsid w:val="006E4816"/>
    <w:rsid w:val="006F793B"/>
    <w:rsid w:val="0070384D"/>
    <w:rsid w:val="00714073"/>
    <w:rsid w:val="0073077F"/>
    <w:rsid w:val="00744719"/>
    <w:rsid w:val="00760391"/>
    <w:rsid w:val="00761D1A"/>
    <w:rsid w:val="00761DAB"/>
    <w:rsid w:val="007655AE"/>
    <w:rsid w:val="007707B9"/>
    <w:rsid w:val="007A4D87"/>
    <w:rsid w:val="007A5372"/>
    <w:rsid w:val="007C3990"/>
    <w:rsid w:val="007D7575"/>
    <w:rsid w:val="007E5C2C"/>
    <w:rsid w:val="007E73D8"/>
    <w:rsid w:val="007F4C7E"/>
    <w:rsid w:val="007F70B6"/>
    <w:rsid w:val="00810CBE"/>
    <w:rsid w:val="00814180"/>
    <w:rsid w:val="00826B42"/>
    <w:rsid w:val="00832EB7"/>
    <w:rsid w:val="00836975"/>
    <w:rsid w:val="00846B77"/>
    <w:rsid w:val="00854989"/>
    <w:rsid w:val="0086563C"/>
    <w:rsid w:val="00873951"/>
    <w:rsid w:val="008755A1"/>
    <w:rsid w:val="00886123"/>
    <w:rsid w:val="0089069B"/>
    <w:rsid w:val="0089237A"/>
    <w:rsid w:val="008936FA"/>
    <w:rsid w:val="008A0ADB"/>
    <w:rsid w:val="008A674D"/>
    <w:rsid w:val="008D3356"/>
    <w:rsid w:val="008F0D74"/>
    <w:rsid w:val="008F3789"/>
    <w:rsid w:val="00915E12"/>
    <w:rsid w:val="00920BC2"/>
    <w:rsid w:val="00920C97"/>
    <w:rsid w:val="009220B8"/>
    <w:rsid w:val="00944F00"/>
    <w:rsid w:val="00947C5D"/>
    <w:rsid w:val="0096551D"/>
    <w:rsid w:val="00986F54"/>
    <w:rsid w:val="00997A2C"/>
    <w:rsid w:val="009A2440"/>
    <w:rsid w:val="009B254F"/>
    <w:rsid w:val="009E1DFE"/>
    <w:rsid w:val="009E275E"/>
    <w:rsid w:val="009F1D98"/>
    <w:rsid w:val="009F7B84"/>
    <w:rsid w:val="00A10A9F"/>
    <w:rsid w:val="00A14505"/>
    <w:rsid w:val="00A16AE6"/>
    <w:rsid w:val="00A444F9"/>
    <w:rsid w:val="00A505A3"/>
    <w:rsid w:val="00A6567E"/>
    <w:rsid w:val="00A703F7"/>
    <w:rsid w:val="00A911E9"/>
    <w:rsid w:val="00AB42DD"/>
    <w:rsid w:val="00AB6DDC"/>
    <w:rsid w:val="00AD0D27"/>
    <w:rsid w:val="00AD1625"/>
    <w:rsid w:val="00AE6D6E"/>
    <w:rsid w:val="00AF7BE8"/>
    <w:rsid w:val="00B07460"/>
    <w:rsid w:val="00B1669B"/>
    <w:rsid w:val="00B27CC6"/>
    <w:rsid w:val="00B31800"/>
    <w:rsid w:val="00B31CE2"/>
    <w:rsid w:val="00B5779A"/>
    <w:rsid w:val="00B807A9"/>
    <w:rsid w:val="00B8171B"/>
    <w:rsid w:val="00B90452"/>
    <w:rsid w:val="00BA247D"/>
    <w:rsid w:val="00BC3E2F"/>
    <w:rsid w:val="00BD0C62"/>
    <w:rsid w:val="00BE05E5"/>
    <w:rsid w:val="00BE3D34"/>
    <w:rsid w:val="00BE7C0B"/>
    <w:rsid w:val="00C06296"/>
    <w:rsid w:val="00C260C7"/>
    <w:rsid w:val="00C34A63"/>
    <w:rsid w:val="00C35967"/>
    <w:rsid w:val="00C4501B"/>
    <w:rsid w:val="00C51E7D"/>
    <w:rsid w:val="00C61183"/>
    <w:rsid w:val="00C64C46"/>
    <w:rsid w:val="00C72266"/>
    <w:rsid w:val="00C825F5"/>
    <w:rsid w:val="00CA0E15"/>
    <w:rsid w:val="00CA38CE"/>
    <w:rsid w:val="00CB2FC4"/>
    <w:rsid w:val="00CD45B4"/>
    <w:rsid w:val="00CF1594"/>
    <w:rsid w:val="00D04EEB"/>
    <w:rsid w:val="00D05795"/>
    <w:rsid w:val="00D12224"/>
    <w:rsid w:val="00D21106"/>
    <w:rsid w:val="00D23C66"/>
    <w:rsid w:val="00D31409"/>
    <w:rsid w:val="00D32C68"/>
    <w:rsid w:val="00D360F4"/>
    <w:rsid w:val="00D4472B"/>
    <w:rsid w:val="00D77E22"/>
    <w:rsid w:val="00D80DCD"/>
    <w:rsid w:val="00D8576A"/>
    <w:rsid w:val="00D9381C"/>
    <w:rsid w:val="00DB6335"/>
    <w:rsid w:val="00DB7148"/>
    <w:rsid w:val="00DB75F7"/>
    <w:rsid w:val="00DC4319"/>
    <w:rsid w:val="00DC4546"/>
    <w:rsid w:val="00DE025D"/>
    <w:rsid w:val="00DF5576"/>
    <w:rsid w:val="00DF61C6"/>
    <w:rsid w:val="00E033EE"/>
    <w:rsid w:val="00E06AC0"/>
    <w:rsid w:val="00E13847"/>
    <w:rsid w:val="00E216AB"/>
    <w:rsid w:val="00E2613A"/>
    <w:rsid w:val="00E30BEC"/>
    <w:rsid w:val="00E31208"/>
    <w:rsid w:val="00E329AE"/>
    <w:rsid w:val="00E56BD1"/>
    <w:rsid w:val="00E57A23"/>
    <w:rsid w:val="00E63491"/>
    <w:rsid w:val="00E677F6"/>
    <w:rsid w:val="00E72D18"/>
    <w:rsid w:val="00E764D3"/>
    <w:rsid w:val="00E77A23"/>
    <w:rsid w:val="00E811DF"/>
    <w:rsid w:val="00E812E7"/>
    <w:rsid w:val="00EE12D3"/>
    <w:rsid w:val="00EE1D40"/>
    <w:rsid w:val="00EE6F7B"/>
    <w:rsid w:val="00EF7B0B"/>
    <w:rsid w:val="00F00A0E"/>
    <w:rsid w:val="00F16B13"/>
    <w:rsid w:val="00F20D2E"/>
    <w:rsid w:val="00F22E31"/>
    <w:rsid w:val="00F233B8"/>
    <w:rsid w:val="00F23F84"/>
    <w:rsid w:val="00F65709"/>
    <w:rsid w:val="00F7214B"/>
    <w:rsid w:val="00F809D1"/>
    <w:rsid w:val="00F8565B"/>
    <w:rsid w:val="00FB26CA"/>
    <w:rsid w:val="00FC019E"/>
    <w:rsid w:val="00FC2AF1"/>
    <w:rsid w:val="00FC79C4"/>
    <w:rsid w:val="00FD06FB"/>
    <w:rsid w:val="00FE232C"/>
    <w:rsid w:val="00FE3F9C"/>
    <w:rsid w:val="00FE5A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E7389"/>
  <w15:chartTrackingRefBased/>
  <w15:docId w15:val="{9FE858FD-7BCF-4E86-856D-406B7E0B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0ADB"/>
    <w:rPr>
      <w:rFonts w:ascii="Arial" w:hAnsi="Arial"/>
    </w:rPr>
  </w:style>
  <w:style w:type="paragraph" w:styleId="berschrift1">
    <w:name w:val="heading 1"/>
    <w:aliases w:val="Überschrift Schule"/>
    <w:basedOn w:val="Standard"/>
    <w:next w:val="Standard"/>
    <w:link w:val="berschrift1Zchn"/>
    <w:uiPriority w:val="9"/>
    <w:qFormat/>
    <w:rsid w:val="00686D30"/>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44E4"/>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44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4E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4E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44E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4E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686D30"/>
    <w:rPr>
      <w:rFonts w:asciiTheme="majorHAnsi" w:eastAsiaTheme="majorEastAsia" w:hAnsiTheme="majorHAnsi" w:cstheme="majorBidi"/>
      <w:b/>
      <w:color w:val="EE0000"/>
      <w:sz w:val="40"/>
      <w:szCs w:val="40"/>
      <w:u w:val="single"/>
    </w:rPr>
  </w:style>
  <w:style w:type="character" w:customStyle="1" w:styleId="berschrift2Zchn">
    <w:name w:val="Überschrift 2 Zchn"/>
    <w:basedOn w:val="Absatz-Standardschriftart"/>
    <w:link w:val="berschrift2"/>
    <w:uiPriority w:val="9"/>
    <w:rsid w:val="00686D30"/>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4044E4"/>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4044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4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44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4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44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4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4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4E4"/>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4044E4"/>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4044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44E4"/>
    <w:rPr>
      <w:i/>
      <w:iCs/>
      <w:color w:val="404040" w:themeColor="text1" w:themeTint="BF"/>
    </w:rPr>
  </w:style>
  <w:style w:type="paragraph" w:styleId="Listenabsatz">
    <w:name w:val="List Paragraph"/>
    <w:basedOn w:val="Standard"/>
    <w:uiPriority w:val="34"/>
    <w:qFormat/>
    <w:rsid w:val="004044E4"/>
    <w:pPr>
      <w:ind w:left="720"/>
      <w:contextualSpacing/>
    </w:pPr>
  </w:style>
  <w:style w:type="character" w:styleId="IntensiveHervorhebung">
    <w:name w:val="Intense Emphasis"/>
    <w:basedOn w:val="Absatz-Standardschriftart"/>
    <w:uiPriority w:val="21"/>
    <w:qFormat/>
    <w:rsid w:val="004044E4"/>
    <w:rPr>
      <w:i/>
      <w:iCs/>
      <w:color w:val="0F4761" w:themeColor="accent1" w:themeShade="BF"/>
    </w:rPr>
  </w:style>
  <w:style w:type="paragraph" w:styleId="IntensivesZitat">
    <w:name w:val="Intense Quote"/>
    <w:basedOn w:val="Standard"/>
    <w:next w:val="Standard"/>
    <w:link w:val="IntensivesZitatZchn"/>
    <w:uiPriority w:val="30"/>
    <w:qFormat/>
    <w:rsid w:val="0040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4E4"/>
    <w:rPr>
      <w:i/>
      <w:iCs/>
      <w:color w:val="0F4761" w:themeColor="accent1" w:themeShade="BF"/>
    </w:rPr>
  </w:style>
  <w:style w:type="character" w:styleId="IntensiverVerweis">
    <w:name w:val="Intense Reference"/>
    <w:basedOn w:val="Absatz-Standardschriftart"/>
    <w:uiPriority w:val="32"/>
    <w:qFormat/>
    <w:rsid w:val="004044E4"/>
    <w:rPr>
      <w:b/>
      <w:bCs/>
      <w:smallCaps/>
      <w:color w:val="0F4761" w:themeColor="accent1" w:themeShade="BF"/>
      <w:spacing w:val="5"/>
    </w:rPr>
  </w:style>
  <w:style w:type="paragraph" w:styleId="Kopfzeile">
    <w:name w:val="header"/>
    <w:basedOn w:val="Standard"/>
    <w:link w:val="KopfzeileZchn"/>
    <w:uiPriority w:val="99"/>
    <w:unhideWhenUsed/>
    <w:rsid w:val="001D7A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D7A24"/>
  </w:style>
  <w:style w:type="paragraph" w:styleId="Fuzeile">
    <w:name w:val="footer"/>
    <w:basedOn w:val="Standard"/>
    <w:link w:val="FuzeileZchn"/>
    <w:uiPriority w:val="99"/>
    <w:unhideWhenUsed/>
    <w:rsid w:val="001D7A2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D7A24"/>
  </w:style>
  <w:style w:type="paragraph" w:styleId="KeinLeerraum">
    <w:name w:val="No Spacing"/>
    <w:aliases w:val="Zwischen Überschrift Schule"/>
    <w:next w:val="berschrift2"/>
    <w:uiPriority w:val="1"/>
    <w:qFormat/>
    <w:rsid w:val="00686D30"/>
    <w:pPr>
      <w:spacing w:after="0" w:line="240" w:lineRule="auto"/>
    </w:pPr>
    <w:rPr>
      <w:rFonts w:ascii="Arial" w:hAnsi="Arial"/>
      <w:b/>
      <w:color w:val="00B0F0"/>
      <w:sz w:val="32"/>
    </w:rPr>
  </w:style>
  <w:style w:type="character" w:styleId="Hyperlink">
    <w:name w:val="Hyperlink"/>
    <w:basedOn w:val="Absatz-Standardschriftart"/>
    <w:uiPriority w:val="99"/>
    <w:unhideWhenUsed/>
    <w:rsid w:val="00382C9B"/>
    <w:rPr>
      <w:color w:val="467886" w:themeColor="hyperlink"/>
      <w:u w:val="single"/>
    </w:rPr>
  </w:style>
  <w:style w:type="character" w:styleId="NichtaufgelsteErwhnung">
    <w:name w:val="Unresolved Mention"/>
    <w:basedOn w:val="Absatz-Standardschriftart"/>
    <w:uiPriority w:val="99"/>
    <w:semiHidden/>
    <w:unhideWhenUsed/>
    <w:rsid w:val="00382C9B"/>
    <w:rPr>
      <w:color w:val="605E5C"/>
      <w:shd w:val="clear" w:color="auto" w:fill="E1DFDD"/>
    </w:rPr>
  </w:style>
  <w:style w:type="character" w:styleId="BesuchterLink">
    <w:name w:val="FollowedHyperlink"/>
    <w:basedOn w:val="Absatz-Standardschriftart"/>
    <w:uiPriority w:val="99"/>
    <w:semiHidden/>
    <w:unhideWhenUsed/>
    <w:rsid w:val="00382C9B"/>
    <w:rPr>
      <w:color w:val="96607D" w:themeColor="followedHyperlink"/>
      <w:u w:val="single"/>
    </w:rPr>
  </w:style>
  <w:style w:type="character" w:styleId="Platzhaltertext">
    <w:name w:val="Placeholder Text"/>
    <w:basedOn w:val="Absatz-Standardschriftart"/>
    <w:uiPriority w:val="99"/>
    <w:semiHidden/>
    <w:rsid w:val="009F1D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chnikmuseum.berlin/ausstellungen/konrad-z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Schule Vorlage.dotx</Template>
  <TotalTime>0</TotalTime>
  <Pages>6</Pages>
  <Words>938</Words>
  <Characters>5913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6838</CharactersWithSpaces>
  <SharedDoc>false</SharedDoc>
  <HLinks>
    <vt:vector size="6" baseType="variant">
      <vt:variant>
        <vt:i4>7864354</vt:i4>
      </vt:variant>
      <vt:variant>
        <vt:i4>0</vt:i4>
      </vt:variant>
      <vt:variant>
        <vt:i4>0</vt:i4>
      </vt:variant>
      <vt:variant>
        <vt:i4>5</vt:i4>
      </vt:variant>
      <vt:variant>
        <vt:lpwstr>https://technikmuseum.berlin/ausstellungen/konrad-zuse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
  <cp:lastModifiedBy>Hölzl Yuri</cp:lastModifiedBy>
  <cp:revision>212</cp:revision>
  <cp:lastPrinted>2026-03-02T16:51:00Z</cp:lastPrinted>
  <dcterms:created xsi:type="dcterms:W3CDTF">2026-01-27T13:22:00Z</dcterms:created>
  <dcterms:modified xsi:type="dcterms:W3CDTF">2026-03-02T20:02:00Z</dcterms:modified>
</cp:coreProperties>
</file>